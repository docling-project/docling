
<file path=[Content_Types].xml><?xml version="1.0" encoding="utf-8"?>
<Types xmlns="http://schemas.openxmlformats.org/package/2006/content-types">
  <Default Extension="png" ContentType="image/png"/>
  <Default Extension="svg" ContentType="image/svg+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5"/>
        <w:tblW w:w="6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464"/>
      </w:tblGrid>
      <w:tr w:rsidR="00290D89" w:rsidRPr="00D20A31" w:rsidTr="00136D4F">
        <w:trPr>
          <w:trHeight w:val="113"/>
        </w:trPr>
        <w:tc>
          <w:tcPr>
            <w:tcW w:w="6799" w:type="dxa"/>
            <w:shd w:val="clear" w:color="auto" w:fill="auto"/>
            <w:tcMar>
              <w:top w:w="0" w:type="dxa"/>
              <w:left w:w="0" w:type="dxa"/>
              <w:bottom w:w="0" w:type="dxa"/>
              <w:right w:w="0" w:type="dxa"/>
            </w:tcMar>
            <w:vAlign w:val="center"/>
          </w:tcPr>
          <w:p w:rsidR="00290D89" w:rsidRPr="008457E1" w:rsidRDefault="009B5438" w:rsidP="008457E1">
            <w:pPr>
              <w:pStyle w:val="CoverTitleE"/>
            </w:pPr>
            <w:bookmarkStart w:id="0" w:name="_GoBack"/>
            <w:bookmarkEnd w:id="0"/>
            <w:r w:rsidRPr="008457E1">
              <w:rPr>
                <w:noProof/>
              </w:rPr>
              <mc:AlternateContent>
                <mc:Choice Requires="wps">
                  <w:drawing>
                    <wp:anchor distT="0" distB="0" distL="114300" distR="114300" simplePos="0" relativeHeight="251629568" behindDoc="0" locked="0" layoutInCell="1" allowOverlap="1" wp14:anchorId="5822D4BF" wp14:editId="4B48998C">
                      <wp:simplePos x="0" y="0"/>
                      <wp:positionH relativeFrom="column">
                        <wp:posOffset>-2448560</wp:posOffset>
                      </wp:positionH>
                      <wp:positionV relativeFrom="page">
                        <wp:posOffset>-71755</wp:posOffset>
                      </wp:positionV>
                      <wp:extent cx="1980000" cy="2160000"/>
                      <wp:effectExtent l="0" t="0" r="1270" b="12065"/>
                      <wp:wrapNone/>
                      <wp:docPr id="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0000" cy="216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5"/>
                                    <w:tblW w:w="2835" w:type="dxa"/>
                                    <w:tblBorders>
                                      <w:top w:val="none" w:sz="0" w:space="0" w:color="auto"/>
                                      <w:left w:val="none" w:sz="0" w:space="0" w:color="auto"/>
                                      <w:bottom w:val="none" w:sz="0" w:space="0" w:color="auto"/>
                                      <w:right w:val="none" w:sz="0" w:space="0" w:color="auto"/>
                                      <w:insideH w:val="single" w:sz="8" w:space="0" w:color="0A78F5"/>
                                      <w:insideV w:val="single" w:sz="8" w:space="0" w:color="FFFFFF" w:themeColor="background1"/>
                                    </w:tblBorders>
                                    <w:tblLayout w:type="fixed"/>
                                    <w:tblCellMar>
                                      <w:top w:w="113" w:type="dxa"/>
                                      <w:left w:w="0" w:type="dxa"/>
                                      <w:bottom w:w="113" w:type="dxa"/>
                                      <w:right w:w="0" w:type="dxa"/>
                                    </w:tblCellMar>
                                    <w:tblLook w:val="04A0" w:firstRow="1" w:lastRow="0" w:firstColumn="1" w:lastColumn="0" w:noHBand="0" w:noVBand="1"/>
                                  </w:tblPr>
                                  <w:tblGrid>
                                    <w:gridCol w:w="2835"/>
                                  </w:tblGrid>
                                  <w:tr w:rsidR="002D5603" w:rsidRPr="000A7A46" w:rsidTr="00404BF1">
                                    <w:trPr>
                                      <w:trHeight w:val="284"/>
                                    </w:trPr>
                                    <w:tc>
                                      <w:tcPr>
                                        <w:tcW w:w="2835" w:type="dxa"/>
                                        <w:tcMar>
                                          <w:top w:w="170" w:type="dxa"/>
                                          <w:left w:w="0" w:type="dxa"/>
                                          <w:bottom w:w="170" w:type="dxa"/>
                                          <w:right w:w="0" w:type="dxa"/>
                                        </w:tcMar>
                                        <w:vAlign w:val="center"/>
                                      </w:tcPr>
                                      <w:p w:rsidR="002D5603" w:rsidRPr="008B3DBA" w:rsidRDefault="00280239" w:rsidP="002D5603">
                                        <w:pPr>
                                          <w:wordWrap w:val="0"/>
                                          <w:autoSpaceDE w:val="0"/>
                                          <w:autoSpaceDN w:val="0"/>
                                          <w:adjustRightInd w:val="0"/>
                                          <w:snapToGrid w:val="0"/>
                                          <w:spacing w:afterLines="50" w:after="120" w:line="200" w:lineRule="exact"/>
                                          <w:rPr>
                                            <w:rFonts w:ascii="Arial" w:eastAsia="삼성긴고딕 Medium" w:hAnsi="Arial" w:cs="Arial"/>
                                            <w:b/>
                                            <w:iCs/>
                                            <w:color w:val="0A78F5"/>
                                            <w:w w:val="95"/>
                                            <w:sz w:val="16"/>
                                            <w:szCs w:val="16"/>
                                          </w:rPr>
                                        </w:pPr>
                                        <w:bookmarkStart w:id="1" w:name="K0_team_name"/>
                                        <w:r>
                                          <w:rPr>
                                            <w:rFonts w:ascii="Arial" w:eastAsia="삼성긴고딕 Medium" w:hAnsi="Arial" w:cs="Arial"/>
                                            <w:b/>
                                            <w:iCs/>
                                            <w:color w:val="0A78F5"/>
                                            <w:w w:val="95"/>
                                            <w:sz w:val="16"/>
                                            <w:szCs w:val="16"/>
                                          </w:rPr>
                                          <w:t>EV/Mobility Team</w:t>
                                        </w:r>
                                        <w:bookmarkEnd w:id="1"/>
                                      </w:p>
                                      <w:p w:rsidR="002D5603" w:rsidRDefault="00280239" w:rsidP="002D5603">
                                        <w:pPr>
                                          <w:wordWrap w:val="0"/>
                                          <w:autoSpaceDE w:val="0"/>
                                          <w:autoSpaceDN w:val="0"/>
                                          <w:adjustRightInd w:val="0"/>
                                          <w:snapToGrid w:val="0"/>
                                          <w:spacing w:line="200" w:lineRule="exact"/>
                                          <w:rPr>
                                            <w:rFonts w:ascii="Arial" w:eastAsia="삼성긴고딕 Medium" w:hAnsi="Arial" w:cs="Arial"/>
                                            <w:b/>
                                            <w:iCs/>
                                            <w:color w:val="000000" w:themeColor="text1"/>
                                            <w:w w:val="95"/>
                                            <w:sz w:val="16"/>
                                            <w:szCs w:val="16"/>
                                          </w:rPr>
                                        </w:pPr>
                                        <w:r w:rsidRPr="00280239">
                                          <w:rPr>
                                            <w:rFonts w:ascii="Arial" w:eastAsia="삼성긴고딕 Medium" w:hAnsi="Arial" w:cs="Arial"/>
                                            <w:b/>
                                            <w:iCs/>
                                            <w:color w:val="000000" w:themeColor="text1"/>
                                            <w:w w:val="95"/>
                                            <w:sz w:val="16"/>
                                            <w:szCs w:val="16"/>
                                          </w:rPr>
                                          <w:t>JungHoon Chang</w:t>
                                        </w:r>
                                      </w:p>
                                      <w:p w:rsidR="002D5603" w:rsidRPr="008B3DBA" w:rsidRDefault="00280239" w:rsidP="002D5603">
                                        <w:pPr>
                                          <w:wordWrap w:val="0"/>
                                          <w:autoSpaceDE w:val="0"/>
                                          <w:autoSpaceDN w:val="0"/>
                                          <w:adjustRightInd w:val="0"/>
                                          <w:snapToGrid w:val="0"/>
                                          <w:spacing w:line="200" w:lineRule="exact"/>
                                          <w:rPr>
                                            <w:rFonts w:ascii="Arial" w:eastAsia="삼성긴고딕 Ultralight" w:hAnsi="Arial" w:cs="Arial"/>
                                            <w:iCs/>
                                            <w:color w:val="000000" w:themeColor="text1"/>
                                            <w:w w:val="95"/>
                                            <w:sz w:val="14"/>
                                            <w:szCs w:val="14"/>
                                          </w:rPr>
                                        </w:pPr>
                                        <w:r w:rsidRPr="00280239">
                                          <w:rPr>
                                            <w:rFonts w:ascii="Arial" w:eastAsia="삼성긴고딕 Ultralight" w:hAnsi="Arial" w:cs="Arial"/>
                                            <w:iCs/>
                                            <w:color w:val="000000" w:themeColor="text1"/>
                                            <w:w w:val="95"/>
                                            <w:sz w:val="14"/>
                                            <w:szCs w:val="14"/>
                                          </w:rPr>
                                          <w:t>Senior Analyst</w:t>
                                        </w:r>
                                      </w:p>
                                      <w:p w:rsidR="002D5603" w:rsidRPr="008B3DBA" w:rsidRDefault="00280239" w:rsidP="002D5603">
                                        <w:pPr>
                                          <w:wordWrap w:val="0"/>
                                          <w:autoSpaceDE w:val="0"/>
                                          <w:autoSpaceDN w:val="0"/>
                                          <w:adjustRightInd w:val="0"/>
                                          <w:snapToGrid w:val="0"/>
                                          <w:spacing w:line="200" w:lineRule="exact"/>
                                          <w:rPr>
                                            <w:rFonts w:ascii="Arial" w:eastAsia="삼성고딕 M" w:hAnsi="Arial" w:cs="Arial"/>
                                            <w:color w:val="000000" w:themeColor="text1"/>
                                            <w:w w:val="95"/>
                                            <w:sz w:val="14"/>
                                            <w:szCs w:val="14"/>
                                          </w:rPr>
                                        </w:pPr>
                                        <w:bookmarkStart w:id="2" w:name="K1_AuthEmail"/>
                                        <w:r>
                                          <w:rPr>
                                            <w:rFonts w:ascii="Arial" w:eastAsia="삼성긴고딕 Ultralight" w:hAnsi="Arial" w:cs="Arial"/>
                                            <w:iCs/>
                                            <w:color w:val="000000" w:themeColor="text1"/>
                                            <w:w w:val="95"/>
                                            <w:sz w:val="14"/>
                                            <w:szCs w:val="14"/>
                                          </w:rPr>
                                          <w:t>jhooni.chang@samsung.com</w:t>
                                        </w:r>
                                        <w:bookmarkEnd w:id="2"/>
                                      </w:p>
                                    </w:tc>
                                  </w:tr>
                                  <w:tr w:rsidR="002D5603" w:rsidRPr="00136D4F" w:rsidTr="00404BF1">
                                    <w:trPr>
                                      <w:trHeight w:val="284"/>
                                    </w:trPr>
                                    <w:tc>
                                      <w:tcPr>
                                        <w:tcW w:w="2835" w:type="dxa"/>
                                        <w:tcMar>
                                          <w:top w:w="170" w:type="dxa"/>
                                          <w:bottom w:w="170" w:type="dxa"/>
                                        </w:tcMar>
                                        <w:vAlign w:val="center"/>
                                      </w:tcPr>
                                      <w:p w:rsidR="002D5603" w:rsidRDefault="00280239" w:rsidP="002D5603">
                                        <w:pPr>
                                          <w:wordWrap w:val="0"/>
                                          <w:autoSpaceDE w:val="0"/>
                                          <w:autoSpaceDN w:val="0"/>
                                          <w:adjustRightInd w:val="0"/>
                                          <w:snapToGrid w:val="0"/>
                                          <w:spacing w:line="200" w:lineRule="exact"/>
                                          <w:rPr>
                                            <w:rFonts w:ascii="Arial" w:eastAsia="삼성긴고딕 Medium" w:hAnsi="Arial" w:cs="Arial"/>
                                            <w:b/>
                                            <w:iCs/>
                                            <w:color w:val="000000" w:themeColor="text1"/>
                                            <w:w w:val="95"/>
                                            <w:sz w:val="16"/>
                                            <w:szCs w:val="16"/>
                                          </w:rPr>
                                        </w:pPr>
                                        <w:proofErr w:type="spellStart"/>
                                        <w:r w:rsidRPr="00280239">
                                          <w:rPr>
                                            <w:rFonts w:ascii="Arial" w:eastAsia="삼성긴고딕 Medium" w:hAnsi="Arial" w:cs="Arial"/>
                                            <w:b/>
                                            <w:iCs/>
                                            <w:color w:val="000000" w:themeColor="text1"/>
                                            <w:w w:val="95"/>
                                            <w:sz w:val="16"/>
                                            <w:szCs w:val="16"/>
                                          </w:rPr>
                                          <w:t>JiHyeon</w:t>
                                        </w:r>
                                        <w:proofErr w:type="spellEnd"/>
                                        <w:r w:rsidRPr="00280239">
                                          <w:rPr>
                                            <w:rFonts w:ascii="Arial" w:eastAsia="삼성긴고딕 Medium" w:hAnsi="Arial" w:cs="Arial"/>
                                            <w:b/>
                                            <w:iCs/>
                                            <w:color w:val="000000" w:themeColor="text1"/>
                                            <w:w w:val="95"/>
                                            <w:sz w:val="16"/>
                                            <w:szCs w:val="16"/>
                                          </w:rPr>
                                          <w:t xml:space="preserve"> Seo</w:t>
                                        </w:r>
                                      </w:p>
                                      <w:p w:rsidR="002D5603" w:rsidRPr="008B3DBA" w:rsidRDefault="00280239" w:rsidP="002D5603">
                                        <w:pPr>
                                          <w:wordWrap w:val="0"/>
                                          <w:autoSpaceDE w:val="0"/>
                                          <w:autoSpaceDN w:val="0"/>
                                          <w:adjustRightInd w:val="0"/>
                                          <w:snapToGrid w:val="0"/>
                                          <w:spacing w:line="200" w:lineRule="exact"/>
                                          <w:rPr>
                                            <w:rFonts w:ascii="Arial" w:eastAsia="삼성긴고딕 Ultralight" w:hAnsi="Arial" w:cs="Arial"/>
                                            <w:iCs/>
                                            <w:color w:val="000000" w:themeColor="text1"/>
                                            <w:w w:val="95"/>
                                            <w:sz w:val="14"/>
                                            <w:szCs w:val="14"/>
                                          </w:rPr>
                                        </w:pPr>
                                        <w:r w:rsidRPr="00280239">
                                          <w:rPr>
                                            <w:rFonts w:ascii="Arial" w:eastAsia="삼성긴고딕 Ultralight" w:hAnsi="Arial" w:cs="Arial"/>
                                            <w:iCs/>
                                            <w:color w:val="000000" w:themeColor="text1"/>
                                            <w:w w:val="95"/>
                                            <w:sz w:val="14"/>
                                            <w:szCs w:val="14"/>
                                          </w:rPr>
                                          <w:t>Research Associate</w:t>
                                        </w:r>
                                      </w:p>
                                      <w:p w:rsidR="002D5603" w:rsidRPr="008B3DBA" w:rsidRDefault="00280239" w:rsidP="002D5603">
                                        <w:pPr>
                                          <w:wordWrap w:val="0"/>
                                          <w:autoSpaceDE w:val="0"/>
                                          <w:autoSpaceDN w:val="0"/>
                                          <w:adjustRightInd w:val="0"/>
                                          <w:snapToGrid w:val="0"/>
                                          <w:spacing w:line="200" w:lineRule="exact"/>
                                          <w:rPr>
                                            <w:rFonts w:ascii="Arial" w:eastAsia="삼성고딕 M" w:hAnsi="Arial" w:cs="Arial"/>
                                            <w:color w:val="000000" w:themeColor="text1"/>
                                            <w:w w:val="95"/>
                                            <w:sz w:val="14"/>
                                            <w:szCs w:val="14"/>
                                          </w:rPr>
                                        </w:pPr>
                                        <w:bookmarkStart w:id="3" w:name="K1_AuthEmail2"/>
                                        <w:r>
                                          <w:rPr>
                                            <w:rFonts w:ascii="Arial" w:eastAsia="삼성긴고딕 Ultralight" w:hAnsi="Arial" w:cs="Arial"/>
                                            <w:iCs/>
                                            <w:color w:val="000000" w:themeColor="text1"/>
                                            <w:w w:val="95"/>
                                            <w:sz w:val="14"/>
                                            <w:szCs w:val="14"/>
                                          </w:rPr>
                                          <w:t>jihyeon.seo@samsung.com</w:t>
                                        </w:r>
                                        <w:bookmarkEnd w:id="3"/>
                                      </w:p>
                                    </w:tc>
                                  </w:tr>
                                </w:tbl>
                                <w:p w:rsidR="002D5603" w:rsidRPr="00701CDB" w:rsidRDefault="002D5603" w:rsidP="002D5603">
                                  <w:pPr>
                                    <w:wordWrap w:val="0"/>
                                    <w:autoSpaceDE w:val="0"/>
                                    <w:autoSpaceDN w:val="0"/>
                                    <w:adjustRightInd w:val="0"/>
                                    <w:snapToGrid w:val="0"/>
                                    <w:spacing w:line="200" w:lineRule="exact"/>
                                  </w:pPr>
                                </w:p>
                                <w:p w:rsidR="002D5603" w:rsidRPr="00DA7BCE" w:rsidRDefault="002D5603" w:rsidP="002D5603">
                                  <w:pPr>
                                    <w:wordWrap w:val="0"/>
                                    <w:autoSpaceDE w:val="0"/>
                                    <w:autoSpaceDN w:val="0"/>
                                    <w:adjustRightInd w:val="0"/>
                                    <w:snapToGrid w:val="0"/>
                                    <w:spacing w:line="200" w:lineRule="exact"/>
                                  </w:pPr>
                                </w:p>
                                <w:p w:rsidR="002D5603" w:rsidRPr="00800695" w:rsidRDefault="002D5603" w:rsidP="002D5603">
                                  <w:pPr>
                                    <w:wordWrap w:val="0"/>
                                    <w:autoSpaceDE w:val="0"/>
                                    <w:autoSpaceDN w:val="0"/>
                                    <w:adjustRightInd w:val="0"/>
                                    <w:snapToGrid w:val="0"/>
                                    <w:spacing w:line="200" w:lineRule="exact"/>
                                  </w:pPr>
                                </w:p>
                                <w:p w:rsidR="002D5603" w:rsidRPr="00464320" w:rsidRDefault="002D5603" w:rsidP="002D5603">
                                  <w:pPr>
                                    <w:wordWrap w:val="0"/>
                                    <w:autoSpaceDE w:val="0"/>
                                    <w:autoSpaceDN w:val="0"/>
                                    <w:adjustRightInd w:val="0"/>
                                    <w:snapToGrid w:val="0"/>
                                    <w:spacing w:line="200" w:lineRule="exact"/>
                                  </w:pPr>
                                </w:p>
                                <w:p w:rsidR="00BB77C5" w:rsidRPr="002D5603" w:rsidRDefault="00BB77C5" w:rsidP="00083CC8">
                                  <w:pPr>
                                    <w:wordWrap w:val="0"/>
                                    <w:autoSpaceDE w:val="0"/>
                                    <w:autoSpaceDN w:val="0"/>
                                    <w:adjustRightInd w:val="0"/>
                                    <w:snapToGrid w:val="0"/>
                                    <w:spacing w:line="200"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22D4BF" id="_x0000_t202" coordsize="21600,21600" o:spt="202" path="m,l,21600r21600,l21600,xe">
                      <v:stroke joinstyle="miter"/>
                      <v:path gradientshapeok="t" o:connecttype="rect"/>
                    </v:shapetype>
                    <v:shape id="Text Box 1" o:spid="_x0000_s1026" type="#_x0000_t202" style="position:absolute;margin-left:-192.8pt;margin-top:-5.65pt;width:155.9pt;height:170.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" filled="f" stroked="f" strokeweight=".5pt">
                      <v:textbox inset="0,0,0,0">
                        <w:txbxContent>
                          <w:tbl>
                            <w:tblPr>
                              <w:tblStyle w:val="a5"/>
                              <w:tblW w:w="2835" w:type="dxa"/>
                              <w:tblBorders>
                                <w:top w:val="none" w:sz="0" w:space="0" w:color="auto"/>
                                <w:left w:val="none" w:sz="0" w:space="0" w:color="auto"/>
                                <w:bottom w:val="none" w:sz="0" w:space="0" w:color="auto"/>
                                <w:right w:val="none" w:sz="0" w:space="0" w:color="auto"/>
                                <w:insideH w:val="single" w:sz="8" w:space="0" w:color="0A78F5"/>
                                <w:insideV w:val="single" w:sz="8" w:space="0" w:color="FFFFFF" w:themeColor="background1"/>
                              </w:tblBorders>
                              <w:tblLayout w:type="fixed"/>
                              <w:tblCellMar>
                                <w:top w:w="113" w:type="dxa"/>
                                <w:left w:w="0" w:type="dxa"/>
                                <w:bottom w:w="113" w:type="dxa"/>
                                <w:right w:w="0" w:type="dxa"/>
                              </w:tblCellMar>
                              <w:tblLook w:val="04A0" w:firstRow="1" w:lastRow="0" w:firstColumn="1" w:lastColumn="0" w:noHBand="0" w:noVBand="1"/>
                            </w:tblPr>
                            <w:tblGrid>
                              <w:gridCol w:w="2835"/>
                            </w:tblGrid>
                            <w:tr w:rsidR="002D5603" w:rsidRPr="000A7A46" w:rsidTr="00404BF1">
                              <w:trPr>
                                <w:trHeight w:val="284"/>
                              </w:trPr>
                              <w:tc>
                                <w:tcPr>
                                  <w:tcW w:w="2835" w:type="dxa"/>
                                  <w:tcMar>
                                    <w:top w:w="170" w:type="dxa"/>
                                    <w:left w:w="0" w:type="dxa"/>
                                    <w:bottom w:w="170" w:type="dxa"/>
                                    <w:right w:w="0" w:type="dxa"/>
                                  </w:tcMar>
                                  <w:vAlign w:val="center"/>
                                </w:tcPr>
                                <w:p w:rsidR="002D5603" w:rsidRPr="008B3DBA" w:rsidRDefault="00280239" w:rsidP="002D5603">
                                  <w:pPr>
                                    <w:wordWrap w:val="0"/>
                                    <w:autoSpaceDE w:val="0"/>
                                    <w:autoSpaceDN w:val="0"/>
                                    <w:adjustRightInd w:val="0"/>
                                    <w:snapToGrid w:val="0"/>
                                    <w:spacing w:afterLines="50" w:after="120" w:line="200" w:lineRule="exact"/>
                                    <w:rPr>
                                      <w:rFonts w:ascii="Arial" w:eastAsia="삼성긴고딕 Medium" w:hAnsi="Arial" w:cs="Arial"/>
                                      <w:b/>
                                      <w:iCs/>
                                      <w:color w:val="0A78F5"/>
                                      <w:w w:val="95"/>
                                      <w:sz w:val="16"/>
                                      <w:szCs w:val="16"/>
                                    </w:rPr>
                                  </w:pPr>
                                  <w:bookmarkStart w:id="4" w:name="K0_team_name"/>
                                  <w:r>
                                    <w:rPr>
                                      <w:rFonts w:ascii="Arial" w:eastAsia="삼성긴고딕 Medium" w:hAnsi="Arial" w:cs="Arial"/>
                                      <w:b/>
                                      <w:iCs/>
                                      <w:color w:val="0A78F5"/>
                                      <w:w w:val="95"/>
                                      <w:sz w:val="16"/>
                                      <w:szCs w:val="16"/>
                                    </w:rPr>
                                    <w:t>EV/Mobility Team</w:t>
                                  </w:r>
                                  <w:bookmarkEnd w:id="4"/>
                                </w:p>
                                <w:p w:rsidR="002D5603" w:rsidRDefault="00280239" w:rsidP="002D5603">
                                  <w:pPr>
                                    <w:wordWrap w:val="0"/>
                                    <w:autoSpaceDE w:val="0"/>
                                    <w:autoSpaceDN w:val="0"/>
                                    <w:adjustRightInd w:val="0"/>
                                    <w:snapToGrid w:val="0"/>
                                    <w:spacing w:line="200" w:lineRule="exact"/>
                                    <w:rPr>
                                      <w:rFonts w:ascii="Arial" w:eastAsia="삼성긴고딕 Medium" w:hAnsi="Arial" w:cs="Arial"/>
                                      <w:b/>
                                      <w:iCs/>
                                      <w:color w:val="000000" w:themeColor="text1"/>
                                      <w:w w:val="95"/>
                                      <w:sz w:val="16"/>
                                      <w:szCs w:val="16"/>
                                    </w:rPr>
                                  </w:pPr>
                                  <w:r w:rsidRPr="00280239">
                                    <w:rPr>
                                      <w:rFonts w:ascii="Arial" w:eastAsia="삼성긴고딕 Medium" w:hAnsi="Arial" w:cs="Arial"/>
                                      <w:b/>
                                      <w:iCs/>
                                      <w:color w:val="000000" w:themeColor="text1"/>
                                      <w:w w:val="95"/>
                                      <w:sz w:val="16"/>
                                      <w:szCs w:val="16"/>
                                    </w:rPr>
                                    <w:t>JungHoon Chang</w:t>
                                  </w:r>
                                </w:p>
                                <w:p w:rsidR="002D5603" w:rsidRPr="008B3DBA" w:rsidRDefault="00280239" w:rsidP="002D5603">
                                  <w:pPr>
                                    <w:wordWrap w:val="0"/>
                                    <w:autoSpaceDE w:val="0"/>
                                    <w:autoSpaceDN w:val="0"/>
                                    <w:adjustRightInd w:val="0"/>
                                    <w:snapToGrid w:val="0"/>
                                    <w:spacing w:line="200" w:lineRule="exact"/>
                                    <w:rPr>
                                      <w:rFonts w:ascii="Arial" w:eastAsia="삼성긴고딕 Ultralight" w:hAnsi="Arial" w:cs="Arial"/>
                                      <w:iCs/>
                                      <w:color w:val="000000" w:themeColor="text1"/>
                                      <w:w w:val="95"/>
                                      <w:sz w:val="14"/>
                                      <w:szCs w:val="14"/>
                                    </w:rPr>
                                  </w:pPr>
                                  <w:r w:rsidRPr="00280239">
                                    <w:rPr>
                                      <w:rFonts w:ascii="Arial" w:eastAsia="삼성긴고딕 Ultralight" w:hAnsi="Arial" w:cs="Arial"/>
                                      <w:iCs/>
                                      <w:color w:val="000000" w:themeColor="text1"/>
                                      <w:w w:val="95"/>
                                      <w:sz w:val="14"/>
                                      <w:szCs w:val="14"/>
                                    </w:rPr>
                                    <w:t>Senior Analyst</w:t>
                                  </w:r>
                                </w:p>
                                <w:p w:rsidR="002D5603" w:rsidRPr="008B3DBA" w:rsidRDefault="00280239" w:rsidP="002D5603">
                                  <w:pPr>
                                    <w:wordWrap w:val="0"/>
                                    <w:autoSpaceDE w:val="0"/>
                                    <w:autoSpaceDN w:val="0"/>
                                    <w:adjustRightInd w:val="0"/>
                                    <w:snapToGrid w:val="0"/>
                                    <w:spacing w:line="200" w:lineRule="exact"/>
                                    <w:rPr>
                                      <w:rFonts w:ascii="Arial" w:eastAsia="삼성고딕 M" w:hAnsi="Arial" w:cs="Arial"/>
                                      <w:color w:val="000000" w:themeColor="text1"/>
                                      <w:w w:val="95"/>
                                      <w:sz w:val="14"/>
                                      <w:szCs w:val="14"/>
                                    </w:rPr>
                                  </w:pPr>
                                  <w:bookmarkStart w:id="5" w:name="K1_AuthEmail"/>
                                  <w:r>
                                    <w:rPr>
                                      <w:rFonts w:ascii="Arial" w:eastAsia="삼성긴고딕 Ultralight" w:hAnsi="Arial" w:cs="Arial"/>
                                      <w:iCs/>
                                      <w:color w:val="000000" w:themeColor="text1"/>
                                      <w:w w:val="95"/>
                                      <w:sz w:val="14"/>
                                      <w:szCs w:val="14"/>
                                    </w:rPr>
                                    <w:t>jhooni.chang@samsung.com</w:t>
                                  </w:r>
                                  <w:bookmarkEnd w:id="5"/>
                                </w:p>
                              </w:tc>
                            </w:tr>
                            <w:tr w:rsidR="002D5603" w:rsidRPr="00136D4F" w:rsidTr="00404BF1">
                              <w:trPr>
                                <w:trHeight w:val="284"/>
                              </w:trPr>
                              <w:tc>
                                <w:tcPr>
                                  <w:tcW w:w="2835" w:type="dxa"/>
                                  <w:tcMar>
                                    <w:top w:w="170" w:type="dxa"/>
                                    <w:bottom w:w="170" w:type="dxa"/>
                                  </w:tcMar>
                                  <w:vAlign w:val="center"/>
                                </w:tcPr>
                                <w:p w:rsidR="002D5603" w:rsidRDefault="00280239" w:rsidP="002D5603">
                                  <w:pPr>
                                    <w:wordWrap w:val="0"/>
                                    <w:autoSpaceDE w:val="0"/>
                                    <w:autoSpaceDN w:val="0"/>
                                    <w:adjustRightInd w:val="0"/>
                                    <w:snapToGrid w:val="0"/>
                                    <w:spacing w:line="200" w:lineRule="exact"/>
                                    <w:rPr>
                                      <w:rFonts w:ascii="Arial" w:eastAsia="삼성긴고딕 Medium" w:hAnsi="Arial" w:cs="Arial"/>
                                      <w:b/>
                                      <w:iCs/>
                                      <w:color w:val="000000" w:themeColor="text1"/>
                                      <w:w w:val="95"/>
                                      <w:sz w:val="16"/>
                                      <w:szCs w:val="16"/>
                                    </w:rPr>
                                  </w:pPr>
                                  <w:proofErr w:type="spellStart"/>
                                  <w:r w:rsidRPr="00280239">
                                    <w:rPr>
                                      <w:rFonts w:ascii="Arial" w:eastAsia="삼성긴고딕 Medium" w:hAnsi="Arial" w:cs="Arial"/>
                                      <w:b/>
                                      <w:iCs/>
                                      <w:color w:val="000000" w:themeColor="text1"/>
                                      <w:w w:val="95"/>
                                      <w:sz w:val="16"/>
                                      <w:szCs w:val="16"/>
                                    </w:rPr>
                                    <w:t>JiHyeon</w:t>
                                  </w:r>
                                  <w:proofErr w:type="spellEnd"/>
                                  <w:r w:rsidRPr="00280239">
                                    <w:rPr>
                                      <w:rFonts w:ascii="Arial" w:eastAsia="삼성긴고딕 Medium" w:hAnsi="Arial" w:cs="Arial"/>
                                      <w:b/>
                                      <w:iCs/>
                                      <w:color w:val="000000" w:themeColor="text1"/>
                                      <w:w w:val="95"/>
                                      <w:sz w:val="16"/>
                                      <w:szCs w:val="16"/>
                                    </w:rPr>
                                    <w:t xml:space="preserve"> Seo</w:t>
                                  </w:r>
                                </w:p>
                                <w:p w:rsidR="002D5603" w:rsidRPr="008B3DBA" w:rsidRDefault="00280239" w:rsidP="002D5603">
                                  <w:pPr>
                                    <w:wordWrap w:val="0"/>
                                    <w:autoSpaceDE w:val="0"/>
                                    <w:autoSpaceDN w:val="0"/>
                                    <w:adjustRightInd w:val="0"/>
                                    <w:snapToGrid w:val="0"/>
                                    <w:spacing w:line="200" w:lineRule="exact"/>
                                    <w:rPr>
                                      <w:rFonts w:ascii="Arial" w:eastAsia="삼성긴고딕 Ultralight" w:hAnsi="Arial" w:cs="Arial"/>
                                      <w:iCs/>
                                      <w:color w:val="000000" w:themeColor="text1"/>
                                      <w:w w:val="95"/>
                                      <w:sz w:val="14"/>
                                      <w:szCs w:val="14"/>
                                    </w:rPr>
                                  </w:pPr>
                                  <w:r w:rsidRPr="00280239">
                                    <w:rPr>
                                      <w:rFonts w:ascii="Arial" w:eastAsia="삼성긴고딕 Ultralight" w:hAnsi="Arial" w:cs="Arial"/>
                                      <w:iCs/>
                                      <w:color w:val="000000" w:themeColor="text1"/>
                                      <w:w w:val="95"/>
                                      <w:sz w:val="14"/>
                                      <w:szCs w:val="14"/>
                                    </w:rPr>
                                    <w:t>Research Associate</w:t>
                                  </w:r>
                                </w:p>
                                <w:p w:rsidR="002D5603" w:rsidRPr="008B3DBA" w:rsidRDefault="00280239" w:rsidP="002D5603">
                                  <w:pPr>
                                    <w:wordWrap w:val="0"/>
                                    <w:autoSpaceDE w:val="0"/>
                                    <w:autoSpaceDN w:val="0"/>
                                    <w:adjustRightInd w:val="0"/>
                                    <w:snapToGrid w:val="0"/>
                                    <w:spacing w:line="200" w:lineRule="exact"/>
                                    <w:rPr>
                                      <w:rFonts w:ascii="Arial" w:eastAsia="삼성고딕 M" w:hAnsi="Arial" w:cs="Arial"/>
                                      <w:color w:val="000000" w:themeColor="text1"/>
                                      <w:w w:val="95"/>
                                      <w:sz w:val="14"/>
                                      <w:szCs w:val="14"/>
                                    </w:rPr>
                                  </w:pPr>
                                  <w:bookmarkStart w:id="6" w:name="K1_AuthEmail2"/>
                                  <w:r>
                                    <w:rPr>
                                      <w:rFonts w:ascii="Arial" w:eastAsia="삼성긴고딕 Ultralight" w:hAnsi="Arial" w:cs="Arial"/>
                                      <w:iCs/>
                                      <w:color w:val="000000" w:themeColor="text1"/>
                                      <w:w w:val="95"/>
                                      <w:sz w:val="14"/>
                                      <w:szCs w:val="14"/>
                                    </w:rPr>
                                    <w:t>jihyeon.seo@samsung.com</w:t>
                                  </w:r>
                                  <w:bookmarkEnd w:id="6"/>
                                </w:p>
                              </w:tc>
                            </w:tr>
                          </w:tbl>
                          <w:p w:rsidR="002D5603" w:rsidRPr="00701CDB" w:rsidRDefault="002D5603" w:rsidP="002D5603">
                            <w:pPr>
                              <w:wordWrap w:val="0"/>
                              <w:autoSpaceDE w:val="0"/>
                              <w:autoSpaceDN w:val="0"/>
                              <w:adjustRightInd w:val="0"/>
                              <w:snapToGrid w:val="0"/>
                              <w:spacing w:line="200" w:lineRule="exact"/>
                            </w:pPr>
                          </w:p>
                          <w:p w:rsidR="002D5603" w:rsidRPr="00DA7BCE" w:rsidRDefault="002D5603" w:rsidP="002D5603">
                            <w:pPr>
                              <w:wordWrap w:val="0"/>
                              <w:autoSpaceDE w:val="0"/>
                              <w:autoSpaceDN w:val="0"/>
                              <w:adjustRightInd w:val="0"/>
                              <w:snapToGrid w:val="0"/>
                              <w:spacing w:line="200" w:lineRule="exact"/>
                            </w:pPr>
                          </w:p>
                          <w:p w:rsidR="002D5603" w:rsidRPr="00800695" w:rsidRDefault="002D5603" w:rsidP="002D5603">
                            <w:pPr>
                              <w:wordWrap w:val="0"/>
                              <w:autoSpaceDE w:val="0"/>
                              <w:autoSpaceDN w:val="0"/>
                              <w:adjustRightInd w:val="0"/>
                              <w:snapToGrid w:val="0"/>
                              <w:spacing w:line="200" w:lineRule="exact"/>
                            </w:pPr>
                          </w:p>
                          <w:p w:rsidR="002D5603" w:rsidRPr="00464320" w:rsidRDefault="002D5603" w:rsidP="002D5603">
                            <w:pPr>
                              <w:wordWrap w:val="0"/>
                              <w:autoSpaceDE w:val="0"/>
                              <w:autoSpaceDN w:val="0"/>
                              <w:adjustRightInd w:val="0"/>
                              <w:snapToGrid w:val="0"/>
                              <w:spacing w:line="200" w:lineRule="exact"/>
                            </w:pPr>
                          </w:p>
                          <w:p w:rsidR="00BB77C5" w:rsidRPr="002D5603" w:rsidRDefault="00BB77C5" w:rsidP="00083CC8">
                            <w:pPr>
                              <w:wordWrap w:val="0"/>
                              <w:autoSpaceDE w:val="0"/>
                              <w:autoSpaceDN w:val="0"/>
                              <w:adjustRightInd w:val="0"/>
                              <w:snapToGrid w:val="0"/>
                              <w:spacing w:line="200" w:lineRule="exact"/>
                            </w:pPr>
                          </w:p>
                        </w:txbxContent>
                      </v:textbox>
                      <w10:wrap anchory="page"/>
                    </v:shape>
                  </w:pict>
                </mc:Fallback>
              </mc:AlternateContent>
            </w:r>
            <w:r w:rsidR="00587F2F" w:rsidRPr="008457E1">
              <w:rPr>
                <w:noProof/>
              </w:rPr>
              <mc:AlternateContent>
                <mc:Choice Requires="wps">
                  <w:drawing>
                    <wp:anchor distT="0" distB="0" distL="114300" distR="114300" simplePos="0" relativeHeight="251694080" behindDoc="0" locked="0" layoutInCell="1" allowOverlap="1" wp14:anchorId="3B377ADC" wp14:editId="5A710C15">
                      <wp:simplePos x="0" y="0"/>
                      <wp:positionH relativeFrom="column">
                        <wp:posOffset>-2448560</wp:posOffset>
                      </wp:positionH>
                      <wp:positionV relativeFrom="paragraph">
                        <wp:posOffset>-648335</wp:posOffset>
                      </wp:positionV>
                      <wp:extent cx="1800000" cy="288000"/>
                      <wp:effectExtent l="0" t="0" r="10160" b="0"/>
                      <wp:wrapNone/>
                      <wp:docPr id="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000" cy="28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77C5" w:rsidRPr="008B3DBA" w:rsidRDefault="007E57AE" w:rsidP="00136D4F">
                                  <w:pPr>
                                    <w:wordWrap w:val="0"/>
                                    <w:autoSpaceDE w:val="0"/>
                                    <w:autoSpaceDN w:val="0"/>
                                    <w:adjustRightInd w:val="0"/>
                                    <w:snapToGrid w:val="0"/>
                                    <w:jc w:val="left"/>
                                    <w:rPr>
                                      <w:rFonts w:ascii="Arial" w:eastAsia="삼성긴고딕 Regular" w:hAnsi="Arial" w:cs="Arial"/>
                                      <w:color w:val="000000" w:themeColor="text1"/>
                                      <w:spacing w:val="-4"/>
                                      <w:w w:val="95"/>
                                      <w:kern w:val="0"/>
                                    </w:rPr>
                                  </w:pPr>
                                  <w:sdt>
                                    <w:sdtPr>
                                      <w:rPr>
                                        <w:rFonts w:ascii="Arial" w:eastAsia="삼성긴고딕 Regular" w:hAnsi="Arial" w:cs="Arial"/>
                                        <w:color w:val="000000" w:themeColor="text1"/>
                                        <w:spacing w:val="-4"/>
                                        <w:w w:val="95"/>
                                        <w:kern w:val="0"/>
                                      </w:rPr>
                                      <w:alias w:val="I0_TOP_DATE"/>
                                      <w:tag w:val="I0_TOP_DATE"/>
                                      <w:id w:val="23521566"/>
                                    </w:sdtPr>
                                    <w:sdtEndPr/>
                                    <w:sdtContent>
                                      <w:r w:rsidR="00E33532">
                                        <w:rPr>
                                          <w:rFonts w:ascii="Arial" w:eastAsia="삼성긴고딕 Regular" w:hAnsi="Arial" w:cs="Arial"/>
                                          <w:color w:val="000000" w:themeColor="text1"/>
                                          <w:spacing w:val="-4"/>
                                          <w:w w:val="95"/>
                                          <w:kern w:val="0"/>
                                        </w:rPr>
                                        <w:t>2025. 4. 25</w:t>
                                      </w:r>
                                    </w:sdtContent>
                                  </w:sdt>
                                  <w:r w:rsidR="00BB77C5" w:rsidRPr="008B3DBA">
                                    <w:rPr>
                                      <w:rFonts w:ascii="Arial" w:eastAsia="삼성긴고딕 Regular" w:hAnsi="Arial" w:cs="Arial"/>
                                      <w:color w:val="000000" w:themeColor="text1"/>
                                      <w:spacing w:val="-4"/>
                                      <w:w w:val="95"/>
                                      <w:kern w:val="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77ADC" id="Text Box 15" o:spid="_x0000_s1027" type="#_x0000_t202" style="position:absolute;margin-left:-192.8pt;margin-top:-51.05pt;width:141.75pt;height:2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" filled="f" stroked="f" strokeweight=".5pt">
                      <v:textbox inset="0,0,0,0">
                        <w:txbxContent>
                          <w:p w:rsidR="00BB77C5" w:rsidRPr="008B3DBA" w:rsidRDefault="007E57AE" w:rsidP="00136D4F">
                            <w:pPr>
                              <w:wordWrap w:val="0"/>
                              <w:autoSpaceDE w:val="0"/>
                              <w:autoSpaceDN w:val="0"/>
                              <w:adjustRightInd w:val="0"/>
                              <w:snapToGrid w:val="0"/>
                              <w:jc w:val="left"/>
                              <w:rPr>
                                <w:rFonts w:ascii="Arial" w:eastAsia="삼성긴고딕 Regular" w:hAnsi="Arial" w:cs="Arial"/>
                                <w:color w:val="000000" w:themeColor="text1"/>
                                <w:spacing w:val="-4"/>
                                <w:w w:val="95"/>
                                <w:kern w:val="0"/>
                              </w:rPr>
                            </w:pPr>
                            <w:sdt>
                              <w:sdtPr>
                                <w:rPr>
                                  <w:rFonts w:ascii="Arial" w:eastAsia="삼성긴고딕 Regular" w:hAnsi="Arial" w:cs="Arial"/>
                                  <w:color w:val="000000" w:themeColor="text1"/>
                                  <w:spacing w:val="-4"/>
                                  <w:w w:val="95"/>
                                  <w:kern w:val="0"/>
                                </w:rPr>
                                <w:alias w:val="I0_TOP_DATE"/>
                                <w:tag w:val="I0_TOP_DATE"/>
                                <w:id w:val="23521566"/>
                              </w:sdtPr>
                              <w:sdtEndPr/>
                              <w:sdtContent>
                                <w:r w:rsidR="00E33532">
                                  <w:rPr>
                                    <w:rFonts w:ascii="Arial" w:eastAsia="삼성긴고딕 Regular" w:hAnsi="Arial" w:cs="Arial"/>
                                    <w:color w:val="000000" w:themeColor="text1"/>
                                    <w:spacing w:val="-4"/>
                                    <w:w w:val="95"/>
                                    <w:kern w:val="0"/>
                                  </w:rPr>
                                  <w:t>2025. 4. 25</w:t>
                                </w:r>
                              </w:sdtContent>
                            </w:sdt>
                            <w:r w:rsidR="00BB77C5" w:rsidRPr="008B3DBA">
                              <w:rPr>
                                <w:rFonts w:ascii="Arial" w:eastAsia="삼성긴고딕 Regular" w:hAnsi="Arial" w:cs="Arial"/>
                                <w:color w:val="000000" w:themeColor="text1"/>
                                <w:spacing w:val="-4"/>
                                <w:w w:val="95"/>
                                <w:kern w:val="0"/>
                              </w:rPr>
                              <w:t xml:space="preserve"> </w:t>
                            </w:r>
                          </w:p>
                        </w:txbxContent>
                      </v:textbox>
                    </v:shape>
                  </w:pict>
                </mc:Fallback>
              </mc:AlternateContent>
            </w:r>
            <w:r w:rsidR="002132ED" w:rsidRPr="008457E1">
              <w:rPr>
                <w:noProof/>
              </w:rPr>
              <mc:AlternateContent>
                <mc:Choice Requires="wps">
                  <w:drawing>
                    <wp:anchor distT="0" distB="0" distL="114300" distR="114300" simplePos="0" relativeHeight="251630592" behindDoc="0" locked="0" layoutInCell="1" allowOverlap="1" wp14:anchorId="3DE96A61" wp14:editId="3EA2E288">
                      <wp:simplePos x="0" y="0"/>
                      <wp:positionH relativeFrom="column">
                        <wp:posOffset>-2448560</wp:posOffset>
                      </wp:positionH>
                      <wp:positionV relativeFrom="paragraph">
                        <wp:posOffset>-1332230</wp:posOffset>
                      </wp:positionV>
                      <wp:extent cx="1800000" cy="648000"/>
                      <wp:effectExtent l="0" t="0" r="10160" b="0"/>
                      <wp:wrapNone/>
                      <wp:docPr id="2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000" cy="64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77C5" w:rsidRPr="008B3DBA" w:rsidRDefault="00BB77C5" w:rsidP="00136D4F">
                                  <w:pPr>
                                    <w:wordWrap w:val="0"/>
                                    <w:autoSpaceDE w:val="0"/>
                                    <w:autoSpaceDN w:val="0"/>
                                    <w:adjustRightInd w:val="0"/>
                                    <w:snapToGrid w:val="0"/>
                                    <w:spacing w:line="440" w:lineRule="exact"/>
                                    <w:jc w:val="left"/>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pPr>
                                  <w:bookmarkStart w:id="7" w:name="K1_OF"/>
                                  <w:r w:rsidRPr="008B3DBA">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t>COMPANY</w:t>
                                  </w:r>
                                </w:p>
                                <w:p w:rsidR="00BB77C5" w:rsidRPr="008B3DBA" w:rsidRDefault="00BB77C5" w:rsidP="00136D4F">
                                  <w:pPr>
                                    <w:wordWrap w:val="0"/>
                                    <w:autoSpaceDE w:val="0"/>
                                    <w:autoSpaceDN w:val="0"/>
                                    <w:adjustRightInd w:val="0"/>
                                    <w:snapToGrid w:val="0"/>
                                    <w:spacing w:line="440" w:lineRule="exact"/>
                                    <w:jc w:val="left"/>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pPr>
                                  <w:r w:rsidRPr="008B3DBA">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t>UPDATE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96A61" id="_x0000_s1028" type="#_x0000_t202" style="position:absolute;margin-left:-192.8pt;margin-top:-104.9pt;width:141.75pt;height:51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" filled="f" stroked="f" strokeweight=".5pt">
                      <v:textbox inset="0,0,0,0">
                        <w:txbxContent>
                          <w:p w:rsidR="00BB77C5" w:rsidRPr="008B3DBA" w:rsidRDefault="00BB77C5" w:rsidP="00136D4F">
                            <w:pPr>
                              <w:wordWrap w:val="0"/>
                              <w:autoSpaceDE w:val="0"/>
                              <w:autoSpaceDN w:val="0"/>
                              <w:adjustRightInd w:val="0"/>
                              <w:snapToGrid w:val="0"/>
                              <w:spacing w:line="440" w:lineRule="exact"/>
                              <w:jc w:val="left"/>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pPr>
                            <w:bookmarkStart w:id="8" w:name="K1_OF"/>
                            <w:r w:rsidRPr="008B3DBA">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t>COMPANY</w:t>
                            </w:r>
                          </w:p>
                          <w:p w:rsidR="00BB77C5" w:rsidRPr="008B3DBA" w:rsidRDefault="00BB77C5" w:rsidP="00136D4F">
                            <w:pPr>
                              <w:wordWrap w:val="0"/>
                              <w:autoSpaceDE w:val="0"/>
                              <w:autoSpaceDN w:val="0"/>
                              <w:adjustRightInd w:val="0"/>
                              <w:snapToGrid w:val="0"/>
                              <w:spacing w:line="440" w:lineRule="exact"/>
                              <w:jc w:val="left"/>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pPr>
                            <w:r w:rsidRPr="008B3DBA">
                              <w:rPr>
                                <w:rFonts w:ascii="Arial" w:eastAsia="삼성긴고딕 Medium" w:hAnsi="Arial" w:cs="Arial"/>
                                <w:color w:val="000000" w:themeColor="text1"/>
                                <w:spacing w:val="-4"/>
                                <w:w w:val="90"/>
                                <w:kern w:val="0"/>
                                <w:sz w:val="40"/>
                                <w:szCs w:val="40"/>
                                <w14:textOutline w14:w="3175" w14:cap="rnd" w14:cmpd="sng" w14:algn="ctr">
                                  <w14:solidFill>
                                    <w14:schemeClr w14:val="tx1"/>
                                  </w14:solidFill>
                                  <w14:prstDash w14:val="solid"/>
                                  <w14:bevel/>
                                </w14:textOutline>
                              </w:rPr>
                              <w:t>UPDATE</w:t>
                            </w:r>
                            <w:bookmarkEnd w:id="8"/>
                          </w:p>
                        </w:txbxContent>
                      </v:textbox>
                    </v:shape>
                  </w:pict>
                </mc:Fallback>
              </mc:AlternateContent>
            </w:r>
            <w:sdt>
              <w:sdtPr>
                <w:rPr>
                  <w:rFonts w:hint="eastAsia"/>
                </w:rPr>
                <w:alias w:val="I0_TITLE"/>
                <w:tag w:val="I0_TITLE"/>
                <w:id w:val="3414731"/>
                <w:lock w:val="sdtLocked"/>
                <w:placeholder>
                  <w:docPart w:val="DefaultPlaceholder_22675703"/>
                </w:placeholder>
              </w:sdtPr>
              <w:sdtEndPr>
                <w:rPr>
                  <w:rStyle w:val="CoCodeEChar"/>
                  <w:rFonts w:eastAsia="Arial"/>
                  <w:color w:val="595959"/>
                  <w:sz w:val="40"/>
                  <w:szCs w:val="40"/>
                </w:rPr>
              </w:sdtEndPr>
              <w:sdtContent>
                <w:r w:rsidR="00404BF1">
                  <w:t xml:space="preserve">Posco Future M </w:t>
                </w:r>
              </w:sdtContent>
            </w:sdt>
            <w:r w:rsidR="00290D89" w:rsidRPr="00136D4F">
              <w:rPr>
                <w:rStyle w:val="CoCodeEChar"/>
                <w:b w:val="0"/>
                <w:color w:val="000000" w:themeColor="text1"/>
              </w:rPr>
              <w:t xml:space="preserve"> </w:t>
            </w:r>
            <w:r w:rsidR="00741EDC" w:rsidRPr="00BA0F5B">
              <w:rPr>
                <w:rStyle w:val="CoCodeEChar"/>
                <w:b w:val="0"/>
              </w:rPr>
              <w:t>(</w:t>
            </w:r>
            <w:sdt>
              <w:sdtPr>
                <w:rPr>
                  <w:rStyle w:val="CoCodeEChar"/>
                  <w:rFonts w:hint="eastAsia"/>
                  <w:b w:val="0"/>
                </w:rPr>
                <w:alias w:val="I0_COCODE"/>
                <w:tag w:val="I0_COCODE"/>
                <w:id w:val="27552790"/>
                <w:placeholder>
                  <w:docPart w:val="7437797F04B74E0DA5FD83EB43F1785B"/>
                </w:placeholder>
              </w:sdtPr>
              <w:sdtEndPr>
                <w:rPr>
                  <w:rStyle w:val="CoCodeEChar"/>
                </w:rPr>
              </w:sdtEndPr>
              <w:sdtContent>
                <w:r w:rsidR="00EE4F26" w:rsidRPr="00BA0F5B">
                  <w:rPr>
                    <w:rStyle w:val="CoCodeEChar"/>
                    <w:rFonts w:hint="eastAsia"/>
                    <w:b w:val="0"/>
                  </w:rPr>
                  <w:t>00</w:t>
                </w:r>
                <w:r w:rsidR="00AE54CB">
                  <w:rPr>
                    <w:rStyle w:val="CoCodeEChar"/>
                    <w:b w:val="0"/>
                  </w:rPr>
                  <w:t>3670</w:t>
                </w:r>
              </w:sdtContent>
            </w:sdt>
            <w:r w:rsidR="00290D89" w:rsidRPr="00BA0F5B">
              <w:rPr>
                <w:rStyle w:val="CoCodeEChar"/>
                <w:b w:val="0"/>
              </w:rPr>
              <w:t>)</w:t>
            </w:r>
          </w:p>
        </w:tc>
      </w:tr>
      <w:tr w:rsidR="00290D89" w:rsidRPr="00D20A31" w:rsidTr="00136D4F">
        <w:trPr>
          <w:trHeight w:val="113"/>
        </w:trPr>
        <w:tc>
          <w:tcPr>
            <w:tcW w:w="6799" w:type="dxa"/>
            <w:tcMar>
              <w:top w:w="0" w:type="dxa"/>
              <w:left w:w="0" w:type="dxa"/>
              <w:bottom w:w="0" w:type="dxa"/>
              <w:right w:w="0" w:type="dxa"/>
            </w:tcMar>
            <w:vAlign w:val="center"/>
          </w:tcPr>
          <w:sdt>
            <w:sdtPr>
              <w:rPr>
                <w:b/>
              </w:rPr>
              <w:alias w:val="I0_SUBTITLE"/>
              <w:tag w:val="I0_SUBTITLE"/>
              <w:id w:val="917141226"/>
              <w:lock w:val="sdtLocked"/>
              <w:placeholder>
                <w:docPart w:val="DefaultPlaceholder_1082065158"/>
              </w:placeholder>
            </w:sdtPr>
            <w:sdtEndPr/>
            <w:sdtContent>
              <w:p w:rsidR="00290D89" w:rsidRPr="00083CC8" w:rsidRDefault="00132090" w:rsidP="008457E1">
                <w:pPr>
                  <w:pStyle w:val="CoverSubTitleE"/>
                  <w:rPr>
                    <w:b/>
                  </w:rPr>
                </w:pPr>
                <w:r w:rsidRPr="002C05BF">
                  <w:rPr>
                    <w:b/>
                    <w:w w:val="90"/>
                  </w:rPr>
                  <w:t>North America-bound shipment</w:t>
                </w:r>
                <w:r w:rsidR="00683963" w:rsidRPr="002C05BF">
                  <w:rPr>
                    <w:b/>
                    <w:w w:val="90"/>
                  </w:rPr>
                  <w:t xml:space="preserve"> growth</w:t>
                </w:r>
                <w:r w:rsidRPr="002C05BF">
                  <w:rPr>
                    <w:b/>
                    <w:w w:val="90"/>
                  </w:rPr>
                  <w:t xml:space="preserve"> </w:t>
                </w:r>
                <w:r w:rsidR="001F762E" w:rsidRPr="002C05BF">
                  <w:rPr>
                    <w:b/>
                    <w:w w:val="90"/>
                  </w:rPr>
                  <w:t>unclear</w:t>
                </w:r>
              </w:p>
            </w:sdtContent>
          </w:sdt>
        </w:tc>
      </w:tr>
    </w:tbl>
    <w:p w:rsidR="00B855EA" w:rsidRPr="00D20A31" w:rsidRDefault="00701CDB" w:rsidP="006452B3">
      <w:pPr>
        <w:wordWrap w:val="0"/>
        <w:autoSpaceDE w:val="0"/>
        <w:autoSpaceDN w:val="0"/>
        <w:adjustRightInd w:val="0"/>
        <w:snapToGrid w:val="0"/>
        <w:spacing w:line="100" w:lineRule="exact"/>
        <w:rPr>
          <w:rFonts w:ascii="-윤고딕320" w:eastAsia="삼성긴고딕 Medium" w:hAnsi="Arial" w:cs="Arial"/>
          <w:color w:val="595959" w:themeColor="text1" w:themeTint="A6"/>
          <w:spacing w:val="-4"/>
          <w:w w:val="95"/>
          <w:sz w:val="16"/>
          <w:szCs w:val="16"/>
        </w:rPr>
      </w:pPr>
      <w:r w:rsidRPr="00D20A31">
        <w:rPr>
          <w:rFonts w:ascii="Arial" w:eastAsia="-윤고딕320" w:hAnsi="Arial" w:cs="Arial"/>
          <w:b/>
          <w:noProof/>
          <w:color w:val="AC0069"/>
          <w:spacing w:val="-4"/>
          <w:w w:val="95"/>
        </w:rPr>
        <mc:AlternateContent>
          <mc:Choice Requires="wps">
            <w:drawing>
              <wp:anchor distT="0" distB="0" distL="114300" distR="114300" simplePos="0" relativeHeight="251623424" behindDoc="0" locked="0" layoutInCell="1" allowOverlap="1" wp14:anchorId="5EBFC31D" wp14:editId="7DAD2ACA">
                <wp:simplePos x="0" y="0"/>
                <wp:positionH relativeFrom="column">
                  <wp:posOffset>-2448560</wp:posOffset>
                </wp:positionH>
                <wp:positionV relativeFrom="page">
                  <wp:posOffset>3960495</wp:posOffset>
                </wp:positionV>
                <wp:extent cx="1980000" cy="5760000"/>
                <wp:effectExtent l="0" t="0" r="1270" b="12700"/>
                <wp:wrapNone/>
                <wp:docPr id="2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0000" cy="576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90CD0" w:rsidRPr="00DF0E66" w:rsidRDefault="00990CD0" w:rsidP="00990CD0">
                            <w:pPr>
                              <w:wordWrap w:val="0"/>
                              <w:autoSpaceDE w:val="0"/>
                              <w:autoSpaceDN w:val="0"/>
                              <w:adjustRightInd w:val="0"/>
                              <w:snapToGrid w:val="0"/>
                              <w:spacing w:line="20" w:lineRule="exact"/>
                              <w:rPr>
                                <w:rFonts w:ascii="-윤고딕320" w:eastAsia="삼성긴고딕 Medium" w:hAnsi="Arial" w:cs="Arial"/>
                                <w:color w:val="595959" w:themeColor="text1" w:themeTint="A6"/>
                                <w:spacing w:val="-4"/>
                                <w:w w:val="95"/>
                                <w:sz w:val="16"/>
                                <w:szCs w:val="16"/>
                              </w:rPr>
                            </w:pPr>
                          </w:p>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AT A GLANCE</w:t>
                            </w:r>
                          </w:p>
                          <w:tbl>
                            <w:tblPr>
                              <w:tblW w:w="2828" w:type="dxa"/>
                              <w:tblBorders>
                                <w:top w:val="single" w:sz="4" w:space="0" w:color="0A78F5"/>
                                <w:bottom w:val="single" w:sz="4" w:space="0" w:color="0A78F5"/>
                              </w:tblBorders>
                              <w:shd w:val="clear" w:color="auto" w:fill="0A78F5"/>
                              <w:tblLayout w:type="fixed"/>
                              <w:tblCellMar>
                                <w:left w:w="0" w:type="dxa"/>
                                <w:right w:w="0" w:type="dxa"/>
                              </w:tblCellMar>
                              <w:tblLook w:val="04A0" w:firstRow="1" w:lastRow="0" w:firstColumn="1" w:lastColumn="0" w:noHBand="0" w:noVBand="1"/>
                            </w:tblPr>
                            <w:tblGrid>
                              <w:gridCol w:w="2828"/>
                            </w:tblGrid>
                            <w:tr w:rsidR="00990CD0" w:rsidRPr="000E0568" w:rsidTr="009B5D28">
                              <w:trPr>
                                <w:trHeight w:hRule="exact" w:val="454"/>
                              </w:trPr>
                              <w:tc>
                                <w:tcPr>
                                  <w:tcW w:w="5000" w:type="pct"/>
                                  <w:shd w:val="clear" w:color="auto" w:fill="0A78F5"/>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center"/>
                                    <w:rPr>
                                      <w:rFonts w:ascii="삼성긴고딕 Medium" w:eastAsia="삼성긴고딕 Medium" w:hAnsi="삼성긴고딕 Medium" w:cs="Arial"/>
                                      <w:color w:val="FFFFFF" w:themeColor="background1"/>
                                      <w:spacing w:val="-6"/>
                                      <w:w w:val="98"/>
                                      <w:sz w:val="28"/>
                                      <w:szCs w:val="28"/>
                                    </w:rPr>
                                  </w:pPr>
                                  <w:bookmarkStart w:id="9" w:name="K1_RCtext"/>
                                  <w:r>
                                    <w:rPr>
                                      <w:rFonts w:ascii="Arial" w:eastAsia="삼성긴고딕 Bold" w:hAnsi="Arial" w:cs="Arial"/>
                                      <w:b/>
                                      <w:color w:val="FFFFFF" w:themeColor="background1"/>
                                      <w:spacing w:val="-4"/>
                                      <w:w w:val="98"/>
                                      <w:sz w:val="28"/>
                                      <w:szCs w:val="28"/>
                                    </w:rPr>
                                    <w:t>HOLD</w:t>
                                  </w:r>
                                  <w:bookmarkEnd w:id="9"/>
                                </w:p>
                              </w:tc>
                            </w:tr>
                          </w:tbl>
                          <w:p w:rsidR="00990CD0" w:rsidRPr="00136D4F" w:rsidRDefault="00990CD0" w:rsidP="00990CD0">
                            <w:pPr>
                              <w:rPr>
                                <w:rFonts w:ascii="Arial" w:hAnsi="Arial" w:cs="Arial"/>
                                <w:sz w:val="6"/>
                                <w:szCs w:val="6"/>
                              </w:rPr>
                            </w:pPr>
                          </w:p>
                          <w:tbl>
                            <w:tblPr>
                              <w:tblW w:w="2835" w:type="dxa"/>
                              <w:tblBorders>
                                <w:top w:val="single" w:sz="4" w:space="0" w:color="808080" w:themeColor="background1" w:themeShade="80"/>
                                <w:bottom w:val="single" w:sz="4" w:space="0" w:color="808080" w:themeColor="background1" w:themeShade="80"/>
                                <w:insideH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1075"/>
                              <w:gridCol w:w="1131"/>
                              <w:gridCol w:w="622"/>
                              <w:gridCol w:w="7"/>
                            </w:tblGrid>
                            <w:tr w:rsidR="00990CD0" w:rsidRPr="000809E6" w:rsidTr="009B5D28">
                              <w:trPr>
                                <w:gridAfter w:val="1"/>
                                <w:wAfter w:w="7" w:type="dxa"/>
                                <w:trHeight w:val="312"/>
                              </w:trPr>
                              <w:tc>
                                <w:tcPr>
                                  <w:tcW w:w="1077"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0138DE" w:rsidRDefault="00990CD0" w:rsidP="009B5D28">
                                  <w:pPr>
                                    <w:wordWrap w:val="0"/>
                                    <w:autoSpaceDE w:val="0"/>
                                    <w:autoSpaceDN w:val="0"/>
                                    <w:adjustRightInd w:val="0"/>
                                    <w:snapToGrid w:val="0"/>
                                    <w:ind w:leftChars="10" w:left="20"/>
                                    <w:jc w:val="left"/>
                                    <w:rPr>
                                      <w:rFonts w:ascii="삼성긴고딕 Medium" w:eastAsia="삼성긴고딕 Medium" w:hAnsi="삼성긴고딕 Medium" w:cs="Arial"/>
                                      <w:color w:val="0A78F5"/>
                                      <w:spacing w:val="-6"/>
                                      <w:w w:val="95"/>
                                      <w:sz w:val="16"/>
                                      <w:szCs w:val="16"/>
                                    </w:rPr>
                                  </w:pPr>
                                  <w:r w:rsidRPr="000138DE">
                                    <w:rPr>
                                      <w:rFonts w:ascii="Arial" w:eastAsia="삼성긴고딕 Medium" w:hAnsi="Arial" w:cs="Arial"/>
                                      <w:b/>
                                      <w:color w:val="0A78F5"/>
                                      <w:spacing w:val="-4"/>
                                      <w:w w:val="95"/>
                                      <w:sz w:val="16"/>
                                      <w:szCs w:val="16"/>
                                    </w:rPr>
                                    <w:t>Target price</w:t>
                                  </w:r>
                                </w:p>
                              </w:tc>
                              <w:tc>
                                <w:tcPr>
                                  <w:tcW w:w="1134"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0138DE" w:rsidRDefault="007E57AE" w:rsidP="009B5D28">
                                  <w:pPr>
                                    <w:wordWrap w:val="0"/>
                                    <w:autoSpaceDE w:val="0"/>
                                    <w:autoSpaceDN w:val="0"/>
                                    <w:adjustRightInd w:val="0"/>
                                    <w:snapToGrid w:val="0"/>
                                    <w:ind w:leftChars="10" w:left="20"/>
                                    <w:jc w:val="left"/>
                                    <w:rPr>
                                      <w:rFonts w:ascii="Arial" w:eastAsia="삼성긴고딕 Medium" w:hAnsi="Arial" w:cs="Arial"/>
                                      <w:b/>
                                      <w:color w:val="0A78F5"/>
                                      <w:spacing w:val="-4"/>
                                      <w:w w:val="95"/>
                                      <w:sz w:val="16"/>
                                      <w:szCs w:val="16"/>
                                    </w:rPr>
                                  </w:pPr>
                                  <w:sdt>
                                    <w:sdtPr>
                                      <w:rPr>
                                        <w:rFonts w:ascii="Arial" w:eastAsia="삼성긴고딕 Medium" w:hAnsi="Arial" w:cs="Arial" w:hint="eastAsia"/>
                                        <w:b/>
                                        <w:color w:val="0A78F5"/>
                                        <w:spacing w:val="-4"/>
                                        <w:w w:val="95"/>
                                        <w:sz w:val="16"/>
                                        <w:szCs w:val="16"/>
                                      </w:rPr>
                                      <w:alias w:val="I0_TP_TXT"/>
                                      <w:tag w:val="I0_TP_TXT"/>
                                      <w:id w:val="-522869226"/>
                                    </w:sdtPr>
                                    <w:sdtEndPr/>
                                    <w:sdtContent>
                                      <w:r w:rsidR="00280239">
                                        <w:rPr>
                                          <w:rFonts w:ascii="Arial" w:eastAsia="삼성긴고딕 Medium" w:hAnsi="Arial" w:cs="Arial"/>
                                          <w:b/>
                                          <w:color w:val="0A78F5"/>
                                          <w:spacing w:val="-4"/>
                                          <w:w w:val="95"/>
                                          <w:sz w:val="16"/>
                                          <w:szCs w:val="16"/>
                                        </w:rPr>
                                        <w:t>KRW150,000</w:t>
                                      </w:r>
                                    </w:sdtContent>
                                  </w:sdt>
                                  <w:r w:rsidR="00990CD0" w:rsidRPr="000138DE">
                                    <w:rPr>
                                      <w:rFonts w:ascii="Arial" w:eastAsia="삼성긴고딕 Medium" w:hAnsi="Arial" w:cs="Arial" w:hint="eastAsia"/>
                                      <w:b/>
                                      <w:color w:val="0A78F5"/>
                                      <w:spacing w:val="-4"/>
                                      <w:w w:val="95"/>
                                      <w:sz w:val="16"/>
                                      <w:szCs w:val="16"/>
                                    </w:rPr>
                                    <w:t xml:space="preserve"> </w:t>
                                  </w:r>
                                </w:p>
                              </w:tc>
                              <w:tc>
                                <w:tcPr>
                                  <w:tcW w:w="567"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0138DE" w:rsidRDefault="007E57AE" w:rsidP="009B5D28">
                                  <w:pPr>
                                    <w:wordWrap w:val="0"/>
                                    <w:autoSpaceDE w:val="0"/>
                                    <w:autoSpaceDN w:val="0"/>
                                    <w:adjustRightInd w:val="0"/>
                                    <w:snapToGrid w:val="0"/>
                                    <w:ind w:leftChars="10" w:left="20"/>
                                    <w:jc w:val="left"/>
                                    <w:rPr>
                                      <w:rFonts w:ascii="Arial" w:eastAsia="삼성긴고딕 Medium" w:hAnsi="Arial" w:cs="Arial"/>
                                      <w:b/>
                                      <w:color w:val="0A78F5"/>
                                      <w:spacing w:val="-4"/>
                                      <w:w w:val="95"/>
                                      <w:sz w:val="16"/>
                                      <w:szCs w:val="16"/>
                                    </w:rPr>
                                  </w:pPr>
                                  <w:sdt>
                                    <w:sdtPr>
                                      <w:rPr>
                                        <w:rFonts w:ascii="Arial" w:eastAsia="삼성긴고딕 Medium" w:hAnsi="Arial" w:cs="Arial" w:hint="eastAsia"/>
                                        <w:b/>
                                        <w:color w:val="0A78F5"/>
                                        <w:spacing w:val="-4"/>
                                        <w:w w:val="95"/>
                                        <w:sz w:val="16"/>
                                        <w:szCs w:val="16"/>
                                      </w:rPr>
                                      <w:alias w:val="I0_TP_PCT"/>
                                      <w:tag w:val="I0_TP_PCT"/>
                                      <w:id w:val="-200007449"/>
                                    </w:sdtPr>
                                    <w:sdtEndPr/>
                                    <w:sdtContent>
                                      <w:r w:rsidR="00280239">
                                        <w:rPr>
                                          <w:rFonts w:ascii="Arial" w:eastAsia="삼성긴고딕 Medium" w:hAnsi="Arial" w:cs="Arial"/>
                                          <w:b/>
                                          <w:color w:val="0A78F5"/>
                                          <w:spacing w:val="-4"/>
                                          <w:w w:val="95"/>
                                          <w:sz w:val="16"/>
                                          <w:szCs w:val="16"/>
                                        </w:rPr>
                                        <w:t>15.2%</w:t>
                                      </w:r>
                                    </w:sdtContent>
                                  </w:sdt>
                                </w:p>
                              </w:tc>
                            </w:tr>
                            <w:tr w:rsidR="00990CD0" w:rsidRPr="000809E6" w:rsidTr="009B5D28">
                              <w:trPr>
                                <w:gridAfter w:val="1"/>
                                <w:wAfter w:w="7" w:type="dxa"/>
                                <w:trHeight w:val="312"/>
                              </w:trPr>
                              <w:tc>
                                <w:tcPr>
                                  <w:tcW w:w="1077"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6"/>
                                      <w:szCs w:val="16"/>
                                    </w:rPr>
                                  </w:pPr>
                                  <w:bookmarkStart w:id="10" w:name="K1_CoKey_GL" w:colFirst="0" w:colLast="1"/>
                                  <w:r>
                                    <w:rPr>
                                      <w:rFonts w:ascii="Arial" w:eastAsia="삼성긴고딕 Medium" w:hAnsi="Arial" w:cs="Arial"/>
                                      <w:b/>
                                      <w:color w:val="000000" w:themeColor="text1"/>
                                      <w:spacing w:val="-4"/>
                                      <w:w w:val="95"/>
                                      <w:sz w:val="16"/>
                                      <w:szCs w:val="16"/>
                                    </w:rPr>
                                    <w:t>Current price</w:t>
                                  </w:r>
                                </w:p>
                              </w:tc>
                              <w:tc>
                                <w:tcPr>
                                  <w:tcW w:w="1758" w:type="dxa"/>
                                  <w:gridSpan w:val="2"/>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6"/>
                                      <w:szCs w:val="16"/>
                                    </w:rPr>
                                  </w:pPr>
                                  <w:r>
                                    <w:rPr>
                                      <w:rFonts w:ascii="Arial" w:eastAsia="삼성긴고딕 Medium" w:hAnsi="Arial" w:cs="Arial"/>
                                      <w:b/>
                                      <w:color w:val="000000" w:themeColor="text1"/>
                                      <w:spacing w:val="-4"/>
                                      <w:w w:val="95"/>
                                      <w:sz w:val="16"/>
                                      <w:szCs w:val="16"/>
                                    </w:rPr>
                                    <w:t>KRW130,200</w:t>
                                  </w:r>
                                </w:p>
                              </w:tc>
                            </w:tr>
                            <w:tr w:rsidR="00990CD0" w:rsidRPr="00EC7E39" w:rsidTr="009B5D28">
                              <w:trPr>
                                <w:trHeight w:val="255"/>
                              </w:trPr>
                              <w:tc>
                                <w:tcPr>
                                  <w:tcW w:w="1077" w:type="dxa"/>
                                  <w:tcBorders>
                                    <w:top w:val="single" w:sz="4" w:space="0" w:color="FFFFFF" w:themeColor="background1"/>
                                    <w:bottom w:val="nil"/>
                                  </w:tcBorders>
                                  <w:shd w:val="clear" w:color="auto" w:fill="auto"/>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Market cap</w:t>
                                  </w:r>
                                </w:p>
                              </w:tc>
                              <w:tc>
                                <w:tcPr>
                                  <w:tcW w:w="1758" w:type="dxa"/>
                                  <w:gridSpan w:val="3"/>
                                  <w:tcBorders>
                                    <w:top w:val="single" w:sz="4" w:space="0" w:color="FFFFFF" w:themeColor="background1"/>
                                    <w:bottom w:val="nil"/>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KRW10.1t/USD7.0b</w:t>
                                  </w:r>
                                </w:p>
                              </w:tc>
                            </w:tr>
                            <w:tr w:rsidR="00990CD0" w:rsidRPr="00EC7E39" w:rsidTr="009B5D28">
                              <w:trPr>
                                <w:trHeight w:val="255"/>
                              </w:trPr>
                              <w:tc>
                                <w:tcPr>
                                  <w:tcW w:w="1077" w:type="dxa"/>
                                  <w:tcBorders>
                                    <w:top w:val="nil"/>
                                    <w:bottom w:val="nil"/>
                                  </w:tcBorders>
                                  <w:shd w:val="clear" w:color="auto" w:fill="auto"/>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Shares (float)</w:t>
                                  </w:r>
                                </w:p>
                              </w:tc>
                              <w:tc>
                                <w:tcPr>
                                  <w:tcW w:w="1758" w:type="dxa"/>
                                  <w:gridSpan w:val="3"/>
                                  <w:tcBorders>
                                    <w:top w:val="nil"/>
                                    <w:bottom w:val="nil"/>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77,463,220 (37.5%)</w:t>
                                  </w:r>
                                </w:p>
                              </w:tc>
                            </w:tr>
                            <w:tr w:rsidR="00990CD0" w:rsidRPr="00EC7E39" w:rsidTr="009B5D28">
                              <w:trPr>
                                <w:trHeight w:val="255"/>
                              </w:trPr>
                              <w:tc>
                                <w:tcPr>
                                  <w:tcW w:w="1077" w:type="dxa"/>
                                  <w:tcBorders>
                                    <w:top w:val="nil"/>
                                    <w:bottom w:val="nil"/>
                                  </w:tcBorders>
                                  <w:shd w:val="clear" w:color="auto" w:fill="auto"/>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52-week high/low</w:t>
                                  </w:r>
                                </w:p>
                              </w:tc>
                              <w:tc>
                                <w:tcPr>
                                  <w:tcW w:w="1758" w:type="dxa"/>
                                  <w:gridSpan w:val="3"/>
                                  <w:tcBorders>
                                    <w:top w:val="nil"/>
                                    <w:bottom w:val="nil"/>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KRW297,000/KRW114,500</w:t>
                                  </w:r>
                                </w:p>
                              </w:tc>
                            </w:tr>
                            <w:tr w:rsidR="00990CD0" w:rsidRPr="00EC7E39" w:rsidTr="009B5D28">
                              <w:trPr>
                                <w:trHeight w:val="255"/>
                              </w:trPr>
                              <w:tc>
                                <w:tcPr>
                                  <w:tcW w:w="1077" w:type="dxa"/>
                                  <w:tcBorders>
                                    <w:top w:val="nil"/>
                                    <w:bottom w:val="single" w:sz="4" w:space="0" w:color="000000" w:themeColor="text1"/>
                                  </w:tcBorders>
                                  <w:shd w:val="clear" w:color="auto" w:fill="auto"/>
                                  <w:tcMar>
                                    <w:top w:w="0" w:type="dxa"/>
                                    <w:left w:w="0" w:type="dxa"/>
                                    <w:bottom w:w="0" w:type="dxa"/>
                                    <w:right w:w="0" w:type="dxa"/>
                                  </w:tcMar>
                                  <w:vAlign w:val="center"/>
                                </w:tcPr>
                                <w:p w:rsidR="00280239"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 xml:space="preserve">Avg daily trading </w:t>
                                  </w:r>
                                </w:p>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value (60-day)</w:t>
                                  </w:r>
                                </w:p>
                              </w:tc>
                              <w:tc>
                                <w:tcPr>
                                  <w:tcW w:w="1758" w:type="dxa"/>
                                  <w:gridSpan w:val="3"/>
                                  <w:tcBorders>
                                    <w:top w:val="nil"/>
                                    <w:bottom w:val="single" w:sz="4" w:space="0" w:color="000000" w:themeColor="text1"/>
                                  </w:tcBorders>
                                  <w:shd w:val="clear" w:color="auto" w:fill="auto"/>
                                  <w:tcMar>
                                    <w:left w:w="0" w:type="dxa"/>
                                    <w:right w:w="0" w:type="dxa"/>
                                  </w:tcMar>
                                  <w:vAlign w:val="center"/>
                                </w:tcPr>
                                <w:p w:rsidR="00280239"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KRW51.5b/</w:t>
                                  </w:r>
                                </w:p>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USD35.9m</w:t>
                                  </w:r>
                                </w:p>
                              </w:tc>
                            </w:tr>
                          </w:tbl>
                          <w:bookmarkEnd w:id="10"/>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ONE-YEAR PERFORMANCE</w:t>
                            </w:r>
                          </w:p>
                          <w:tbl>
                            <w:tblPr>
                              <w:tblW w:w="2835" w:type="dxa"/>
                              <w:tblBorders>
                                <w:top w:val="single" w:sz="4" w:space="0" w:color="5F5F5F"/>
                                <w:bottom w:val="single" w:sz="4" w:space="0" w:color="5F5F5F"/>
                                <w:insideH w:val="single" w:sz="4" w:space="0" w:color="5F5F5F"/>
                              </w:tblBorders>
                              <w:tblLayout w:type="fixed"/>
                              <w:tblCellMar>
                                <w:left w:w="0" w:type="dxa"/>
                                <w:right w:w="0" w:type="dxa"/>
                              </w:tblCellMar>
                              <w:tblLook w:val="04A0" w:firstRow="1" w:lastRow="0" w:firstColumn="1" w:lastColumn="0" w:noHBand="0" w:noVBand="1"/>
                            </w:tblPr>
                            <w:tblGrid>
                              <w:gridCol w:w="1596"/>
                              <w:gridCol w:w="347"/>
                              <w:gridCol w:w="446"/>
                              <w:gridCol w:w="446"/>
                            </w:tblGrid>
                            <w:tr w:rsidR="00990CD0" w:rsidRPr="00467711" w:rsidTr="009B5D28">
                              <w:trPr>
                                <w:trHeight w:val="255"/>
                              </w:trPr>
                              <w:tc>
                                <w:tcPr>
                                  <w:tcW w:w="2815"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990CD0"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4"/>
                                      <w:szCs w:val="14"/>
                                    </w:rPr>
                                  </w:pPr>
                                  <w:bookmarkStart w:id="11" w:name="K1_CoKey_1YP" w:colFirst="0" w:colLast="3"/>
                                </w:p>
                              </w:tc>
                              <w:tc>
                                <w:tcPr>
                                  <w:tcW w:w="612"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1M</w:t>
                                  </w:r>
                                </w:p>
                              </w:tc>
                              <w:tc>
                                <w:tcPr>
                                  <w:tcW w:w="787"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6M</w:t>
                                  </w:r>
                                </w:p>
                              </w:tc>
                              <w:tc>
                                <w:tcPr>
                                  <w:tcW w:w="787"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12M</w:t>
                                  </w:r>
                                </w:p>
                              </w:tc>
                            </w:tr>
                            <w:tr w:rsidR="00990CD0" w:rsidRPr="00467711" w:rsidTr="009B5D28">
                              <w:trPr>
                                <w:trHeight w:val="255"/>
                              </w:trPr>
                              <w:tc>
                                <w:tcPr>
                                  <w:tcW w:w="2815"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leftChars="10" w:left="20"/>
                                    <w:jc w:val="lef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Posco Future M (%)</w:t>
                                  </w:r>
                                </w:p>
                              </w:tc>
                              <w:tc>
                                <w:tcPr>
                                  <w:tcW w:w="612"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rightChars="10" w:right="20"/>
                                    <w:jc w:val="righ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-4.6</w:t>
                                  </w:r>
                                </w:p>
                              </w:tc>
                              <w:tc>
                                <w:tcPr>
                                  <w:tcW w:w="787"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rightChars="10" w:right="20"/>
                                    <w:jc w:val="righ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-43.8</w:t>
                                  </w:r>
                                </w:p>
                              </w:tc>
                              <w:tc>
                                <w:tcPr>
                                  <w:tcW w:w="787"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rightChars="10" w:right="20"/>
                                    <w:jc w:val="righ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-56.2</w:t>
                                  </w:r>
                                </w:p>
                              </w:tc>
                            </w:tr>
                            <w:tr w:rsidR="00990CD0" w:rsidRPr="00467711" w:rsidTr="009B5D28">
                              <w:trPr>
                                <w:trHeight w:val="255"/>
                              </w:trPr>
                              <w:tc>
                                <w:tcPr>
                                  <w:tcW w:w="2815"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Vs Kospi (%pts)</w:t>
                                  </w:r>
                                </w:p>
                              </w:tc>
                              <w:tc>
                                <w:tcPr>
                                  <w:tcW w:w="612"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-0.5</w:t>
                                  </w:r>
                                </w:p>
                              </w:tc>
                              <w:tc>
                                <w:tcPr>
                                  <w:tcW w:w="787"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-42.4</w:t>
                                  </w:r>
                                </w:p>
                              </w:tc>
                              <w:tc>
                                <w:tcPr>
                                  <w:tcW w:w="787"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-53.5</w:t>
                                  </w:r>
                                </w:p>
                              </w:tc>
                            </w:tr>
                          </w:tbl>
                          <w:bookmarkEnd w:id="11"/>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KEY CHANGES</w:t>
                            </w:r>
                          </w:p>
                          <w:tbl>
                            <w:tblPr>
                              <w:tblW w:w="2835" w:type="dxa"/>
                              <w:tblBorders>
                                <w:top w:val="single" w:sz="4" w:space="0" w:color="5F5F5F"/>
                                <w:bottom w:val="single" w:sz="4" w:space="0" w:color="5F5F5F"/>
                                <w:insideH w:val="single" w:sz="4" w:space="0" w:color="5F5F5F"/>
                              </w:tblBorders>
                              <w:tblLayout w:type="fixed"/>
                              <w:tblLook w:val="04A0" w:firstRow="1" w:lastRow="0" w:firstColumn="1" w:lastColumn="0" w:noHBand="0" w:noVBand="1"/>
                            </w:tblPr>
                            <w:tblGrid>
                              <w:gridCol w:w="825"/>
                              <w:gridCol w:w="735"/>
                              <w:gridCol w:w="736"/>
                              <w:gridCol w:w="539"/>
                            </w:tblGrid>
                            <w:tr w:rsidR="00990CD0" w:rsidRPr="00467711" w:rsidTr="009B5D28">
                              <w:trPr>
                                <w:trHeight w:val="255"/>
                              </w:trPr>
                              <w:tc>
                                <w:tcPr>
                                  <w:tcW w:w="1455"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4"/>
                                      <w:szCs w:val="14"/>
                                    </w:rPr>
                                  </w:pPr>
                                  <w:bookmarkStart w:id="12" w:name="K1_CoKey_KC" w:colFirst="0" w:colLast="3"/>
                                  <w:r>
                                    <w:rPr>
                                      <w:rFonts w:ascii="Arial" w:eastAsia="삼성긴고딕 Medium" w:hAnsi="Arial" w:cs="Arial"/>
                                      <w:b/>
                                      <w:color w:val="000000" w:themeColor="text1"/>
                                      <w:spacing w:val="-4"/>
                                      <w:w w:val="95"/>
                                      <w:sz w:val="14"/>
                                      <w:szCs w:val="14"/>
                                    </w:rPr>
                                    <w:t>(KRW)</w:t>
                                  </w:r>
                                </w:p>
                              </w:tc>
                              <w:tc>
                                <w:tcPr>
                                  <w:tcW w:w="1296"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New</w:t>
                                  </w:r>
                                </w:p>
                              </w:tc>
                              <w:tc>
                                <w:tcPr>
                                  <w:tcW w:w="1298"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Old</w:t>
                                  </w:r>
                                </w:p>
                              </w:tc>
                              <w:tc>
                                <w:tcPr>
                                  <w:tcW w:w="951"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Diff</w:t>
                                  </w:r>
                                </w:p>
                              </w:tc>
                            </w:tr>
                            <w:tr w:rsidR="00990CD0" w:rsidRPr="00467711" w:rsidTr="009B5D28">
                              <w:trPr>
                                <w:trHeight w:val="255"/>
                              </w:trPr>
                              <w:tc>
                                <w:tcPr>
                                  <w:tcW w:w="1455"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Recommend.</w:t>
                                  </w:r>
                                </w:p>
                              </w:tc>
                              <w:tc>
                                <w:tcPr>
                                  <w:tcW w:w="1296"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HOLD</w:t>
                                  </w:r>
                                </w:p>
                              </w:tc>
                              <w:tc>
                                <w:tcPr>
                                  <w:tcW w:w="1298"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HOLD</w:t>
                                  </w:r>
                                </w:p>
                              </w:tc>
                              <w:tc>
                                <w:tcPr>
                                  <w:tcW w:w="951" w:type="pct"/>
                                  <w:tcBorders>
                                    <w:top w:val="single" w:sz="4" w:space="0" w:color="000000" w:themeColor="text1"/>
                                    <w:bottom w:val="nil"/>
                                  </w:tcBorders>
                                  <w:tcMar>
                                    <w:top w:w="0" w:type="dxa"/>
                                    <w:left w:w="0" w:type="dxa"/>
                                    <w:bottom w:w="0" w:type="dxa"/>
                                    <w:right w:w="0" w:type="dxa"/>
                                  </w:tcMar>
                                  <w:vAlign w:val="center"/>
                                </w:tcPr>
                                <w:p w:rsidR="00990CD0" w:rsidRPr="00467711" w:rsidRDefault="00990CD0"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p>
                              </w:tc>
                            </w:tr>
                            <w:tr w:rsidR="00990CD0" w:rsidRPr="00467711" w:rsidTr="009B5D28">
                              <w:trPr>
                                <w:trHeight w:val="255"/>
                              </w:trPr>
                              <w:tc>
                                <w:tcPr>
                                  <w:tcW w:w="1455"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Target price</w:t>
                                  </w:r>
                                </w:p>
                              </w:tc>
                              <w:tc>
                                <w:tcPr>
                                  <w:tcW w:w="1296"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150,000</w:t>
                                  </w:r>
                                </w:p>
                              </w:tc>
                              <w:tc>
                                <w:tcPr>
                                  <w:tcW w:w="1298"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140,000</w:t>
                                  </w:r>
                                </w:p>
                              </w:tc>
                              <w:tc>
                                <w:tcPr>
                                  <w:tcW w:w="951"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7.1%</w:t>
                                  </w:r>
                                </w:p>
                              </w:tc>
                            </w:tr>
                            <w:tr w:rsidR="00990CD0" w:rsidRPr="00467711" w:rsidTr="009B5D28">
                              <w:trPr>
                                <w:trHeight w:val="255"/>
                              </w:trPr>
                              <w:tc>
                                <w:tcPr>
                                  <w:tcW w:w="1455"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2025E EPS</w:t>
                                  </w:r>
                                </w:p>
                              </w:tc>
                              <w:tc>
                                <w:tcPr>
                                  <w:tcW w:w="1296"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296</w:t>
                                  </w:r>
                                </w:p>
                              </w:tc>
                              <w:tc>
                                <w:tcPr>
                                  <w:tcW w:w="1298"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469</w:t>
                                  </w:r>
                                </w:p>
                              </w:tc>
                              <w:tc>
                                <w:tcPr>
                                  <w:tcW w:w="951"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-36.9%</w:t>
                                  </w:r>
                                </w:p>
                              </w:tc>
                            </w:tr>
                            <w:tr w:rsidR="00990CD0" w:rsidRPr="00467711" w:rsidTr="009B5D28">
                              <w:trPr>
                                <w:trHeight w:val="255"/>
                              </w:trPr>
                              <w:tc>
                                <w:tcPr>
                                  <w:tcW w:w="1455"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2026E EPS</w:t>
                                  </w:r>
                                </w:p>
                              </w:tc>
                              <w:tc>
                                <w:tcPr>
                                  <w:tcW w:w="1296"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1,106</w:t>
                                  </w:r>
                                </w:p>
                              </w:tc>
                              <w:tc>
                                <w:tcPr>
                                  <w:tcW w:w="1298"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1,731</w:t>
                                  </w:r>
                                </w:p>
                              </w:tc>
                              <w:tc>
                                <w:tcPr>
                                  <w:tcW w:w="951"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-36.1%</w:t>
                                  </w:r>
                                </w:p>
                              </w:tc>
                            </w:tr>
                          </w:tbl>
                          <w:bookmarkEnd w:id="12"/>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SAMSUNG vs THE STREET</w:t>
                            </w:r>
                          </w:p>
                          <w:tbl>
                            <w:tblPr>
                              <w:tblW w:w="2835" w:type="dxa"/>
                              <w:tblBorders>
                                <w:top w:val="single" w:sz="4" w:space="0" w:color="000000" w:themeColor="text1"/>
                                <w:bottom w:val="single" w:sz="4" w:space="0" w:color="000000" w:themeColor="text1"/>
                              </w:tblBorders>
                              <w:tblCellMar>
                                <w:left w:w="0" w:type="dxa"/>
                                <w:right w:w="0" w:type="dxa"/>
                              </w:tblCellMar>
                              <w:tblLook w:val="04A0" w:firstRow="1" w:lastRow="0" w:firstColumn="1" w:lastColumn="0" w:noHBand="0" w:noVBand="1"/>
                            </w:tblPr>
                            <w:tblGrid>
                              <w:gridCol w:w="2193"/>
                              <w:gridCol w:w="642"/>
                            </w:tblGrid>
                            <w:tr w:rsidR="00990CD0" w:rsidRPr="00467711" w:rsidTr="009B5D28">
                              <w:trPr>
                                <w:trHeight w:val="255"/>
                              </w:trPr>
                              <w:tc>
                                <w:tcPr>
                                  <w:tcW w:w="2193"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bookmarkStart w:id="13" w:name="K1_CoKey_ST" w:colFirst="0" w:colLast="1"/>
                                  <w:r>
                                    <w:rPr>
                                      <w:rFonts w:ascii="Arial" w:eastAsia="삼성긴고딕 Ultralight" w:hAnsi="Arial" w:cs="Arial"/>
                                      <w:color w:val="000000" w:themeColor="text1"/>
                                      <w:spacing w:val="-4"/>
                                      <w:w w:val="95"/>
                                      <w:sz w:val="14"/>
                                      <w:szCs w:val="14"/>
                                    </w:rPr>
                                    <w:t>No of estimates</w:t>
                                  </w:r>
                                </w:p>
                              </w:tc>
                              <w:tc>
                                <w:tcPr>
                                  <w:tcW w:w="642"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19</w:t>
                                  </w:r>
                                </w:p>
                              </w:tc>
                            </w:tr>
                            <w:tr w:rsidR="00990CD0" w:rsidRPr="00467711" w:rsidTr="009B5D28">
                              <w:trPr>
                                <w:trHeight w:val="255"/>
                              </w:trPr>
                              <w:tc>
                                <w:tcPr>
                                  <w:tcW w:w="2193"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Target price</w:t>
                                  </w:r>
                                </w:p>
                              </w:tc>
                              <w:tc>
                                <w:tcPr>
                                  <w:tcW w:w="642"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171,684</w:t>
                                  </w:r>
                                </w:p>
                              </w:tc>
                            </w:tr>
                            <w:tr w:rsidR="00990CD0" w:rsidRPr="00467711" w:rsidTr="009B5D28">
                              <w:trPr>
                                <w:trHeight w:val="255"/>
                              </w:trPr>
                              <w:tc>
                                <w:tcPr>
                                  <w:tcW w:w="2193"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Recommendation</w:t>
                                  </w:r>
                                </w:p>
                              </w:tc>
                              <w:tc>
                                <w:tcPr>
                                  <w:tcW w:w="642"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3.7</w:t>
                                  </w:r>
                                </w:p>
                              </w:tc>
                            </w:tr>
                          </w:tbl>
                          <w:p w:rsidR="00990CD0" w:rsidRPr="00460CC0" w:rsidRDefault="00990CD0" w:rsidP="00990CD0">
                            <w:pPr>
                              <w:pStyle w:val="SourceSE"/>
                              <w:ind w:leftChars="10" w:left="182" w:hangingChars="157" w:hanging="162"/>
                            </w:pPr>
                            <w:bookmarkStart w:id="14" w:name="_Hlk182409273"/>
                            <w:bookmarkStart w:id="15" w:name="_Hlk182409274"/>
                            <w:bookmarkEnd w:id="13"/>
                            <w:r w:rsidRPr="00460CC0">
                              <w:rPr>
                                <w:rFonts w:ascii="삼성긴고딕 Medium" w:eastAsia="삼성긴고딕 Medium" w:hAnsi="삼성긴고딕 Medium" w:hint="eastAsia"/>
                              </w:rPr>
                              <w:t>※</w:t>
                            </w:r>
                            <w:r w:rsidRPr="00460CC0">
                              <w:t xml:space="preserve"> Rating: 4 </w:t>
                            </w:r>
                            <w:r>
                              <w:t>&lt;</w:t>
                            </w:r>
                            <w:r w:rsidRPr="00460CC0">
                              <w:t xml:space="preserve"> </w:t>
                            </w:r>
                            <w:r w:rsidRPr="00460CC0">
                              <w:rPr>
                                <w:rFonts w:ascii="삼성긴고딕 Medium" w:eastAsia="삼성긴고딕 Medium" w:hAnsi="삼성긴고딕 Medium" w:hint="eastAsia"/>
                              </w:rPr>
                              <w:t>→</w:t>
                            </w:r>
                            <w:r w:rsidRPr="00460CC0">
                              <w:t xml:space="preserve"> </w:t>
                            </w:r>
                            <w:r w:rsidRPr="00460CC0">
                              <w:rPr>
                                <w:rFonts w:hint="eastAsia"/>
                              </w:rPr>
                              <w:t>B</w:t>
                            </w:r>
                            <w:r w:rsidRPr="00460CC0">
                              <w:t xml:space="preserve">UY, 3 </w:t>
                            </w:r>
                            <w:r w:rsidRPr="00460CC0">
                              <w:rPr>
                                <w:rFonts w:ascii="삼성긴고딕 Medium" w:eastAsia="삼성긴고딕 Medium" w:hAnsi="삼성긴고딕 Medium" w:hint="eastAsia"/>
                              </w:rPr>
                              <w:t>=</w:t>
                            </w:r>
                            <w:r w:rsidRPr="00460CC0">
                              <w:t xml:space="preserve"> HOLD, 2 </w:t>
                            </w:r>
                            <w:r>
                              <w:t>&gt;</w:t>
                            </w:r>
                            <w:r w:rsidRPr="00460CC0">
                              <w:t xml:space="preserve"> </w:t>
                            </w:r>
                            <w:r w:rsidRPr="00460CC0">
                              <w:rPr>
                                <w:rFonts w:ascii="삼성긴고딕 Medium" w:eastAsia="삼성긴고딕 Medium" w:hAnsi="삼성긴고딕 Medium" w:hint="eastAsia"/>
                              </w:rPr>
                              <w:t>→</w:t>
                            </w:r>
                            <w:r w:rsidRPr="00460CC0">
                              <w:t xml:space="preserve"> SELL</w:t>
                            </w:r>
                            <w:bookmarkEnd w:id="14"/>
                            <w:bookmarkEnd w:id="15"/>
                          </w:p>
                          <w:p w:rsidR="00BB77C5" w:rsidRPr="00990CD0" w:rsidRDefault="00BB77C5" w:rsidP="00787360">
                            <w:pPr>
                              <w:pStyle w:val="SourceSE"/>
                              <w:ind w:leftChars="10" w:left="201" w:hangingChars="157" w:hanging="181"/>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FC31D" id="Text Box 13" o:spid="_x0000_s1029" type="#_x0000_t202" style="position:absolute;left:0;text-align:left;margin-left:-192.8pt;margin-top:311.85pt;width:155.9pt;height:453.5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" filled="f" stroked="f" strokeweight=".5pt">
                <v:textbox inset="0,0,0,0">
                  <w:txbxContent>
                    <w:p w:rsidR="00990CD0" w:rsidRPr="00DF0E66" w:rsidRDefault="00990CD0" w:rsidP="00990CD0">
                      <w:pPr>
                        <w:wordWrap w:val="0"/>
                        <w:autoSpaceDE w:val="0"/>
                        <w:autoSpaceDN w:val="0"/>
                        <w:adjustRightInd w:val="0"/>
                        <w:snapToGrid w:val="0"/>
                        <w:spacing w:line="20" w:lineRule="exact"/>
                        <w:rPr>
                          <w:rFonts w:ascii="-윤고딕320" w:eastAsia="삼성긴고딕 Medium" w:hAnsi="Arial" w:cs="Arial"/>
                          <w:color w:val="595959" w:themeColor="text1" w:themeTint="A6"/>
                          <w:spacing w:val="-4"/>
                          <w:w w:val="95"/>
                          <w:sz w:val="16"/>
                          <w:szCs w:val="16"/>
                        </w:rPr>
                      </w:pPr>
                    </w:p>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AT A GLANCE</w:t>
                      </w:r>
                    </w:p>
                    <w:tbl>
                      <w:tblPr>
                        <w:tblW w:w="2828" w:type="dxa"/>
                        <w:tblBorders>
                          <w:top w:val="single" w:sz="4" w:space="0" w:color="0A78F5"/>
                          <w:bottom w:val="single" w:sz="4" w:space="0" w:color="0A78F5"/>
                        </w:tblBorders>
                        <w:shd w:val="clear" w:color="auto" w:fill="0A78F5"/>
                        <w:tblLayout w:type="fixed"/>
                        <w:tblCellMar>
                          <w:left w:w="0" w:type="dxa"/>
                          <w:right w:w="0" w:type="dxa"/>
                        </w:tblCellMar>
                        <w:tblLook w:val="04A0" w:firstRow="1" w:lastRow="0" w:firstColumn="1" w:lastColumn="0" w:noHBand="0" w:noVBand="1"/>
                      </w:tblPr>
                      <w:tblGrid>
                        <w:gridCol w:w="2828"/>
                      </w:tblGrid>
                      <w:tr w:rsidR="00990CD0" w:rsidRPr="000E0568" w:rsidTr="009B5D28">
                        <w:trPr>
                          <w:trHeight w:hRule="exact" w:val="454"/>
                        </w:trPr>
                        <w:tc>
                          <w:tcPr>
                            <w:tcW w:w="5000" w:type="pct"/>
                            <w:shd w:val="clear" w:color="auto" w:fill="0A78F5"/>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center"/>
                              <w:rPr>
                                <w:rFonts w:ascii="삼성긴고딕 Medium" w:eastAsia="삼성긴고딕 Medium" w:hAnsi="삼성긴고딕 Medium" w:cs="Arial"/>
                                <w:color w:val="FFFFFF" w:themeColor="background1"/>
                                <w:spacing w:val="-6"/>
                                <w:w w:val="98"/>
                                <w:sz w:val="28"/>
                                <w:szCs w:val="28"/>
                              </w:rPr>
                            </w:pPr>
                            <w:bookmarkStart w:id="16" w:name="K1_RCtext"/>
                            <w:r>
                              <w:rPr>
                                <w:rFonts w:ascii="Arial" w:eastAsia="삼성긴고딕 Bold" w:hAnsi="Arial" w:cs="Arial"/>
                                <w:b/>
                                <w:color w:val="FFFFFF" w:themeColor="background1"/>
                                <w:spacing w:val="-4"/>
                                <w:w w:val="98"/>
                                <w:sz w:val="28"/>
                                <w:szCs w:val="28"/>
                              </w:rPr>
                              <w:t>HOLD</w:t>
                            </w:r>
                            <w:bookmarkEnd w:id="16"/>
                          </w:p>
                        </w:tc>
                      </w:tr>
                    </w:tbl>
                    <w:p w:rsidR="00990CD0" w:rsidRPr="00136D4F" w:rsidRDefault="00990CD0" w:rsidP="00990CD0">
                      <w:pPr>
                        <w:rPr>
                          <w:rFonts w:ascii="Arial" w:hAnsi="Arial" w:cs="Arial"/>
                          <w:sz w:val="6"/>
                          <w:szCs w:val="6"/>
                        </w:rPr>
                      </w:pPr>
                    </w:p>
                    <w:tbl>
                      <w:tblPr>
                        <w:tblW w:w="2835" w:type="dxa"/>
                        <w:tblBorders>
                          <w:top w:val="single" w:sz="4" w:space="0" w:color="808080" w:themeColor="background1" w:themeShade="80"/>
                          <w:bottom w:val="single" w:sz="4" w:space="0" w:color="808080" w:themeColor="background1" w:themeShade="80"/>
                          <w:insideH w:val="single" w:sz="4" w:space="0" w:color="808080" w:themeColor="background1" w:themeShade="80"/>
                        </w:tblBorders>
                        <w:tblLayout w:type="fixed"/>
                        <w:tblCellMar>
                          <w:left w:w="0" w:type="dxa"/>
                          <w:right w:w="0" w:type="dxa"/>
                        </w:tblCellMar>
                        <w:tblLook w:val="04A0" w:firstRow="1" w:lastRow="0" w:firstColumn="1" w:lastColumn="0" w:noHBand="0" w:noVBand="1"/>
                      </w:tblPr>
                      <w:tblGrid>
                        <w:gridCol w:w="1075"/>
                        <w:gridCol w:w="1131"/>
                        <w:gridCol w:w="622"/>
                        <w:gridCol w:w="7"/>
                      </w:tblGrid>
                      <w:tr w:rsidR="00990CD0" w:rsidRPr="000809E6" w:rsidTr="009B5D28">
                        <w:trPr>
                          <w:gridAfter w:val="1"/>
                          <w:wAfter w:w="7" w:type="dxa"/>
                          <w:trHeight w:val="312"/>
                        </w:trPr>
                        <w:tc>
                          <w:tcPr>
                            <w:tcW w:w="1077"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0138DE" w:rsidRDefault="00990CD0" w:rsidP="009B5D28">
                            <w:pPr>
                              <w:wordWrap w:val="0"/>
                              <w:autoSpaceDE w:val="0"/>
                              <w:autoSpaceDN w:val="0"/>
                              <w:adjustRightInd w:val="0"/>
                              <w:snapToGrid w:val="0"/>
                              <w:ind w:leftChars="10" w:left="20"/>
                              <w:jc w:val="left"/>
                              <w:rPr>
                                <w:rFonts w:ascii="삼성긴고딕 Medium" w:eastAsia="삼성긴고딕 Medium" w:hAnsi="삼성긴고딕 Medium" w:cs="Arial"/>
                                <w:color w:val="0A78F5"/>
                                <w:spacing w:val="-6"/>
                                <w:w w:val="95"/>
                                <w:sz w:val="16"/>
                                <w:szCs w:val="16"/>
                              </w:rPr>
                            </w:pPr>
                            <w:r w:rsidRPr="000138DE">
                              <w:rPr>
                                <w:rFonts w:ascii="Arial" w:eastAsia="삼성긴고딕 Medium" w:hAnsi="Arial" w:cs="Arial"/>
                                <w:b/>
                                <w:color w:val="0A78F5"/>
                                <w:spacing w:val="-4"/>
                                <w:w w:val="95"/>
                                <w:sz w:val="16"/>
                                <w:szCs w:val="16"/>
                              </w:rPr>
                              <w:t>Target price</w:t>
                            </w:r>
                          </w:p>
                        </w:tc>
                        <w:tc>
                          <w:tcPr>
                            <w:tcW w:w="1134"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0138DE" w:rsidRDefault="007E57AE" w:rsidP="009B5D28">
                            <w:pPr>
                              <w:wordWrap w:val="0"/>
                              <w:autoSpaceDE w:val="0"/>
                              <w:autoSpaceDN w:val="0"/>
                              <w:adjustRightInd w:val="0"/>
                              <w:snapToGrid w:val="0"/>
                              <w:ind w:leftChars="10" w:left="20"/>
                              <w:jc w:val="left"/>
                              <w:rPr>
                                <w:rFonts w:ascii="Arial" w:eastAsia="삼성긴고딕 Medium" w:hAnsi="Arial" w:cs="Arial"/>
                                <w:b/>
                                <w:color w:val="0A78F5"/>
                                <w:spacing w:val="-4"/>
                                <w:w w:val="95"/>
                                <w:sz w:val="16"/>
                                <w:szCs w:val="16"/>
                              </w:rPr>
                            </w:pPr>
                            <w:sdt>
                              <w:sdtPr>
                                <w:rPr>
                                  <w:rFonts w:ascii="Arial" w:eastAsia="삼성긴고딕 Medium" w:hAnsi="Arial" w:cs="Arial" w:hint="eastAsia"/>
                                  <w:b/>
                                  <w:color w:val="0A78F5"/>
                                  <w:spacing w:val="-4"/>
                                  <w:w w:val="95"/>
                                  <w:sz w:val="16"/>
                                  <w:szCs w:val="16"/>
                                </w:rPr>
                                <w:alias w:val="I0_TP_TXT"/>
                                <w:tag w:val="I0_TP_TXT"/>
                                <w:id w:val="-522869226"/>
                              </w:sdtPr>
                              <w:sdtEndPr/>
                              <w:sdtContent>
                                <w:r w:rsidR="00280239">
                                  <w:rPr>
                                    <w:rFonts w:ascii="Arial" w:eastAsia="삼성긴고딕 Medium" w:hAnsi="Arial" w:cs="Arial"/>
                                    <w:b/>
                                    <w:color w:val="0A78F5"/>
                                    <w:spacing w:val="-4"/>
                                    <w:w w:val="95"/>
                                    <w:sz w:val="16"/>
                                    <w:szCs w:val="16"/>
                                  </w:rPr>
                                  <w:t>KRW150,000</w:t>
                                </w:r>
                              </w:sdtContent>
                            </w:sdt>
                            <w:r w:rsidR="00990CD0" w:rsidRPr="000138DE">
                              <w:rPr>
                                <w:rFonts w:ascii="Arial" w:eastAsia="삼성긴고딕 Medium" w:hAnsi="Arial" w:cs="Arial" w:hint="eastAsia"/>
                                <w:b/>
                                <w:color w:val="0A78F5"/>
                                <w:spacing w:val="-4"/>
                                <w:w w:val="95"/>
                                <w:sz w:val="16"/>
                                <w:szCs w:val="16"/>
                              </w:rPr>
                              <w:t xml:space="preserve"> </w:t>
                            </w:r>
                          </w:p>
                        </w:tc>
                        <w:tc>
                          <w:tcPr>
                            <w:tcW w:w="567"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0138DE" w:rsidRDefault="007E57AE" w:rsidP="009B5D28">
                            <w:pPr>
                              <w:wordWrap w:val="0"/>
                              <w:autoSpaceDE w:val="0"/>
                              <w:autoSpaceDN w:val="0"/>
                              <w:adjustRightInd w:val="0"/>
                              <w:snapToGrid w:val="0"/>
                              <w:ind w:leftChars="10" w:left="20"/>
                              <w:jc w:val="left"/>
                              <w:rPr>
                                <w:rFonts w:ascii="Arial" w:eastAsia="삼성긴고딕 Medium" w:hAnsi="Arial" w:cs="Arial"/>
                                <w:b/>
                                <w:color w:val="0A78F5"/>
                                <w:spacing w:val="-4"/>
                                <w:w w:val="95"/>
                                <w:sz w:val="16"/>
                                <w:szCs w:val="16"/>
                              </w:rPr>
                            </w:pPr>
                            <w:sdt>
                              <w:sdtPr>
                                <w:rPr>
                                  <w:rFonts w:ascii="Arial" w:eastAsia="삼성긴고딕 Medium" w:hAnsi="Arial" w:cs="Arial" w:hint="eastAsia"/>
                                  <w:b/>
                                  <w:color w:val="0A78F5"/>
                                  <w:spacing w:val="-4"/>
                                  <w:w w:val="95"/>
                                  <w:sz w:val="16"/>
                                  <w:szCs w:val="16"/>
                                </w:rPr>
                                <w:alias w:val="I0_TP_PCT"/>
                                <w:tag w:val="I0_TP_PCT"/>
                                <w:id w:val="-200007449"/>
                              </w:sdtPr>
                              <w:sdtEndPr/>
                              <w:sdtContent>
                                <w:r w:rsidR="00280239">
                                  <w:rPr>
                                    <w:rFonts w:ascii="Arial" w:eastAsia="삼성긴고딕 Medium" w:hAnsi="Arial" w:cs="Arial"/>
                                    <w:b/>
                                    <w:color w:val="0A78F5"/>
                                    <w:spacing w:val="-4"/>
                                    <w:w w:val="95"/>
                                    <w:sz w:val="16"/>
                                    <w:szCs w:val="16"/>
                                  </w:rPr>
                                  <w:t>15.2%</w:t>
                                </w:r>
                              </w:sdtContent>
                            </w:sdt>
                          </w:p>
                        </w:tc>
                      </w:tr>
                      <w:tr w:rsidR="00990CD0" w:rsidRPr="000809E6" w:rsidTr="009B5D28">
                        <w:trPr>
                          <w:gridAfter w:val="1"/>
                          <w:wAfter w:w="7" w:type="dxa"/>
                          <w:trHeight w:val="312"/>
                        </w:trPr>
                        <w:tc>
                          <w:tcPr>
                            <w:tcW w:w="1077" w:type="dxa"/>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6"/>
                                <w:szCs w:val="16"/>
                              </w:rPr>
                            </w:pPr>
                            <w:bookmarkStart w:id="17" w:name="K1_CoKey_GL" w:colFirst="0" w:colLast="1"/>
                            <w:r>
                              <w:rPr>
                                <w:rFonts w:ascii="Arial" w:eastAsia="삼성긴고딕 Medium" w:hAnsi="Arial" w:cs="Arial"/>
                                <w:b/>
                                <w:color w:val="000000" w:themeColor="text1"/>
                                <w:spacing w:val="-4"/>
                                <w:w w:val="95"/>
                                <w:sz w:val="16"/>
                                <w:szCs w:val="16"/>
                              </w:rPr>
                              <w:t>Current price</w:t>
                            </w:r>
                          </w:p>
                        </w:tc>
                        <w:tc>
                          <w:tcPr>
                            <w:tcW w:w="1758" w:type="dxa"/>
                            <w:gridSpan w:val="2"/>
                            <w:tcBorders>
                              <w:top w:val="single" w:sz="4" w:space="0" w:color="000000" w:themeColor="text1"/>
                              <w:bottom w:val="single" w:sz="4" w:space="0" w:color="000000" w:themeColor="text1"/>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6"/>
                                <w:szCs w:val="16"/>
                              </w:rPr>
                            </w:pPr>
                            <w:r>
                              <w:rPr>
                                <w:rFonts w:ascii="Arial" w:eastAsia="삼성긴고딕 Medium" w:hAnsi="Arial" w:cs="Arial"/>
                                <w:b/>
                                <w:color w:val="000000" w:themeColor="text1"/>
                                <w:spacing w:val="-4"/>
                                <w:w w:val="95"/>
                                <w:sz w:val="16"/>
                                <w:szCs w:val="16"/>
                              </w:rPr>
                              <w:t>KRW130,200</w:t>
                            </w:r>
                          </w:p>
                        </w:tc>
                      </w:tr>
                      <w:tr w:rsidR="00990CD0" w:rsidRPr="00EC7E39" w:rsidTr="009B5D28">
                        <w:trPr>
                          <w:trHeight w:val="255"/>
                        </w:trPr>
                        <w:tc>
                          <w:tcPr>
                            <w:tcW w:w="1077" w:type="dxa"/>
                            <w:tcBorders>
                              <w:top w:val="single" w:sz="4" w:space="0" w:color="FFFFFF" w:themeColor="background1"/>
                              <w:bottom w:val="nil"/>
                            </w:tcBorders>
                            <w:shd w:val="clear" w:color="auto" w:fill="auto"/>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Market cap</w:t>
                            </w:r>
                          </w:p>
                        </w:tc>
                        <w:tc>
                          <w:tcPr>
                            <w:tcW w:w="1758" w:type="dxa"/>
                            <w:gridSpan w:val="3"/>
                            <w:tcBorders>
                              <w:top w:val="single" w:sz="4" w:space="0" w:color="FFFFFF" w:themeColor="background1"/>
                              <w:bottom w:val="nil"/>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KRW10.1t/USD7.0b</w:t>
                            </w:r>
                          </w:p>
                        </w:tc>
                      </w:tr>
                      <w:tr w:rsidR="00990CD0" w:rsidRPr="00EC7E39" w:rsidTr="009B5D28">
                        <w:trPr>
                          <w:trHeight w:val="255"/>
                        </w:trPr>
                        <w:tc>
                          <w:tcPr>
                            <w:tcW w:w="1077" w:type="dxa"/>
                            <w:tcBorders>
                              <w:top w:val="nil"/>
                              <w:bottom w:val="nil"/>
                            </w:tcBorders>
                            <w:shd w:val="clear" w:color="auto" w:fill="auto"/>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Shares (float)</w:t>
                            </w:r>
                          </w:p>
                        </w:tc>
                        <w:tc>
                          <w:tcPr>
                            <w:tcW w:w="1758" w:type="dxa"/>
                            <w:gridSpan w:val="3"/>
                            <w:tcBorders>
                              <w:top w:val="nil"/>
                              <w:bottom w:val="nil"/>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77,463,220 (37.5%)</w:t>
                            </w:r>
                          </w:p>
                        </w:tc>
                      </w:tr>
                      <w:tr w:rsidR="00990CD0" w:rsidRPr="00EC7E39" w:rsidTr="009B5D28">
                        <w:trPr>
                          <w:trHeight w:val="255"/>
                        </w:trPr>
                        <w:tc>
                          <w:tcPr>
                            <w:tcW w:w="1077" w:type="dxa"/>
                            <w:tcBorders>
                              <w:top w:val="nil"/>
                              <w:bottom w:val="nil"/>
                            </w:tcBorders>
                            <w:shd w:val="clear" w:color="auto" w:fill="auto"/>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52-week high/low</w:t>
                            </w:r>
                          </w:p>
                        </w:tc>
                        <w:tc>
                          <w:tcPr>
                            <w:tcW w:w="1758" w:type="dxa"/>
                            <w:gridSpan w:val="3"/>
                            <w:tcBorders>
                              <w:top w:val="nil"/>
                              <w:bottom w:val="nil"/>
                            </w:tcBorders>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KRW297,000/KRW114,500</w:t>
                            </w:r>
                          </w:p>
                        </w:tc>
                      </w:tr>
                      <w:tr w:rsidR="00990CD0" w:rsidRPr="00EC7E39" w:rsidTr="009B5D28">
                        <w:trPr>
                          <w:trHeight w:val="255"/>
                        </w:trPr>
                        <w:tc>
                          <w:tcPr>
                            <w:tcW w:w="1077" w:type="dxa"/>
                            <w:tcBorders>
                              <w:top w:val="nil"/>
                              <w:bottom w:val="single" w:sz="4" w:space="0" w:color="000000" w:themeColor="text1"/>
                            </w:tcBorders>
                            <w:shd w:val="clear" w:color="auto" w:fill="auto"/>
                            <w:tcMar>
                              <w:top w:w="0" w:type="dxa"/>
                              <w:left w:w="0" w:type="dxa"/>
                              <w:bottom w:w="0" w:type="dxa"/>
                              <w:right w:w="0" w:type="dxa"/>
                            </w:tcMar>
                            <w:vAlign w:val="center"/>
                          </w:tcPr>
                          <w:p w:rsidR="00280239"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 xml:space="preserve">Avg daily trading </w:t>
                            </w:r>
                          </w:p>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value (60-day)</w:t>
                            </w:r>
                          </w:p>
                        </w:tc>
                        <w:tc>
                          <w:tcPr>
                            <w:tcW w:w="1758" w:type="dxa"/>
                            <w:gridSpan w:val="3"/>
                            <w:tcBorders>
                              <w:top w:val="nil"/>
                              <w:bottom w:val="single" w:sz="4" w:space="0" w:color="000000" w:themeColor="text1"/>
                            </w:tcBorders>
                            <w:shd w:val="clear" w:color="auto" w:fill="auto"/>
                            <w:tcMar>
                              <w:left w:w="0" w:type="dxa"/>
                              <w:right w:w="0" w:type="dxa"/>
                            </w:tcMar>
                            <w:vAlign w:val="center"/>
                          </w:tcPr>
                          <w:p w:rsidR="00280239"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KRW51.5b/</w:t>
                            </w:r>
                          </w:p>
                          <w:p w:rsidR="00990CD0" w:rsidRPr="00467711" w:rsidRDefault="00280239" w:rsidP="009B5D28">
                            <w:pPr>
                              <w:wordWrap w:val="0"/>
                              <w:autoSpaceDE w:val="0"/>
                              <w:autoSpaceDN w:val="0"/>
                              <w:adjustRightInd w:val="0"/>
                              <w:snapToGrid w:val="0"/>
                              <w:ind w:leftChars="10" w:left="20"/>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USD35.9m</w:t>
                            </w:r>
                          </w:p>
                        </w:tc>
                      </w:tr>
                    </w:tbl>
                    <w:bookmarkEnd w:id="17"/>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ONE-YEAR PERFORMANCE</w:t>
                      </w:r>
                    </w:p>
                    <w:tbl>
                      <w:tblPr>
                        <w:tblW w:w="2835" w:type="dxa"/>
                        <w:tblBorders>
                          <w:top w:val="single" w:sz="4" w:space="0" w:color="5F5F5F"/>
                          <w:bottom w:val="single" w:sz="4" w:space="0" w:color="5F5F5F"/>
                          <w:insideH w:val="single" w:sz="4" w:space="0" w:color="5F5F5F"/>
                        </w:tblBorders>
                        <w:tblLayout w:type="fixed"/>
                        <w:tblCellMar>
                          <w:left w:w="0" w:type="dxa"/>
                          <w:right w:w="0" w:type="dxa"/>
                        </w:tblCellMar>
                        <w:tblLook w:val="04A0" w:firstRow="1" w:lastRow="0" w:firstColumn="1" w:lastColumn="0" w:noHBand="0" w:noVBand="1"/>
                      </w:tblPr>
                      <w:tblGrid>
                        <w:gridCol w:w="1596"/>
                        <w:gridCol w:w="347"/>
                        <w:gridCol w:w="446"/>
                        <w:gridCol w:w="446"/>
                      </w:tblGrid>
                      <w:tr w:rsidR="00990CD0" w:rsidRPr="00467711" w:rsidTr="009B5D28">
                        <w:trPr>
                          <w:trHeight w:val="255"/>
                        </w:trPr>
                        <w:tc>
                          <w:tcPr>
                            <w:tcW w:w="2815"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990CD0"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4"/>
                                <w:szCs w:val="14"/>
                              </w:rPr>
                            </w:pPr>
                            <w:bookmarkStart w:id="18" w:name="K1_CoKey_1YP" w:colFirst="0" w:colLast="3"/>
                          </w:p>
                        </w:tc>
                        <w:tc>
                          <w:tcPr>
                            <w:tcW w:w="612"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1M</w:t>
                            </w:r>
                          </w:p>
                        </w:tc>
                        <w:tc>
                          <w:tcPr>
                            <w:tcW w:w="787"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6M</w:t>
                            </w:r>
                          </w:p>
                        </w:tc>
                        <w:tc>
                          <w:tcPr>
                            <w:tcW w:w="787"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12M</w:t>
                            </w:r>
                          </w:p>
                        </w:tc>
                      </w:tr>
                      <w:tr w:rsidR="00990CD0" w:rsidRPr="00467711" w:rsidTr="009B5D28">
                        <w:trPr>
                          <w:trHeight w:val="255"/>
                        </w:trPr>
                        <w:tc>
                          <w:tcPr>
                            <w:tcW w:w="2815"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leftChars="10" w:left="20"/>
                              <w:jc w:val="lef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Posco Future M (%)</w:t>
                            </w:r>
                          </w:p>
                        </w:tc>
                        <w:tc>
                          <w:tcPr>
                            <w:tcW w:w="612"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rightChars="10" w:right="20"/>
                              <w:jc w:val="righ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-4.6</w:t>
                            </w:r>
                          </w:p>
                        </w:tc>
                        <w:tc>
                          <w:tcPr>
                            <w:tcW w:w="787"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rightChars="10" w:right="20"/>
                              <w:jc w:val="righ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-43.8</w:t>
                            </w:r>
                          </w:p>
                        </w:tc>
                        <w:tc>
                          <w:tcPr>
                            <w:tcW w:w="787" w:type="pct"/>
                            <w:tcBorders>
                              <w:top w:val="single" w:sz="4" w:space="0" w:color="000000" w:themeColor="text1"/>
                              <w:bottom w:val="nil"/>
                            </w:tcBorders>
                            <w:tcMar>
                              <w:top w:w="0" w:type="dxa"/>
                              <w:left w:w="0" w:type="dxa"/>
                              <w:bottom w:w="0" w:type="dxa"/>
                              <w:right w:w="0" w:type="dxa"/>
                            </w:tcMar>
                            <w:vAlign w:val="center"/>
                          </w:tcPr>
                          <w:p w:rsidR="00990CD0" w:rsidRPr="000138DE" w:rsidRDefault="00280239" w:rsidP="009B5D28">
                            <w:pPr>
                              <w:wordWrap w:val="0"/>
                              <w:autoSpaceDE w:val="0"/>
                              <w:autoSpaceDN w:val="0"/>
                              <w:adjustRightInd w:val="0"/>
                              <w:snapToGrid w:val="0"/>
                              <w:ind w:rightChars="10" w:right="20"/>
                              <w:jc w:val="right"/>
                              <w:rPr>
                                <w:rFonts w:ascii="Arial" w:eastAsia="삼성긴고딕 Medium" w:hAnsi="Arial" w:cs="Arial"/>
                                <w:b/>
                                <w:color w:val="0A78F5"/>
                                <w:spacing w:val="-4"/>
                                <w:w w:val="95"/>
                                <w:sz w:val="14"/>
                                <w:szCs w:val="14"/>
                              </w:rPr>
                            </w:pPr>
                            <w:r>
                              <w:rPr>
                                <w:rFonts w:ascii="Arial" w:eastAsia="삼성긴고딕 Medium" w:hAnsi="Arial" w:cs="Arial"/>
                                <w:b/>
                                <w:color w:val="0A78F5"/>
                                <w:spacing w:val="-4"/>
                                <w:w w:val="95"/>
                                <w:sz w:val="14"/>
                                <w:szCs w:val="14"/>
                              </w:rPr>
                              <w:t>-56.2</w:t>
                            </w:r>
                          </w:p>
                        </w:tc>
                      </w:tr>
                      <w:tr w:rsidR="00990CD0" w:rsidRPr="00467711" w:rsidTr="009B5D28">
                        <w:trPr>
                          <w:trHeight w:val="255"/>
                        </w:trPr>
                        <w:tc>
                          <w:tcPr>
                            <w:tcW w:w="2815"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Vs Kospi (%pts)</w:t>
                            </w:r>
                          </w:p>
                        </w:tc>
                        <w:tc>
                          <w:tcPr>
                            <w:tcW w:w="612"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-0.5</w:t>
                            </w:r>
                          </w:p>
                        </w:tc>
                        <w:tc>
                          <w:tcPr>
                            <w:tcW w:w="787"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-42.4</w:t>
                            </w:r>
                          </w:p>
                        </w:tc>
                        <w:tc>
                          <w:tcPr>
                            <w:tcW w:w="787"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-53.5</w:t>
                            </w:r>
                          </w:p>
                        </w:tc>
                      </w:tr>
                    </w:tbl>
                    <w:bookmarkEnd w:id="18"/>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KEY CHANGES</w:t>
                      </w:r>
                    </w:p>
                    <w:tbl>
                      <w:tblPr>
                        <w:tblW w:w="2835" w:type="dxa"/>
                        <w:tblBorders>
                          <w:top w:val="single" w:sz="4" w:space="0" w:color="5F5F5F"/>
                          <w:bottom w:val="single" w:sz="4" w:space="0" w:color="5F5F5F"/>
                          <w:insideH w:val="single" w:sz="4" w:space="0" w:color="5F5F5F"/>
                        </w:tblBorders>
                        <w:tblLayout w:type="fixed"/>
                        <w:tblLook w:val="04A0" w:firstRow="1" w:lastRow="0" w:firstColumn="1" w:lastColumn="0" w:noHBand="0" w:noVBand="1"/>
                      </w:tblPr>
                      <w:tblGrid>
                        <w:gridCol w:w="825"/>
                        <w:gridCol w:w="735"/>
                        <w:gridCol w:w="736"/>
                        <w:gridCol w:w="539"/>
                      </w:tblGrid>
                      <w:tr w:rsidR="00990CD0" w:rsidRPr="00467711" w:rsidTr="009B5D28">
                        <w:trPr>
                          <w:trHeight w:val="255"/>
                        </w:trPr>
                        <w:tc>
                          <w:tcPr>
                            <w:tcW w:w="1455"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Medium" w:hAnsi="Arial" w:cs="Arial"/>
                                <w:b/>
                                <w:color w:val="000000" w:themeColor="text1"/>
                                <w:spacing w:val="-4"/>
                                <w:w w:val="95"/>
                                <w:sz w:val="14"/>
                                <w:szCs w:val="14"/>
                              </w:rPr>
                            </w:pPr>
                            <w:bookmarkStart w:id="19" w:name="K1_CoKey_KC" w:colFirst="0" w:colLast="3"/>
                            <w:r>
                              <w:rPr>
                                <w:rFonts w:ascii="Arial" w:eastAsia="삼성긴고딕 Medium" w:hAnsi="Arial" w:cs="Arial"/>
                                <w:b/>
                                <w:color w:val="000000" w:themeColor="text1"/>
                                <w:spacing w:val="-4"/>
                                <w:w w:val="95"/>
                                <w:sz w:val="14"/>
                                <w:szCs w:val="14"/>
                              </w:rPr>
                              <w:t>(KRW)</w:t>
                            </w:r>
                          </w:p>
                        </w:tc>
                        <w:tc>
                          <w:tcPr>
                            <w:tcW w:w="1296"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New</w:t>
                            </w:r>
                          </w:p>
                        </w:tc>
                        <w:tc>
                          <w:tcPr>
                            <w:tcW w:w="1298"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Old</w:t>
                            </w:r>
                          </w:p>
                        </w:tc>
                        <w:tc>
                          <w:tcPr>
                            <w:tcW w:w="951" w:type="pct"/>
                            <w:tcBorders>
                              <w:top w:val="single" w:sz="4" w:space="0" w:color="000000" w:themeColor="text1"/>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b/>
                                <w:color w:val="000000" w:themeColor="text1"/>
                                <w:spacing w:val="-4"/>
                                <w:w w:val="95"/>
                                <w:sz w:val="14"/>
                                <w:szCs w:val="14"/>
                              </w:rPr>
                            </w:pPr>
                            <w:r>
                              <w:rPr>
                                <w:rFonts w:ascii="Arial" w:eastAsia="삼성긴고딕 Medium" w:hAnsi="Arial" w:cs="Arial"/>
                                <w:b/>
                                <w:color w:val="000000" w:themeColor="text1"/>
                                <w:spacing w:val="-4"/>
                                <w:w w:val="95"/>
                                <w:sz w:val="14"/>
                                <w:szCs w:val="14"/>
                              </w:rPr>
                              <w:t>Diff</w:t>
                            </w:r>
                          </w:p>
                        </w:tc>
                      </w:tr>
                      <w:tr w:rsidR="00990CD0" w:rsidRPr="00467711" w:rsidTr="009B5D28">
                        <w:trPr>
                          <w:trHeight w:val="255"/>
                        </w:trPr>
                        <w:tc>
                          <w:tcPr>
                            <w:tcW w:w="1455"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Recommend.</w:t>
                            </w:r>
                          </w:p>
                        </w:tc>
                        <w:tc>
                          <w:tcPr>
                            <w:tcW w:w="1296"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HOLD</w:t>
                            </w:r>
                          </w:p>
                        </w:tc>
                        <w:tc>
                          <w:tcPr>
                            <w:tcW w:w="1298"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HOLD</w:t>
                            </w:r>
                          </w:p>
                        </w:tc>
                        <w:tc>
                          <w:tcPr>
                            <w:tcW w:w="951" w:type="pct"/>
                            <w:tcBorders>
                              <w:top w:val="single" w:sz="4" w:space="0" w:color="000000" w:themeColor="text1"/>
                              <w:bottom w:val="nil"/>
                            </w:tcBorders>
                            <w:tcMar>
                              <w:top w:w="0" w:type="dxa"/>
                              <w:left w:w="0" w:type="dxa"/>
                              <w:bottom w:w="0" w:type="dxa"/>
                              <w:right w:w="0" w:type="dxa"/>
                            </w:tcMar>
                            <w:vAlign w:val="center"/>
                          </w:tcPr>
                          <w:p w:rsidR="00990CD0" w:rsidRPr="00467711" w:rsidRDefault="00990CD0"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p>
                        </w:tc>
                      </w:tr>
                      <w:tr w:rsidR="00990CD0" w:rsidRPr="00467711" w:rsidTr="009B5D28">
                        <w:trPr>
                          <w:trHeight w:val="255"/>
                        </w:trPr>
                        <w:tc>
                          <w:tcPr>
                            <w:tcW w:w="1455"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Target price</w:t>
                            </w:r>
                          </w:p>
                        </w:tc>
                        <w:tc>
                          <w:tcPr>
                            <w:tcW w:w="1296"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150,000</w:t>
                            </w:r>
                          </w:p>
                        </w:tc>
                        <w:tc>
                          <w:tcPr>
                            <w:tcW w:w="1298"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140,000</w:t>
                            </w:r>
                          </w:p>
                        </w:tc>
                        <w:tc>
                          <w:tcPr>
                            <w:tcW w:w="951"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7.1%</w:t>
                            </w:r>
                          </w:p>
                        </w:tc>
                      </w:tr>
                      <w:tr w:rsidR="00990CD0" w:rsidRPr="00467711" w:rsidTr="009B5D28">
                        <w:trPr>
                          <w:trHeight w:val="255"/>
                        </w:trPr>
                        <w:tc>
                          <w:tcPr>
                            <w:tcW w:w="1455"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2025E EPS</w:t>
                            </w:r>
                          </w:p>
                        </w:tc>
                        <w:tc>
                          <w:tcPr>
                            <w:tcW w:w="1296"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296</w:t>
                            </w:r>
                          </w:p>
                        </w:tc>
                        <w:tc>
                          <w:tcPr>
                            <w:tcW w:w="1298"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469</w:t>
                            </w:r>
                          </w:p>
                        </w:tc>
                        <w:tc>
                          <w:tcPr>
                            <w:tcW w:w="951" w:type="pct"/>
                            <w:tcBorders>
                              <w:top w:val="single" w:sz="4" w:space="0" w:color="000000" w:themeColor="text1"/>
                              <w:bottom w:val="nil"/>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-36.9%</w:t>
                            </w:r>
                          </w:p>
                        </w:tc>
                      </w:tr>
                      <w:tr w:rsidR="00990CD0" w:rsidRPr="00467711" w:rsidTr="009B5D28">
                        <w:trPr>
                          <w:trHeight w:val="255"/>
                        </w:trPr>
                        <w:tc>
                          <w:tcPr>
                            <w:tcW w:w="1455"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2026E EPS</w:t>
                            </w:r>
                          </w:p>
                        </w:tc>
                        <w:tc>
                          <w:tcPr>
                            <w:tcW w:w="1296"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1,106</w:t>
                            </w:r>
                          </w:p>
                        </w:tc>
                        <w:tc>
                          <w:tcPr>
                            <w:tcW w:w="1298"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1,731</w:t>
                            </w:r>
                          </w:p>
                        </w:tc>
                        <w:tc>
                          <w:tcPr>
                            <w:tcW w:w="951" w:type="pct"/>
                            <w:tcBorders>
                              <w:top w:val="nil"/>
                              <w:bottom w:val="single" w:sz="4" w:space="0" w:color="000000" w:themeColor="text1"/>
                            </w:tcBorders>
                            <w:tcMar>
                              <w:top w:w="0" w:type="dxa"/>
                              <w:left w:w="0" w:type="dxa"/>
                              <w:bottom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-36.1%</w:t>
                            </w:r>
                          </w:p>
                        </w:tc>
                      </w:tr>
                    </w:tbl>
                    <w:bookmarkEnd w:id="19"/>
                    <w:p w:rsidR="00990CD0" w:rsidRPr="00467711" w:rsidRDefault="00990CD0" w:rsidP="00990CD0">
                      <w:pPr>
                        <w:pStyle w:val="a7"/>
                        <w:numPr>
                          <w:ilvl w:val="0"/>
                          <w:numId w:val="1"/>
                        </w:numPr>
                        <w:wordWrap w:val="0"/>
                        <w:autoSpaceDE w:val="0"/>
                        <w:autoSpaceDN w:val="0"/>
                        <w:adjustRightInd w:val="0"/>
                        <w:snapToGrid w:val="0"/>
                        <w:spacing w:before="320" w:after="60" w:line="160" w:lineRule="exact"/>
                        <w:ind w:leftChars="0" w:left="160" w:hangingChars="120" w:hanging="160"/>
                        <w:rPr>
                          <w:rFonts w:ascii="Arial" w:eastAsia="삼성긴고딕 Medium" w:hAnsi="Arial" w:cs="Arial"/>
                          <w:b/>
                          <w:color w:val="000000" w:themeColor="text1"/>
                          <w:spacing w:val="-4"/>
                          <w:w w:val="98"/>
                          <w:sz w:val="16"/>
                          <w:szCs w:val="16"/>
                        </w:rPr>
                      </w:pPr>
                      <w:r w:rsidRPr="00467711">
                        <w:rPr>
                          <w:rFonts w:ascii="Arial" w:eastAsia="삼성긴고딕 Medium" w:hAnsi="Arial" w:cs="Arial"/>
                          <w:b/>
                          <w:color w:val="000000" w:themeColor="text1"/>
                          <w:spacing w:val="-4"/>
                          <w:w w:val="98"/>
                          <w:sz w:val="16"/>
                          <w:szCs w:val="16"/>
                        </w:rPr>
                        <w:t>SAMSUNG vs THE STREET</w:t>
                      </w:r>
                    </w:p>
                    <w:tbl>
                      <w:tblPr>
                        <w:tblW w:w="2835" w:type="dxa"/>
                        <w:tblBorders>
                          <w:top w:val="single" w:sz="4" w:space="0" w:color="000000" w:themeColor="text1"/>
                          <w:bottom w:val="single" w:sz="4" w:space="0" w:color="000000" w:themeColor="text1"/>
                        </w:tblBorders>
                        <w:tblCellMar>
                          <w:left w:w="0" w:type="dxa"/>
                          <w:right w:w="0" w:type="dxa"/>
                        </w:tblCellMar>
                        <w:tblLook w:val="04A0" w:firstRow="1" w:lastRow="0" w:firstColumn="1" w:lastColumn="0" w:noHBand="0" w:noVBand="1"/>
                      </w:tblPr>
                      <w:tblGrid>
                        <w:gridCol w:w="2193"/>
                        <w:gridCol w:w="642"/>
                      </w:tblGrid>
                      <w:tr w:rsidR="00990CD0" w:rsidRPr="00467711" w:rsidTr="009B5D28">
                        <w:trPr>
                          <w:trHeight w:val="255"/>
                        </w:trPr>
                        <w:tc>
                          <w:tcPr>
                            <w:tcW w:w="2193"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bookmarkStart w:id="20" w:name="K1_CoKey_ST" w:colFirst="0" w:colLast="1"/>
                            <w:r>
                              <w:rPr>
                                <w:rFonts w:ascii="Arial" w:eastAsia="삼성긴고딕 Ultralight" w:hAnsi="Arial" w:cs="Arial"/>
                                <w:color w:val="000000" w:themeColor="text1"/>
                                <w:spacing w:val="-4"/>
                                <w:w w:val="95"/>
                                <w:sz w:val="14"/>
                                <w:szCs w:val="14"/>
                              </w:rPr>
                              <w:t>No of estimates</w:t>
                            </w:r>
                          </w:p>
                        </w:tc>
                        <w:tc>
                          <w:tcPr>
                            <w:tcW w:w="642"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19</w:t>
                            </w:r>
                          </w:p>
                        </w:tc>
                      </w:tr>
                      <w:tr w:rsidR="00990CD0" w:rsidRPr="00467711" w:rsidTr="009B5D28">
                        <w:trPr>
                          <w:trHeight w:val="255"/>
                        </w:trPr>
                        <w:tc>
                          <w:tcPr>
                            <w:tcW w:w="2193"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Target price</w:t>
                            </w:r>
                          </w:p>
                        </w:tc>
                        <w:tc>
                          <w:tcPr>
                            <w:tcW w:w="642"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171,684</w:t>
                            </w:r>
                          </w:p>
                        </w:tc>
                      </w:tr>
                      <w:tr w:rsidR="00990CD0" w:rsidRPr="00467711" w:rsidTr="009B5D28">
                        <w:trPr>
                          <w:trHeight w:val="255"/>
                        </w:trPr>
                        <w:tc>
                          <w:tcPr>
                            <w:tcW w:w="2193"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leftChars="10" w:left="20"/>
                              <w:jc w:val="left"/>
                              <w:rPr>
                                <w:rFonts w:ascii="Arial" w:eastAsia="삼성긴고딕 Ultralight" w:hAnsi="Arial" w:cs="Arial"/>
                                <w:color w:val="000000" w:themeColor="text1"/>
                                <w:spacing w:val="-4"/>
                                <w:w w:val="95"/>
                                <w:sz w:val="14"/>
                                <w:szCs w:val="14"/>
                              </w:rPr>
                            </w:pPr>
                            <w:r>
                              <w:rPr>
                                <w:rFonts w:ascii="Arial" w:eastAsia="삼성긴고딕 Ultralight" w:hAnsi="Arial" w:cs="Arial"/>
                                <w:color w:val="000000" w:themeColor="text1"/>
                                <w:spacing w:val="-4"/>
                                <w:w w:val="95"/>
                                <w:sz w:val="14"/>
                                <w:szCs w:val="14"/>
                              </w:rPr>
                              <w:t>Recommendation</w:t>
                            </w:r>
                          </w:p>
                        </w:tc>
                        <w:tc>
                          <w:tcPr>
                            <w:tcW w:w="642" w:type="dxa"/>
                            <w:shd w:val="clear" w:color="auto" w:fill="auto"/>
                            <w:tcMar>
                              <w:left w:w="0" w:type="dxa"/>
                              <w:right w:w="0" w:type="dxa"/>
                            </w:tcMar>
                            <w:vAlign w:val="center"/>
                          </w:tcPr>
                          <w:p w:rsidR="00990CD0" w:rsidRPr="00467711" w:rsidRDefault="00280239" w:rsidP="009B5D28">
                            <w:pPr>
                              <w:wordWrap w:val="0"/>
                              <w:autoSpaceDE w:val="0"/>
                              <w:autoSpaceDN w:val="0"/>
                              <w:adjustRightInd w:val="0"/>
                              <w:snapToGrid w:val="0"/>
                              <w:ind w:rightChars="10" w:right="20"/>
                              <w:jc w:val="right"/>
                              <w:rPr>
                                <w:rFonts w:ascii="Arial" w:eastAsia="삼성긴고딕 Medium" w:hAnsi="Arial" w:cs="Arial"/>
                                <w:color w:val="000000" w:themeColor="text1"/>
                                <w:spacing w:val="-4"/>
                                <w:w w:val="95"/>
                                <w:sz w:val="14"/>
                                <w:szCs w:val="14"/>
                              </w:rPr>
                            </w:pPr>
                            <w:r>
                              <w:rPr>
                                <w:rFonts w:ascii="Arial" w:eastAsia="삼성긴고딕 Medium" w:hAnsi="Arial" w:cs="Arial"/>
                                <w:color w:val="000000" w:themeColor="text1"/>
                                <w:spacing w:val="-4"/>
                                <w:w w:val="95"/>
                                <w:sz w:val="14"/>
                                <w:szCs w:val="14"/>
                              </w:rPr>
                              <w:t>3.7</w:t>
                            </w:r>
                          </w:p>
                        </w:tc>
                      </w:tr>
                    </w:tbl>
                    <w:p w:rsidR="00990CD0" w:rsidRPr="00460CC0" w:rsidRDefault="00990CD0" w:rsidP="00990CD0">
                      <w:pPr>
                        <w:pStyle w:val="SourceSE"/>
                        <w:ind w:leftChars="10" w:left="182" w:hangingChars="157" w:hanging="162"/>
                      </w:pPr>
                      <w:bookmarkStart w:id="21" w:name="_Hlk182409273"/>
                      <w:bookmarkStart w:id="22" w:name="_Hlk182409274"/>
                      <w:bookmarkEnd w:id="20"/>
                      <w:r w:rsidRPr="00460CC0">
                        <w:rPr>
                          <w:rFonts w:ascii="삼성긴고딕 Medium" w:eastAsia="삼성긴고딕 Medium" w:hAnsi="삼성긴고딕 Medium" w:hint="eastAsia"/>
                        </w:rPr>
                        <w:t>※</w:t>
                      </w:r>
                      <w:r w:rsidRPr="00460CC0">
                        <w:t xml:space="preserve"> Rating: 4 </w:t>
                      </w:r>
                      <w:r>
                        <w:t>&lt;</w:t>
                      </w:r>
                      <w:r w:rsidRPr="00460CC0">
                        <w:t xml:space="preserve"> </w:t>
                      </w:r>
                      <w:r w:rsidRPr="00460CC0">
                        <w:rPr>
                          <w:rFonts w:ascii="삼성긴고딕 Medium" w:eastAsia="삼성긴고딕 Medium" w:hAnsi="삼성긴고딕 Medium" w:hint="eastAsia"/>
                        </w:rPr>
                        <w:t>→</w:t>
                      </w:r>
                      <w:r w:rsidRPr="00460CC0">
                        <w:t xml:space="preserve"> </w:t>
                      </w:r>
                      <w:r w:rsidRPr="00460CC0">
                        <w:rPr>
                          <w:rFonts w:hint="eastAsia"/>
                        </w:rPr>
                        <w:t>B</w:t>
                      </w:r>
                      <w:r w:rsidRPr="00460CC0">
                        <w:t xml:space="preserve">UY, 3 </w:t>
                      </w:r>
                      <w:r w:rsidRPr="00460CC0">
                        <w:rPr>
                          <w:rFonts w:ascii="삼성긴고딕 Medium" w:eastAsia="삼성긴고딕 Medium" w:hAnsi="삼성긴고딕 Medium" w:hint="eastAsia"/>
                        </w:rPr>
                        <w:t>=</w:t>
                      </w:r>
                      <w:r w:rsidRPr="00460CC0">
                        <w:t xml:space="preserve"> HOLD, 2 </w:t>
                      </w:r>
                      <w:r>
                        <w:t>&gt;</w:t>
                      </w:r>
                      <w:r w:rsidRPr="00460CC0">
                        <w:t xml:space="preserve"> </w:t>
                      </w:r>
                      <w:r w:rsidRPr="00460CC0">
                        <w:rPr>
                          <w:rFonts w:ascii="삼성긴고딕 Medium" w:eastAsia="삼성긴고딕 Medium" w:hAnsi="삼성긴고딕 Medium" w:hint="eastAsia"/>
                        </w:rPr>
                        <w:t>→</w:t>
                      </w:r>
                      <w:r w:rsidRPr="00460CC0">
                        <w:t xml:space="preserve"> SELL</w:t>
                      </w:r>
                      <w:bookmarkEnd w:id="21"/>
                      <w:bookmarkEnd w:id="22"/>
                    </w:p>
                    <w:p w:rsidR="00BB77C5" w:rsidRPr="00990CD0" w:rsidRDefault="00BB77C5" w:rsidP="00787360">
                      <w:pPr>
                        <w:pStyle w:val="SourceSE"/>
                        <w:ind w:leftChars="10" w:left="201" w:hangingChars="157" w:hanging="181"/>
                      </w:pPr>
                    </w:p>
                  </w:txbxContent>
                </v:textbox>
                <w10:wrap anchory="page"/>
              </v:shape>
            </w:pict>
          </mc:Fallback>
        </mc:AlternateContent>
      </w:r>
    </w:p>
    <w:sdt>
      <w:sdtPr>
        <w:rPr>
          <w:b/>
          <w:color w:val="auto"/>
        </w:rPr>
        <w:alias w:val="I0_SUM"/>
        <w:tag w:val="I0_SUM"/>
        <w:id w:val="24548820"/>
        <w:lock w:val="sdtLocked"/>
        <w:placeholder>
          <w:docPart w:val="DefaultPlaceholder_22675703"/>
        </w:placeholder>
      </w:sdtPr>
      <w:sdtEndPr>
        <w:rPr>
          <w:b w:val="0"/>
        </w:rPr>
      </w:sdtEndPr>
      <w:sdtContent>
        <w:tbl>
          <w:tblPr>
            <w:tblStyle w:val="a5"/>
            <w:tblW w:w="64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7E7"/>
            <w:tblCellMar>
              <w:left w:w="0" w:type="dxa"/>
              <w:right w:w="0" w:type="dxa"/>
            </w:tblCellMar>
            <w:tblLook w:val="04A0" w:firstRow="1" w:lastRow="0" w:firstColumn="1" w:lastColumn="0" w:noHBand="0" w:noVBand="1"/>
          </w:tblPr>
          <w:tblGrid>
            <w:gridCol w:w="6464"/>
          </w:tblGrid>
          <w:tr w:rsidR="00570B88" w:rsidRPr="00D20A31" w:rsidTr="00C638AF">
            <w:trPr>
              <w:trHeight w:val="567"/>
              <w:jc w:val="center"/>
            </w:trPr>
            <w:tc>
              <w:tcPr>
                <w:tcW w:w="6804" w:type="dxa"/>
                <w:shd w:val="clear" w:color="auto" w:fill="E7E7E7"/>
                <w:tcMar>
                  <w:top w:w="142" w:type="dxa"/>
                  <w:left w:w="170" w:type="dxa"/>
                  <w:bottom w:w="85" w:type="dxa"/>
                  <w:right w:w="170" w:type="dxa"/>
                </w:tcMar>
              </w:tcPr>
              <w:p w:rsidR="00426B6B" w:rsidRPr="00426B6B" w:rsidRDefault="00426B6B" w:rsidP="00426B6B">
                <w:pPr>
                  <w:pStyle w:val="SummaryStyleE"/>
                  <w:ind w:left="159" w:hanging="159"/>
                </w:pPr>
                <w:r w:rsidRPr="00426B6B">
                  <w:t>Posco Future M reported a consensus-beating 1Q operating profit.</w:t>
                </w:r>
              </w:p>
              <w:p w:rsidR="00426B6B" w:rsidRPr="00426B6B" w:rsidRDefault="00426B6B" w:rsidP="00426B6B">
                <w:pPr>
                  <w:pStyle w:val="SummaryStyleE"/>
                </w:pPr>
                <w:r w:rsidRPr="00426B6B">
                  <w:t xml:space="preserve">Its cathode material sales should keep growing y-y in 2025, but its low visibility on cathode material shipment growth for 2Q should become burdensome. </w:t>
                </w:r>
              </w:p>
              <w:p w:rsidR="00D368CF" w:rsidRPr="00426B6B" w:rsidRDefault="00426B6B" w:rsidP="00426B6B">
                <w:pPr>
                  <w:pStyle w:val="SummaryStyleE"/>
                </w:pPr>
                <w:r w:rsidRPr="00426B6B">
                  <w:t>We fine-tune our target price for the stock to KRW150,000, and maintain our HOLD rating.</w:t>
                </w:r>
              </w:p>
            </w:tc>
          </w:tr>
        </w:tbl>
        <w:p w:rsidR="00570B88" w:rsidRPr="0093052C" w:rsidRDefault="00326FF6" w:rsidP="0093052C">
          <w:pPr>
            <w:pStyle w:val="BodyTitle1-1E"/>
          </w:pPr>
          <w:r w:rsidRPr="0093052C">
            <w:t>WHAT’S THE STORY</w:t>
          </w:r>
          <w:r w:rsidR="005E0338" w:rsidRPr="0093052C">
            <w:rPr>
              <w:rFonts w:hint="eastAsia"/>
            </w:rPr>
            <w:t>?</w:t>
          </w:r>
        </w:p>
        <w:p w:rsidR="00426B6B" w:rsidRPr="00426B6B" w:rsidRDefault="00426B6B" w:rsidP="00426B6B">
          <w:pPr>
            <w:pStyle w:val="BodyE"/>
          </w:pPr>
          <w:r w:rsidRPr="00426B6B">
            <w:rPr>
              <w:b/>
            </w:rPr>
            <w:t>1Q results beat consensus:</w:t>
          </w:r>
          <w:r w:rsidRPr="00426B6B">
            <w:t xml:space="preserve"> Posco Future M reported 1Q sales of KRW845.4b and an operating profit of KRW17.2b (turning positive q-q; beating FnGuide consensus of an operating profit of KRW5.3b). Sales rose 17% q-q, driven by a 32% q-q hike in sales at the energy materials unit—1) cathode material sales up q-q thanks to a base effect of inventory adjustment at clients in 4Q24 and a q-q hike in shipments to a new JV client in North America; and 2) anode material sales up q-q thanks to addition of new foreign clients (amid global moves to secure non-Chinese goods). </w:t>
          </w:r>
        </w:p>
        <w:p w:rsidR="0061106D" w:rsidRPr="00426B6B" w:rsidRDefault="00426B6B" w:rsidP="00426B6B">
          <w:pPr>
            <w:pStyle w:val="BodyE"/>
          </w:pPr>
          <w:r w:rsidRPr="00426B6B">
            <w:rPr>
              <w:b/>
            </w:rPr>
            <w:t>Cathode material sales to grow y-y in 2025, but visibility on cathode material shipment growth for 2Q to fall:</w:t>
          </w:r>
          <w:r w:rsidRPr="00426B6B">
            <w:t xml:space="preserve"> The firm’s anode material sales should grow gradually led by a global trend toward preferring non-Chinese products. In contrast, the performance of its cathode material shipments should depend largely on the US’ tariff policy, as most of the firm’s shipments (eg, 84% in 2024) are linked to EV sales volume at its US automaker clients. Reflecting our lowered cathode material shipment forecasts for 2025, we cut our 2025 sales and operating profit forecasts for the firm by 11% and 13%, respectively, to KRW3.9t and KRW99.9b.</w:t>
          </w:r>
        </w:p>
      </w:sdtContent>
    </w:sdt>
    <w:p w:rsidR="00FB3D40" w:rsidRDefault="00FB3D40" w:rsidP="00B34F35">
      <w:pPr>
        <w:pStyle w:val="TableRE"/>
        <w:rPr>
          <w:rFonts w:ascii="Georgia" w:hAnsi="Georgia"/>
          <w:i/>
          <w:w w:val="98"/>
        </w:rPr>
      </w:pPr>
    </w:p>
    <w:p w:rsidR="00B34F35" w:rsidRDefault="00B34F35" w:rsidP="00B34F35">
      <w:pPr>
        <w:pStyle w:val="TableRE"/>
        <w:rPr>
          <w:rFonts w:ascii="Georgia" w:hAnsi="Georgia"/>
          <w:i/>
          <w:w w:val="98"/>
        </w:rPr>
      </w:pPr>
      <w:r w:rsidRPr="00B34F35">
        <w:rPr>
          <w:rFonts w:ascii="Georgia" w:hAnsi="Georgia"/>
          <w:i/>
          <w:w w:val="98"/>
        </w:rPr>
        <w:t>(Continued on the next page)</w:t>
      </w:r>
    </w:p>
    <w:p w:rsidR="00371016" w:rsidRPr="00B34F35" w:rsidRDefault="008236D2" w:rsidP="00B34F35">
      <w:pPr>
        <w:pStyle w:val="BodyBoldBulletE"/>
        <w:numPr>
          <w:ilvl w:val="0"/>
          <w:numId w:val="0"/>
        </w:numPr>
        <w:spacing w:before="160" w:line="270" w:lineRule="exact"/>
        <w:ind w:left="361" w:hangingChars="85" w:hanging="361"/>
        <w:rPr>
          <w:rStyle w:val="BodyBoldEChar"/>
        </w:rPr>
      </w:pPr>
      <w:r w:rsidRPr="00C6178E">
        <w:rPr>
          <w:rFonts w:ascii="삼성긴고딕 Medium" w:eastAsia="삼성긴고딕 Medium" w:hAnsi="삼성긴고딕 Medium"/>
          <w:noProof/>
          <w:color w:val="AC0069"/>
          <w:spacing w:val="-6"/>
          <w:sz w:val="48"/>
          <w:szCs w:val="14"/>
        </w:rPr>
        <mc:AlternateContent>
          <mc:Choice Requires="wps">
            <w:drawing>
              <wp:anchor distT="0" distB="0" distL="114300" distR="114300" simplePos="0" relativeHeight="251698176" behindDoc="0" locked="0" layoutInCell="1" allowOverlap="1" wp14:anchorId="36DE9654" wp14:editId="1439E3DE">
                <wp:simplePos x="0" y="0"/>
                <wp:positionH relativeFrom="column">
                  <wp:posOffset>0</wp:posOffset>
                </wp:positionH>
                <wp:positionV relativeFrom="page">
                  <wp:posOffset>8136890</wp:posOffset>
                </wp:positionV>
                <wp:extent cx="4320000" cy="2160000"/>
                <wp:effectExtent l="0" t="0" r="4445" b="12065"/>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0000" cy="216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79"/>
                              <w:gridCol w:w="238"/>
                              <w:gridCol w:w="2604"/>
                            </w:tblGrid>
                            <w:tr w:rsidR="008236D2" w:rsidRPr="00375151" w:rsidTr="00280674">
                              <w:trPr>
                                <w:trHeight w:val="227"/>
                              </w:trPr>
                              <w:tc>
                                <w:tcPr>
                                  <w:tcW w:w="3679" w:type="dxa"/>
                                  <w:tcMar>
                                    <w:left w:w="0" w:type="dxa"/>
                                    <w:right w:w="0" w:type="dxa"/>
                                  </w:tcMar>
                                </w:tcPr>
                                <w:p w:rsidR="008236D2" w:rsidRPr="008236D2" w:rsidRDefault="008236D2" w:rsidP="0053544D">
                                  <w:pPr>
                                    <w:pStyle w:val="ChartTableTitleE"/>
                                  </w:pPr>
                                  <w:r w:rsidRPr="008236D2">
                                    <w:t xml:space="preserve">SUMMARY </w:t>
                                  </w:r>
                                  <w:r w:rsidR="00426B6B">
                                    <w:t>1</w:t>
                                  </w:r>
                                  <w:r w:rsidRPr="008236D2">
                                    <w:t>Q RESULTS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0"/>
                                    <w:gridCol w:w="420"/>
                                    <w:gridCol w:w="84"/>
                                    <w:gridCol w:w="434"/>
                                    <w:gridCol w:w="504"/>
                                    <w:gridCol w:w="84"/>
                                    <w:gridCol w:w="546"/>
                                    <w:gridCol w:w="647"/>
                                  </w:tblGrid>
                                  <w:tr w:rsidR="008236D2" w:rsidRPr="00375151" w:rsidTr="008236D2">
                                    <w:trPr>
                                      <w:trHeight w:val="227"/>
                                    </w:trPr>
                                    <w:tc>
                                      <w:tcPr>
                                        <w:tcW w:w="910"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LBSE"/>
                                          <w:ind w:left="20"/>
                                        </w:pPr>
                                        <w:bookmarkStart w:id="23" w:name="K1_FinData_MF_QR1" w:colFirst="0" w:colLast="1"/>
                                        <w:r>
                                          <w:t>(KRWb)</w:t>
                                        </w:r>
                                      </w:p>
                                    </w:tc>
                                    <w:tc>
                                      <w:tcPr>
                                        <w:tcW w:w="420"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1Q25</w:t>
                                        </w:r>
                                      </w:p>
                                    </w:tc>
                                    <w:tc>
                                      <w:tcPr>
                                        <w:tcW w:w="8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938" w:type="dxa"/>
                                        <w:gridSpan w:val="2"/>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jc w:val="center"/>
                                        </w:pPr>
                                        <w:r w:rsidRPr="00375151">
                                          <w:t>Chg</w:t>
                                        </w:r>
                                      </w:p>
                                    </w:tc>
                                    <w:tc>
                                      <w:tcPr>
                                        <w:tcW w:w="8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jc w:val="center"/>
                                        </w:pPr>
                                      </w:p>
                                    </w:tc>
                                    <w:tc>
                                      <w:tcPr>
                                        <w:tcW w:w="1193" w:type="dxa"/>
                                        <w:gridSpan w:val="2"/>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jc w:val="center"/>
                                        </w:pPr>
                                        <w:r w:rsidRPr="00375151">
                                          <w:t>Diff (%)</w:t>
                                        </w:r>
                                      </w:p>
                                    </w:tc>
                                  </w:tr>
                                  <w:bookmarkEnd w:id="23"/>
                                  <w:tr w:rsidR="008236D2" w:rsidRPr="00375151" w:rsidTr="008236D2">
                                    <w:trPr>
                                      <w:trHeight w:val="206"/>
                                    </w:trPr>
                                    <w:tc>
                                      <w:tcPr>
                                        <w:tcW w:w="910"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LBSE"/>
                                          <w:ind w:left="20"/>
                                        </w:pPr>
                                      </w:p>
                                    </w:tc>
                                    <w:tc>
                                      <w:tcPr>
                                        <w:tcW w:w="420"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8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43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r w:rsidRPr="00375151">
                                          <w:t>(% y-y)</w:t>
                                        </w:r>
                                      </w:p>
                                    </w:tc>
                                    <w:tc>
                                      <w:tcPr>
                                        <w:tcW w:w="50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r w:rsidRPr="00375151">
                                          <w:t>(% q-q)</w:t>
                                        </w:r>
                                      </w:p>
                                    </w:tc>
                                    <w:tc>
                                      <w:tcPr>
                                        <w:tcW w:w="8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546" w:type="dxa"/>
                                        <w:tcBorders>
                                          <w:bottom w:val="single" w:sz="4" w:space="0" w:color="808080" w:themeColor="background1" w:themeShade="80"/>
                                        </w:tcBorders>
                                        <w:shd w:val="clear" w:color="auto" w:fill="auto"/>
                                        <w:tcMar>
                                          <w:left w:w="0" w:type="dxa"/>
                                          <w:right w:w="0" w:type="dxa"/>
                                        </w:tcMar>
                                        <w:vAlign w:val="center"/>
                                      </w:tcPr>
                                      <w:p w:rsidR="008236D2" w:rsidRPr="00C62E5C" w:rsidRDefault="008236D2" w:rsidP="00C62E5C">
                                        <w:pPr>
                                          <w:pStyle w:val="TableRBSE"/>
                                          <w:ind w:right="20"/>
                                          <w:rPr>
                                            <w:w w:val="80"/>
                                          </w:rPr>
                                        </w:pPr>
                                        <w:r w:rsidRPr="00C62E5C">
                                          <w:rPr>
                                            <w:w w:val="80"/>
                                          </w:rPr>
                                          <w:t>Samsung</w:t>
                                        </w:r>
                                      </w:p>
                                    </w:tc>
                                    <w:tc>
                                      <w:tcPr>
                                        <w:tcW w:w="647" w:type="dxa"/>
                                        <w:tcBorders>
                                          <w:bottom w:val="single" w:sz="4" w:space="0" w:color="808080" w:themeColor="background1" w:themeShade="80"/>
                                        </w:tcBorders>
                                        <w:shd w:val="clear" w:color="auto" w:fill="auto"/>
                                        <w:tcMar>
                                          <w:left w:w="0" w:type="dxa"/>
                                          <w:right w:w="0" w:type="dxa"/>
                                        </w:tcMar>
                                        <w:vAlign w:val="center"/>
                                      </w:tcPr>
                                      <w:p w:rsidR="008236D2" w:rsidRPr="00C62E5C" w:rsidRDefault="008236D2" w:rsidP="00C62E5C">
                                        <w:pPr>
                                          <w:pStyle w:val="TableRBSE"/>
                                          <w:ind w:right="20"/>
                                          <w:rPr>
                                            <w:w w:val="80"/>
                                          </w:rPr>
                                        </w:pPr>
                                        <w:r w:rsidRPr="00C62E5C">
                                          <w:rPr>
                                            <w:w w:val="80"/>
                                          </w:rPr>
                                          <w:t>Consensus</w:t>
                                        </w:r>
                                      </w:p>
                                    </w:tc>
                                  </w:tr>
                                  <w:tr w:rsidR="008236D2" w:rsidRPr="00375151" w:rsidTr="008236D2">
                                    <w:trPr>
                                      <w:trHeight w:val="227"/>
                                    </w:trPr>
                                    <w:tc>
                                      <w:tcPr>
                                        <w:tcW w:w="910" w:type="dxa"/>
                                        <w:tcBorders>
                                          <w:top w:val="single" w:sz="4" w:space="0" w:color="808080" w:themeColor="background1" w:themeShade="80"/>
                                        </w:tcBorders>
                                        <w:shd w:val="clear" w:color="auto" w:fill="EAEAEA"/>
                                        <w:tcMar>
                                          <w:left w:w="0" w:type="dxa"/>
                                          <w:right w:w="0" w:type="dxa"/>
                                        </w:tcMar>
                                        <w:vAlign w:val="center"/>
                                      </w:tcPr>
                                      <w:p w:rsidR="008236D2" w:rsidRPr="00375151" w:rsidRDefault="00280239" w:rsidP="00A3743E">
                                        <w:pPr>
                                          <w:pStyle w:val="TableLSE"/>
                                          <w:ind w:left="20"/>
                                        </w:pPr>
                                        <w:bookmarkStart w:id="24" w:name="K1_FinData_MF_QR2" w:colFirst="0" w:colLast="5"/>
                                        <w:r>
                                          <w:t>Sales</w:t>
                                        </w:r>
                                      </w:p>
                                    </w:tc>
                                    <w:tc>
                                      <w:tcPr>
                                        <w:tcW w:w="420"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845.4</w:t>
                                        </w:r>
                                      </w:p>
                                    </w:tc>
                                    <w:tc>
                                      <w:tcPr>
                                        <w:tcW w:w="518" w:type="dxa"/>
                                        <w:gridSpan w:val="2"/>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-25.7</w:t>
                                        </w:r>
                                      </w:p>
                                    </w:tc>
                                    <w:tc>
                                      <w:tcPr>
                                        <w:tcW w:w="50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16.9</w:t>
                                        </w:r>
                                      </w:p>
                                    </w:tc>
                                    <w:tc>
                                      <w:tcPr>
                                        <w:tcW w:w="630" w:type="dxa"/>
                                        <w:gridSpan w:val="2"/>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-2.1</w:t>
                                        </w:r>
                                      </w:p>
                                    </w:tc>
                                    <w:tc>
                                      <w:tcPr>
                                        <w:tcW w:w="647"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Operating profit</w:t>
                                        </w:r>
                                      </w:p>
                                    </w:tc>
                                    <w:tc>
                                      <w:tcPr>
                                        <w:tcW w:w="420" w:type="dxa"/>
                                        <w:shd w:val="clear" w:color="auto" w:fill="auto"/>
                                        <w:tcMar>
                                          <w:left w:w="0" w:type="dxa"/>
                                          <w:right w:w="0" w:type="dxa"/>
                                        </w:tcMar>
                                        <w:vAlign w:val="center"/>
                                      </w:tcPr>
                                      <w:p w:rsidR="008236D2" w:rsidRPr="00375151" w:rsidRDefault="00280239" w:rsidP="00A3743E">
                                        <w:pPr>
                                          <w:pStyle w:val="TableRSE"/>
                                          <w:ind w:right="20"/>
                                        </w:pPr>
                                        <w:r>
                                          <w:t>17.2</w:t>
                                        </w:r>
                                      </w:p>
                                    </w:tc>
                                    <w:tc>
                                      <w:tcPr>
                                        <w:tcW w:w="518" w:type="dxa"/>
                                        <w:gridSpan w:val="2"/>
                                        <w:shd w:val="clear" w:color="auto" w:fill="auto"/>
                                        <w:tcMar>
                                          <w:left w:w="0" w:type="dxa"/>
                                          <w:right w:w="0" w:type="dxa"/>
                                        </w:tcMar>
                                        <w:vAlign w:val="center"/>
                                      </w:tcPr>
                                      <w:p w:rsidR="008236D2" w:rsidRPr="00375151" w:rsidRDefault="00280239" w:rsidP="00A3743E">
                                        <w:pPr>
                                          <w:pStyle w:val="TableRSE"/>
                                          <w:ind w:right="20"/>
                                        </w:pPr>
                                        <w:r>
                                          <w:t>-54.6</w:t>
                                        </w:r>
                                      </w:p>
                                    </w:tc>
                                    <w:tc>
                                      <w:tcPr>
                                        <w:tcW w:w="504" w:type="dxa"/>
                                        <w:shd w:val="clear" w:color="auto" w:fill="auto"/>
                                        <w:tcMar>
                                          <w:left w:w="0" w:type="dxa"/>
                                          <w:right w:w="0" w:type="dxa"/>
                                        </w:tcMar>
                                        <w:vAlign w:val="center"/>
                                      </w:tcPr>
                                      <w:p w:rsidR="008236D2" w:rsidRPr="00375151" w:rsidRDefault="00280239" w:rsidP="00A3743E">
                                        <w:pPr>
                                          <w:pStyle w:val="TableRSE"/>
                                          <w:ind w:right="20"/>
                                        </w:pPr>
                                        <w:r>
                                          <w:t>nm</w:t>
                                        </w:r>
                                      </w:p>
                                    </w:tc>
                                    <w:tc>
                                      <w:tcPr>
                                        <w:tcW w:w="630" w:type="dxa"/>
                                        <w:gridSpan w:val="2"/>
                                        <w:shd w:val="clear" w:color="auto" w:fill="auto"/>
                                        <w:tcMar>
                                          <w:left w:w="0" w:type="dxa"/>
                                          <w:right w:w="0" w:type="dxa"/>
                                        </w:tcMar>
                                        <w:vAlign w:val="center"/>
                                      </w:tcPr>
                                      <w:p w:rsidR="008236D2" w:rsidRPr="00375151" w:rsidRDefault="00280239" w:rsidP="00A3743E">
                                        <w:pPr>
                                          <w:pStyle w:val="TableRSE"/>
                                          <w:ind w:right="20"/>
                                        </w:pPr>
                                        <w:r>
                                          <w:t>67.7</w:t>
                                        </w:r>
                                      </w:p>
                                    </w:tc>
                                    <w:tc>
                                      <w:tcPr>
                                        <w:tcW w:w="647" w:type="dxa"/>
                                        <w:shd w:val="clear" w:color="auto" w:fill="auto"/>
                                        <w:tcMar>
                                          <w:left w:w="0" w:type="dxa"/>
                                          <w:right w:w="0" w:type="dxa"/>
                                        </w:tcMar>
                                        <w:vAlign w:val="center"/>
                                      </w:tcPr>
                                      <w:p w:rsidR="008236D2" w:rsidRPr="00375151" w:rsidRDefault="00280239" w:rsidP="00A3743E">
                                        <w:pPr>
                                          <w:pStyle w:val="TableRSE"/>
                                          <w:ind w:right="20"/>
                                        </w:pPr>
                                        <w:r>
                                          <w:t>226.3</w:t>
                                        </w: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Pre-tax profit</w:t>
                                        </w:r>
                                      </w:p>
                                    </w:tc>
                                    <w:tc>
                                      <w:tcPr>
                                        <w:tcW w:w="420" w:type="dxa"/>
                                        <w:shd w:val="clear" w:color="auto" w:fill="auto"/>
                                        <w:tcMar>
                                          <w:left w:w="0" w:type="dxa"/>
                                          <w:right w:w="0" w:type="dxa"/>
                                        </w:tcMar>
                                        <w:vAlign w:val="center"/>
                                      </w:tcPr>
                                      <w:p w:rsidR="008236D2" w:rsidRPr="00375151" w:rsidRDefault="00280239" w:rsidP="00A3743E">
                                        <w:pPr>
                                          <w:pStyle w:val="TableRSE"/>
                                          <w:ind w:right="20"/>
                                        </w:pPr>
                                        <w:r>
                                          <w:t>60.8</w:t>
                                        </w:r>
                                      </w:p>
                                    </w:tc>
                                    <w:tc>
                                      <w:tcPr>
                                        <w:tcW w:w="518" w:type="dxa"/>
                                        <w:gridSpan w:val="2"/>
                                        <w:shd w:val="clear" w:color="auto" w:fill="auto"/>
                                        <w:tcMar>
                                          <w:left w:w="0" w:type="dxa"/>
                                          <w:right w:w="0" w:type="dxa"/>
                                        </w:tcMar>
                                        <w:vAlign w:val="center"/>
                                      </w:tcPr>
                                      <w:p w:rsidR="008236D2" w:rsidRPr="00375151" w:rsidRDefault="00280239" w:rsidP="00A3743E">
                                        <w:pPr>
                                          <w:pStyle w:val="TableRSE"/>
                                          <w:ind w:right="20"/>
                                        </w:pPr>
                                        <w:r>
                                          <w:t>93.7</w:t>
                                        </w:r>
                                      </w:p>
                                    </w:tc>
                                    <w:tc>
                                      <w:tcPr>
                                        <w:tcW w:w="504" w:type="dxa"/>
                                        <w:shd w:val="clear" w:color="auto" w:fill="auto"/>
                                        <w:tcMar>
                                          <w:left w:w="0" w:type="dxa"/>
                                          <w:right w:w="0" w:type="dxa"/>
                                        </w:tcMar>
                                        <w:vAlign w:val="center"/>
                                      </w:tcPr>
                                      <w:p w:rsidR="008236D2" w:rsidRPr="00375151" w:rsidRDefault="00280239" w:rsidP="00A3743E">
                                        <w:pPr>
                                          <w:pStyle w:val="TableRSE"/>
                                          <w:ind w:right="20"/>
                                        </w:pPr>
                                        <w:r>
                                          <w:t>nm</w:t>
                                        </w:r>
                                      </w:p>
                                    </w:tc>
                                    <w:tc>
                                      <w:tcPr>
                                        <w:tcW w:w="630" w:type="dxa"/>
                                        <w:gridSpan w:val="2"/>
                                        <w:shd w:val="clear" w:color="auto" w:fill="auto"/>
                                        <w:tcMar>
                                          <w:left w:w="0" w:type="dxa"/>
                                          <w:right w:w="0" w:type="dxa"/>
                                        </w:tcMar>
                                        <w:vAlign w:val="center"/>
                                      </w:tcPr>
                                      <w:p w:rsidR="008236D2" w:rsidRPr="00375151" w:rsidRDefault="00280239" w:rsidP="00A3743E">
                                        <w:pPr>
                                          <w:pStyle w:val="TableRSE"/>
                                          <w:ind w:right="20"/>
                                        </w:pPr>
                                        <w:r>
                                          <w:t>nm</w:t>
                                        </w:r>
                                      </w:p>
                                    </w:tc>
                                    <w:tc>
                                      <w:tcPr>
                                        <w:tcW w:w="647" w:type="dxa"/>
                                        <w:shd w:val="clear" w:color="auto" w:fill="auto"/>
                                        <w:tcMar>
                                          <w:left w:w="0" w:type="dxa"/>
                                          <w:right w:w="0" w:type="dxa"/>
                                        </w:tcMar>
                                        <w:vAlign w:val="center"/>
                                      </w:tcPr>
                                      <w:p w:rsidR="008236D2" w:rsidRPr="00375151" w:rsidRDefault="00280239" w:rsidP="00A3743E">
                                        <w:pPr>
                                          <w:pStyle w:val="TableRSE"/>
                                          <w:ind w:right="20"/>
                                        </w:pPr>
                                        <w:r>
                                          <w:t>nm</w:t>
                                        </w:r>
                                      </w:p>
                                    </w:tc>
                                  </w:tr>
                                  <w:tr w:rsidR="008236D2" w:rsidRPr="00375151" w:rsidTr="008236D2">
                                    <w:trPr>
                                      <w:trHeight w:val="227"/>
                                    </w:trPr>
                                    <w:tc>
                                      <w:tcPr>
                                        <w:tcW w:w="910"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280239" w:rsidP="00A3743E">
                                        <w:pPr>
                                          <w:pStyle w:val="TableLSE"/>
                                          <w:ind w:left="20"/>
                                        </w:pPr>
                                        <w:r>
                                          <w:t>Net profit</w:t>
                                        </w:r>
                                      </w:p>
                                    </w:tc>
                                    <w:tc>
                                      <w:tcPr>
                                        <w:tcW w:w="420"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48.9</w:t>
                                        </w:r>
                                      </w:p>
                                    </w:tc>
                                    <w:tc>
                                      <w:tcPr>
                                        <w:tcW w:w="518" w:type="dxa"/>
                                        <w:gridSpan w:val="2"/>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-14.2</w:t>
                                        </w:r>
                                      </w:p>
                                    </w:tc>
                                    <w:tc>
                                      <w:tcPr>
                                        <w:tcW w:w="50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nm</w:t>
                                        </w:r>
                                      </w:p>
                                    </w:tc>
                                    <w:tc>
                                      <w:tcPr>
                                        <w:tcW w:w="630" w:type="dxa"/>
                                        <w:gridSpan w:val="2"/>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nm</w:t>
                                        </w:r>
                                      </w:p>
                                    </w:tc>
                                    <w:tc>
                                      <w:tcPr>
                                        <w:tcW w:w="647"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nm</w:t>
                                        </w:r>
                                      </w:p>
                                    </w:tc>
                                  </w:tr>
                                  <w:tr w:rsidR="008236D2" w:rsidRPr="00375151" w:rsidTr="008236D2">
                                    <w:trPr>
                                      <w:trHeight w:val="227"/>
                                    </w:trPr>
                                    <w:tc>
                                      <w:tcPr>
                                        <w:tcW w:w="910" w:type="dxa"/>
                                        <w:tcBorders>
                                          <w:top w:val="single" w:sz="4" w:space="0" w:color="808080" w:themeColor="background1" w:themeShade="80"/>
                                        </w:tcBorders>
                                        <w:shd w:val="clear" w:color="auto" w:fill="EAEAEA"/>
                                        <w:tcMar>
                                          <w:left w:w="0" w:type="dxa"/>
                                          <w:right w:w="0" w:type="dxa"/>
                                        </w:tcMar>
                                        <w:vAlign w:val="center"/>
                                      </w:tcPr>
                                      <w:p w:rsidR="008236D2" w:rsidRPr="00375151" w:rsidRDefault="00280239" w:rsidP="00C62E5C">
                                        <w:pPr>
                                          <w:pStyle w:val="TableLBSE"/>
                                          <w:ind w:left="20"/>
                                        </w:pPr>
                                        <w:bookmarkStart w:id="25" w:name="K1_FinData_MF_QR3" w:colFirst="0" w:colLast="5"/>
                                        <w:bookmarkEnd w:id="24"/>
                                        <w:r>
                                          <w:t>Margins (%)</w:t>
                                        </w:r>
                                      </w:p>
                                    </w:tc>
                                    <w:tc>
                                      <w:tcPr>
                                        <w:tcW w:w="420"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518" w:type="dxa"/>
                                        <w:gridSpan w:val="2"/>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50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630" w:type="dxa"/>
                                        <w:gridSpan w:val="2"/>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647"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Operating profit</w:t>
                                        </w:r>
                                      </w:p>
                                    </w:tc>
                                    <w:tc>
                                      <w:tcPr>
                                        <w:tcW w:w="420" w:type="dxa"/>
                                        <w:tcMar>
                                          <w:left w:w="0" w:type="dxa"/>
                                          <w:right w:w="0" w:type="dxa"/>
                                        </w:tcMar>
                                        <w:vAlign w:val="center"/>
                                      </w:tcPr>
                                      <w:p w:rsidR="008236D2" w:rsidRPr="00375151" w:rsidRDefault="00280239" w:rsidP="00A3743E">
                                        <w:pPr>
                                          <w:pStyle w:val="TableRSE"/>
                                          <w:ind w:right="20"/>
                                        </w:pPr>
                                        <w:r>
                                          <w:t>2.0</w:t>
                                        </w:r>
                                      </w:p>
                                    </w:tc>
                                    <w:tc>
                                      <w:tcPr>
                                        <w:tcW w:w="518" w:type="dxa"/>
                                        <w:gridSpan w:val="2"/>
                                        <w:tcMar>
                                          <w:left w:w="0" w:type="dxa"/>
                                          <w:right w:w="0" w:type="dxa"/>
                                        </w:tcMar>
                                        <w:vAlign w:val="center"/>
                                      </w:tcPr>
                                      <w:p w:rsidR="008236D2" w:rsidRPr="00375151" w:rsidRDefault="008236D2" w:rsidP="00A3743E">
                                        <w:pPr>
                                          <w:pStyle w:val="TableRSE"/>
                                          <w:ind w:right="20"/>
                                        </w:pPr>
                                      </w:p>
                                    </w:tc>
                                    <w:tc>
                                      <w:tcPr>
                                        <w:tcW w:w="504" w:type="dxa"/>
                                        <w:tcMar>
                                          <w:left w:w="0" w:type="dxa"/>
                                          <w:right w:w="0" w:type="dxa"/>
                                        </w:tcMar>
                                        <w:vAlign w:val="center"/>
                                      </w:tcPr>
                                      <w:p w:rsidR="008236D2" w:rsidRPr="00375151" w:rsidRDefault="008236D2" w:rsidP="00A3743E">
                                        <w:pPr>
                                          <w:pStyle w:val="TableRSE"/>
                                          <w:ind w:right="20"/>
                                        </w:pPr>
                                      </w:p>
                                    </w:tc>
                                    <w:tc>
                                      <w:tcPr>
                                        <w:tcW w:w="630" w:type="dxa"/>
                                        <w:gridSpan w:val="2"/>
                                        <w:tcMar>
                                          <w:left w:w="0" w:type="dxa"/>
                                          <w:right w:w="0" w:type="dxa"/>
                                        </w:tcMar>
                                        <w:vAlign w:val="center"/>
                                      </w:tcPr>
                                      <w:p w:rsidR="008236D2" w:rsidRPr="00375151" w:rsidRDefault="008236D2" w:rsidP="00A3743E">
                                        <w:pPr>
                                          <w:pStyle w:val="TableRSE"/>
                                          <w:ind w:right="20"/>
                                        </w:pPr>
                                      </w:p>
                                    </w:tc>
                                    <w:tc>
                                      <w:tcPr>
                                        <w:tcW w:w="647" w:type="dxa"/>
                                        <w:tcMar>
                                          <w:left w:w="0" w:type="dxa"/>
                                          <w:right w:w="0" w:type="dxa"/>
                                        </w:tcMar>
                                        <w:vAlign w:val="center"/>
                                      </w:tcPr>
                                      <w:p w:rsidR="008236D2" w:rsidRPr="00375151" w:rsidRDefault="008236D2" w:rsidP="00A3743E">
                                        <w:pPr>
                                          <w:pStyle w:val="TableRSE"/>
                                          <w:ind w:right="20"/>
                                        </w:pP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Pre-tax profit</w:t>
                                        </w:r>
                                      </w:p>
                                    </w:tc>
                                    <w:tc>
                                      <w:tcPr>
                                        <w:tcW w:w="420" w:type="dxa"/>
                                        <w:tcMar>
                                          <w:left w:w="0" w:type="dxa"/>
                                          <w:right w:w="0" w:type="dxa"/>
                                        </w:tcMar>
                                        <w:vAlign w:val="center"/>
                                      </w:tcPr>
                                      <w:p w:rsidR="008236D2" w:rsidRPr="00375151" w:rsidRDefault="00280239" w:rsidP="00A3743E">
                                        <w:pPr>
                                          <w:pStyle w:val="TableRSE"/>
                                          <w:ind w:right="20"/>
                                        </w:pPr>
                                        <w:r>
                                          <w:t>7.2</w:t>
                                        </w:r>
                                      </w:p>
                                    </w:tc>
                                    <w:tc>
                                      <w:tcPr>
                                        <w:tcW w:w="518" w:type="dxa"/>
                                        <w:gridSpan w:val="2"/>
                                        <w:tcMar>
                                          <w:left w:w="0" w:type="dxa"/>
                                          <w:right w:w="0" w:type="dxa"/>
                                        </w:tcMar>
                                        <w:vAlign w:val="center"/>
                                      </w:tcPr>
                                      <w:p w:rsidR="008236D2" w:rsidRPr="00375151" w:rsidRDefault="008236D2" w:rsidP="00A3743E">
                                        <w:pPr>
                                          <w:pStyle w:val="TableRSE"/>
                                          <w:ind w:right="20"/>
                                        </w:pPr>
                                      </w:p>
                                    </w:tc>
                                    <w:tc>
                                      <w:tcPr>
                                        <w:tcW w:w="504" w:type="dxa"/>
                                        <w:tcMar>
                                          <w:left w:w="0" w:type="dxa"/>
                                          <w:right w:w="0" w:type="dxa"/>
                                        </w:tcMar>
                                        <w:vAlign w:val="center"/>
                                      </w:tcPr>
                                      <w:p w:rsidR="008236D2" w:rsidRPr="00375151" w:rsidRDefault="008236D2" w:rsidP="00A3743E">
                                        <w:pPr>
                                          <w:pStyle w:val="TableRSE"/>
                                          <w:ind w:right="20"/>
                                        </w:pPr>
                                      </w:p>
                                    </w:tc>
                                    <w:tc>
                                      <w:tcPr>
                                        <w:tcW w:w="630" w:type="dxa"/>
                                        <w:gridSpan w:val="2"/>
                                        <w:tcMar>
                                          <w:left w:w="0" w:type="dxa"/>
                                          <w:right w:w="0" w:type="dxa"/>
                                        </w:tcMar>
                                        <w:vAlign w:val="center"/>
                                      </w:tcPr>
                                      <w:p w:rsidR="008236D2" w:rsidRPr="00375151" w:rsidRDefault="008236D2" w:rsidP="00A3743E">
                                        <w:pPr>
                                          <w:pStyle w:val="TableRSE"/>
                                          <w:ind w:right="20"/>
                                        </w:pPr>
                                      </w:p>
                                    </w:tc>
                                    <w:tc>
                                      <w:tcPr>
                                        <w:tcW w:w="647" w:type="dxa"/>
                                        <w:tcMar>
                                          <w:left w:w="0" w:type="dxa"/>
                                          <w:right w:w="0" w:type="dxa"/>
                                        </w:tcMar>
                                        <w:vAlign w:val="center"/>
                                      </w:tcPr>
                                      <w:p w:rsidR="008236D2" w:rsidRPr="00375151" w:rsidRDefault="008236D2" w:rsidP="00A3743E">
                                        <w:pPr>
                                          <w:pStyle w:val="TableRSE"/>
                                          <w:ind w:right="20"/>
                                        </w:pPr>
                                      </w:p>
                                    </w:tc>
                                  </w:tr>
                                  <w:tr w:rsidR="008236D2" w:rsidRPr="00375151" w:rsidTr="008236D2">
                                    <w:trPr>
                                      <w:trHeight w:val="227"/>
                                    </w:trPr>
                                    <w:tc>
                                      <w:tcPr>
                                        <w:tcW w:w="910"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280239" w:rsidP="00A3743E">
                                        <w:pPr>
                                          <w:pStyle w:val="TableLSE"/>
                                          <w:ind w:left="20"/>
                                        </w:pPr>
                                        <w:r>
                                          <w:t>Net profit</w:t>
                                        </w:r>
                                      </w:p>
                                    </w:tc>
                                    <w:tc>
                                      <w:tcPr>
                                        <w:tcW w:w="420"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5.8</w:t>
                                        </w:r>
                                      </w:p>
                                    </w:tc>
                                    <w:tc>
                                      <w:tcPr>
                                        <w:tcW w:w="518" w:type="dxa"/>
                                        <w:gridSpan w:val="2"/>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c>
                                      <w:tcPr>
                                        <w:tcW w:w="504" w:type="dxa"/>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c>
                                      <w:tcPr>
                                        <w:tcW w:w="630" w:type="dxa"/>
                                        <w:gridSpan w:val="2"/>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c>
                                      <w:tcPr>
                                        <w:tcW w:w="647" w:type="dxa"/>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r>
                                </w:tbl>
                                <w:bookmarkEnd w:id="25"/>
                                <w:p w:rsidR="008236D2" w:rsidRPr="00375151" w:rsidRDefault="008236D2" w:rsidP="00A3743E">
                                  <w:pPr>
                                    <w:pStyle w:val="SourceSE"/>
                                    <w:ind w:left="427" w:hanging="427"/>
                                  </w:pPr>
                                  <w:r w:rsidRPr="00375151">
                                    <w:t xml:space="preserve">Source: Company data, </w:t>
                                  </w:r>
                                  <w:proofErr w:type="spellStart"/>
                                  <w:r>
                                    <w:rPr>
                                      <w:rFonts w:hint="eastAsia"/>
                                      <w:kern w:val="0"/>
                                    </w:rPr>
                                    <w:t>Fnguide</w:t>
                                  </w:r>
                                  <w:proofErr w:type="spellEnd"/>
                                  <w:r>
                                    <w:rPr>
                                      <w:rFonts w:hint="eastAsia"/>
                                      <w:kern w:val="0"/>
                                    </w:rPr>
                                    <w:t xml:space="preserve">, </w:t>
                                  </w:r>
                                  <w:r w:rsidRPr="00375151">
                                    <w:t>Samsung Securities estimates</w:t>
                                  </w:r>
                                </w:p>
                              </w:tc>
                              <w:tc>
                                <w:tcPr>
                                  <w:tcW w:w="238" w:type="dxa"/>
                                  <w:tcMar>
                                    <w:left w:w="0" w:type="dxa"/>
                                    <w:right w:w="0" w:type="dxa"/>
                                  </w:tcMar>
                                </w:tcPr>
                                <w:p w:rsidR="008236D2" w:rsidRPr="00375151" w:rsidRDefault="008236D2" w:rsidP="00A3743E">
                                  <w:pPr>
                                    <w:pStyle w:val="TableLE"/>
                                  </w:pPr>
                                </w:p>
                              </w:tc>
                              <w:tc>
                                <w:tcPr>
                                  <w:tcW w:w="2604" w:type="dxa"/>
                                  <w:tcMar>
                                    <w:left w:w="0" w:type="dxa"/>
                                    <w:right w:w="0" w:type="dxa"/>
                                  </w:tcMar>
                                </w:tcPr>
                                <w:p w:rsidR="008236D2" w:rsidRPr="008236D2" w:rsidRDefault="008236D2" w:rsidP="0053544D">
                                  <w:pPr>
                                    <w:pStyle w:val="ChartTableTitleE"/>
                                  </w:pPr>
                                  <w:r w:rsidRPr="008236D2">
                                    <w:t>VALUATION SUMMARY</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91"/>
                                    <w:gridCol w:w="454"/>
                                    <w:gridCol w:w="454"/>
                                    <w:gridCol w:w="454"/>
                                  </w:tblGrid>
                                  <w:tr w:rsidR="008236D2" w:rsidRPr="00375151" w:rsidTr="008236D2">
                                    <w:trPr>
                                      <w:trHeight w:val="227"/>
                                    </w:trPr>
                                    <w:tc>
                                      <w:tcPr>
                                        <w:tcW w:w="1191"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LBSE"/>
                                          <w:ind w:left="20"/>
                                        </w:pPr>
                                        <w:bookmarkStart w:id="26" w:name="K1_FinData_VS_1" w:colFirst="1" w:colLast="3"/>
                                      </w:p>
                                    </w:tc>
                                    <w:tc>
                                      <w:tcPr>
                                        <w:tcW w:w="454"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2024</w:t>
                                        </w:r>
                                      </w:p>
                                    </w:tc>
                                    <w:tc>
                                      <w:tcPr>
                                        <w:tcW w:w="454"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2025E</w:t>
                                        </w:r>
                                      </w:p>
                                    </w:tc>
                                    <w:tc>
                                      <w:tcPr>
                                        <w:tcW w:w="454"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2026E</w:t>
                                        </w:r>
                                      </w:p>
                                    </w:tc>
                                  </w:tr>
                                  <w:bookmarkEnd w:id="26"/>
                                  <w:tr w:rsidR="008236D2" w:rsidRPr="00375151" w:rsidTr="008236D2">
                                    <w:trPr>
                                      <w:trHeight w:val="227"/>
                                    </w:trPr>
                                    <w:tc>
                                      <w:tcPr>
                                        <w:tcW w:w="1191" w:type="dxa"/>
                                        <w:tcBorders>
                                          <w:top w:val="single" w:sz="4" w:space="0" w:color="808080" w:themeColor="background1" w:themeShade="80"/>
                                        </w:tcBorders>
                                        <w:shd w:val="clear" w:color="auto" w:fill="EAEAEA"/>
                                        <w:tcMar>
                                          <w:left w:w="0" w:type="dxa"/>
                                          <w:right w:w="0" w:type="dxa"/>
                                        </w:tcMar>
                                        <w:vAlign w:val="center"/>
                                      </w:tcPr>
                                      <w:p w:rsidR="008236D2" w:rsidRPr="00375151" w:rsidRDefault="008236D2" w:rsidP="00C62E5C">
                                        <w:pPr>
                                          <w:pStyle w:val="TableLBSE"/>
                                          <w:ind w:left="20"/>
                                        </w:pPr>
                                        <w:r w:rsidRPr="00375151">
                                          <w:t>Valuation (x)</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bookmarkStart w:id="27" w:name="K1_FinData_VS_2" w:colFirst="1" w:colLast="3"/>
                                        <w:r w:rsidRPr="00375151">
                                          <w:t>P/E</w:t>
                                        </w:r>
                                      </w:p>
                                    </w:tc>
                                    <w:tc>
                                      <w:tcPr>
                                        <w:tcW w:w="454" w:type="dxa"/>
                                        <w:shd w:val="clear" w:color="auto" w:fill="auto"/>
                                        <w:tcMar>
                                          <w:left w:w="0" w:type="dxa"/>
                                          <w:right w:w="0" w:type="dxa"/>
                                        </w:tcMar>
                                        <w:vAlign w:val="center"/>
                                      </w:tcPr>
                                      <w:p w:rsidR="008236D2" w:rsidRPr="00375151" w:rsidRDefault="00280239" w:rsidP="00A3743E">
                                        <w:pPr>
                                          <w:pStyle w:val="TableRSE"/>
                                          <w:ind w:right="20"/>
                                        </w:pPr>
                                        <w:r>
                                          <w:t>n/a</w:t>
                                        </w:r>
                                      </w:p>
                                    </w:tc>
                                    <w:tc>
                                      <w:tcPr>
                                        <w:tcW w:w="454" w:type="dxa"/>
                                        <w:shd w:val="clear" w:color="auto" w:fill="auto"/>
                                        <w:tcMar>
                                          <w:left w:w="0" w:type="dxa"/>
                                          <w:right w:w="0" w:type="dxa"/>
                                        </w:tcMar>
                                        <w:vAlign w:val="center"/>
                                      </w:tcPr>
                                      <w:p w:rsidR="008236D2" w:rsidRPr="00375151" w:rsidRDefault="00280239" w:rsidP="00A3743E">
                                        <w:pPr>
                                          <w:pStyle w:val="TableRSE"/>
                                          <w:ind w:right="20"/>
                                        </w:pPr>
                                        <w:r>
                                          <w:t>440.4</w:t>
                                        </w:r>
                                      </w:p>
                                    </w:tc>
                                    <w:tc>
                                      <w:tcPr>
                                        <w:tcW w:w="454" w:type="dxa"/>
                                        <w:shd w:val="clear" w:color="auto" w:fill="auto"/>
                                        <w:tcMar>
                                          <w:left w:w="0" w:type="dxa"/>
                                          <w:right w:w="0" w:type="dxa"/>
                                        </w:tcMar>
                                        <w:vAlign w:val="center"/>
                                      </w:tcPr>
                                      <w:p w:rsidR="008236D2" w:rsidRPr="00375151" w:rsidRDefault="00280239" w:rsidP="00A3743E">
                                        <w:pPr>
                                          <w:pStyle w:val="TableRSE"/>
                                          <w:ind w:right="20"/>
                                        </w:pPr>
                                        <w:r>
                                          <w:t>117.7</w:t>
                                        </w: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r w:rsidRPr="00375151">
                                          <w:t>P/B</w:t>
                                        </w:r>
                                      </w:p>
                                    </w:tc>
                                    <w:tc>
                                      <w:tcPr>
                                        <w:tcW w:w="454" w:type="dxa"/>
                                        <w:shd w:val="clear" w:color="auto" w:fill="auto"/>
                                        <w:tcMar>
                                          <w:left w:w="0" w:type="dxa"/>
                                          <w:right w:w="0" w:type="dxa"/>
                                        </w:tcMar>
                                        <w:vAlign w:val="center"/>
                                      </w:tcPr>
                                      <w:p w:rsidR="008236D2" w:rsidRPr="00375151" w:rsidRDefault="00280239" w:rsidP="00A3743E">
                                        <w:pPr>
                                          <w:pStyle w:val="TableRSE"/>
                                          <w:ind w:right="20"/>
                                        </w:pPr>
                                        <w:r>
                                          <w:t>3.7</w:t>
                                        </w:r>
                                      </w:p>
                                    </w:tc>
                                    <w:tc>
                                      <w:tcPr>
                                        <w:tcW w:w="454" w:type="dxa"/>
                                        <w:shd w:val="clear" w:color="auto" w:fill="auto"/>
                                        <w:tcMar>
                                          <w:left w:w="0" w:type="dxa"/>
                                          <w:right w:w="0" w:type="dxa"/>
                                        </w:tcMar>
                                        <w:vAlign w:val="center"/>
                                      </w:tcPr>
                                      <w:p w:rsidR="008236D2" w:rsidRPr="00375151" w:rsidRDefault="00280239" w:rsidP="00A3743E">
                                        <w:pPr>
                                          <w:pStyle w:val="TableRSE"/>
                                          <w:ind w:right="20"/>
                                        </w:pPr>
                                        <w:r>
                                          <w:t>3.4</w:t>
                                        </w:r>
                                      </w:p>
                                    </w:tc>
                                    <w:tc>
                                      <w:tcPr>
                                        <w:tcW w:w="454" w:type="dxa"/>
                                        <w:shd w:val="clear" w:color="auto" w:fill="auto"/>
                                        <w:tcMar>
                                          <w:left w:w="0" w:type="dxa"/>
                                          <w:right w:w="0" w:type="dxa"/>
                                        </w:tcMar>
                                        <w:vAlign w:val="center"/>
                                      </w:tcPr>
                                      <w:p w:rsidR="008236D2" w:rsidRPr="00375151" w:rsidRDefault="00280239" w:rsidP="00A3743E">
                                        <w:pPr>
                                          <w:pStyle w:val="TableRSE"/>
                                          <w:ind w:right="20"/>
                                        </w:pPr>
                                        <w:r>
                                          <w:t>3.3</w:t>
                                        </w:r>
                                      </w:p>
                                    </w:tc>
                                  </w:tr>
                                  <w:tr w:rsidR="008236D2" w:rsidRPr="00375151" w:rsidTr="008236D2">
                                    <w:trPr>
                                      <w:trHeight w:val="227"/>
                                    </w:trPr>
                                    <w:tc>
                                      <w:tcPr>
                                        <w:tcW w:w="1191"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r w:rsidRPr="00375151">
                                          <w:t>EV/EBITDA</w:t>
                                        </w:r>
                                      </w:p>
                                    </w:tc>
                                    <w:tc>
                                      <w:tcPr>
                                        <w:tcW w:w="45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77.6</w:t>
                                        </w:r>
                                      </w:p>
                                    </w:tc>
                                    <w:tc>
                                      <w:tcPr>
                                        <w:tcW w:w="45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40.3</w:t>
                                        </w:r>
                                      </w:p>
                                    </w:tc>
                                    <w:tc>
                                      <w:tcPr>
                                        <w:tcW w:w="45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31.3</w:t>
                                        </w:r>
                                      </w:p>
                                    </w:tc>
                                  </w:tr>
                                  <w:tr w:rsidR="008236D2" w:rsidRPr="00375151" w:rsidTr="008236D2">
                                    <w:trPr>
                                      <w:trHeight w:val="227"/>
                                    </w:trPr>
                                    <w:tc>
                                      <w:tcPr>
                                        <w:tcW w:w="1191" w:type="dxa"/>
                                        <w:tcBorders>
                                          <w:top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proofErr w:type="spellStart"/>
                                        <w:r w:rsidRPr="00375151">
                                          <w:t>Div</w:t>
                                        </w:r>
                                        <w:proofErr w:type="spellEnd"/>
                                        <w:r w:rsidRPr="00375151">
                                          <w:t xml:space="preserve"> yield (%)</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r w:rsidRPr="00375151">
                                          <w:t>EPS growth (% y-y)</w:t>
                                        </w:r>
                                      </w:p>
                                    </w:tc>
                                    <w:tc>
                                      <w:tcPr>
                                        <w:tcW w:w="454" w:type="dxa"/>
                                        <w:tcMar>
                                          <w:left w:w="0" w:type="dxa"/>
                                          <w:right w:w="0" w:type="dxa"/>
                                        </w:tcMar>
                                        <w:vAlign w:val="center"/>
                                      </w:tcPr>
                                      <w:p w:rsidR="008236D2" w:rsidRPr="00375151" w:rsidRDefault="00280239" w:rsidP="00A3743E">
                                        <w:pPr>
                                          <w:pStyle w:val="TableRSE"/>
                                          <w:ind w:right="20"/>
                                        </w:pPr>
                                        <w:r>
                                          <w:t>nm</w:t>
                                        </w:r>
                                      </w:p>
                                    </w:tc>
                                    <w:tc>
                                      <w:tcPr>
                                        <w:tcW w:w="454" w:type="dxa"/>
                                        <w:tcMar>
                                          <w:left w:w="0" w:type="dxa"/>
                                          <w:right w:w="0" w:type="dxa"/>
                                        </w:tcMar>
                                        <w:vAlign w:val="center"/>
                                      </w:tcPr>
                                      <w:p w:rsidR="008236D2" w:rsidRPr="00375151" w:rsidRDefault="00280239" w:rsidP="00A3743E">
                                        <w:pPr>
                                          <w:pStyle w:val="TableRSE"/>
                                          <w:ind w:right="20"/>
                                        </w:pPr>
                                        <w:r>
                                          <w:t>nm</w:t>
                                        </w:r>
                                      </w:p>
                                    </w:tc>
                                    <w:tc>
                                      <w:tcPr>
                                        <w:tcW w:w="454" w:type="dxa"/>
                                        <w:tcMar>
                                          <w:left w:w="0" w:type="dxa"/>
                                          <w:right w:w="0" w:type="dxa"/>
                                        </w:tcMar>
                                        <w:vAlign w:val="center"/>
                                      </w:tcPr>
                                      <w:p w:rsidR="008236D2" w:rsidRPr="00375151" w:rsidRDefault="00280239" w:rsidP="00A3743E">
                                        <w:pPr>
                                          <w:pStyle w:val="TableRSE"/>
                                          <w:ind w:right="20"/>
                                        </w:pPr>
                                        <w:r>
                                          <w:t>274.1</w:t>
                                        </w:r>
                                      </w:p>
                                    </w:tc>
                                  </w:tr>
                                  <w:tr w:rsidR="008236D2" w:rsidRPr="00375151" w:rsidTr="008236D2">
                                    <w:trPr>
                                      <w:trHeight w:val="227"/>
                                    </w:trPr>
                                    <w:tc>
                                      <w:tcPr>
                                        <w:tcW w:w="1191"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r w:rsidRPr="00375151">
                                          <w:t>ROE (%)</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-8.0</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0.8</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2.8</w:t>
                                        </w:r>
                                      </w:p>
                                    </w:tc>
                                  </w:tr>
                                  <w:bookmarkEnd w:id="27"/>
                                  <w:tr w:rsidR="008236D2" w:rsidRPr="00375151" w:rsidTr="008236D2">
                                    <w:trPr>
                                      <w:trHeight w:val="227"/>
                                    </w:trPr>
                                    <w:tc>
                                      <w:tcPr>
                                        <w:tcW w:w="1191" w:type="dxa"/>
                                        <w:tcBorders>
                                          <w:top w:val="single" w:sz="4" w:space="0" w:color="808080" w:themeColor="background1" w:themeShade="80"/>
                                        </w:tcBorders>
                                        <w:shd w:val="clear" w:color="auto" w:fill="EAEAEA"/>
                                        <w:tcMar>
                                          <w:left w:w="0" w:type="dxa"/>
                                          <w:right w:w="0" w:type="dxa"/>
                                        </w:tcMar>
                                        <w:vAlign w:val="center"/>
                                      </w:tcPr>
                                      <w:p w:rsidR="008236D2" w:rsidRPr="00C62E5C" w:rsidRDefault="008236D2" w:rsidP="00C62E5C">
                                        <w:pPr>
                                          <w:pStyle w:val="TableLBSE"/>
                                          <w:ind w:left="20"/>
                                          <w:rPr>
                                            <w:w w:val="80"/>
                                          </w:rPr>
                                        </w:pPr>
                                        <w:r w:rsidRPr="00C62E5C">
                                          <w:rPr>
                                            <w:w w:val="80"/>
                                          </w:rPr>
                                          <w:t>Per-share data (KRW)</w:t>
                                        </w:r>
                                      </w:p>
                                    </w:tc>
                                    <w:tc>
                                      <w:tcPr>
                                        <w:tcW w:w="45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bookmarkStart w:id="28" w:name="K1_FinData_VS_3" w:colFirst="1" w:colLast="3"/>
                                        <w:r w:rsidRPr="00375151">
                                          <w:t>EPS</w:t>
                                        </w:r>
                                      </w:p>
                                    </w:tc>
                                    <w:tc>
                                      <w:tcPr>
                                        <w:tcW w:w="454" w:type="dxa"/>
                                        <w:tcMar>
                                          <w:left w:w="0" w:type="dxa"/>
                                          <w:right w:w="0" w:type="dxa"/>
                                        </w:tcMar>
                                        <w:vAlign w:val="center"/>
                                      </w:tcPr>
                                      <w:p w:rsidR="008236D2" w:rsidRPr="00375151" w:rsidRDefault="00280239" w:rsidP="00A3743E">
                                        <w:pPr>
                                          <w:pStyle w:val="TableRSE"/>
                                          <w:ind w:right="20"/>
                                        </w:pPr>
                                        <w:r>
                                          <w:t>-2,741</w:t>
                                        </w:r>
                                      </w:p>
                                    </w:tc>
                                    <w:tc>
                                      <w:tcPr>
                                        <w:tcW w:w="454" w:type="dxa"/>
                                        <w:tcMar>
                                          <w:left w:w="0" w:type="dxa"/>
                                          <w:right w:w="0" w:type="dxa"/>
                                        </w:tcMar>
                                        <w:vAlign w:val="center"/>
                                      </w:tcPr>
                                      <w:p w:rsidR="008236D2" w:rsidRPr="00375151" w:rsidRDefault="00280239" w:rsidP="00A3743E">
                                        <w:pPr>
                                          <w:pStyle w:val="TableRSE"/>
                                          <w:ind w:right="20"/>
                                        </w:pPr>
                                        <w:r>
                                          <w:t>296</w:t>
                                        </w:r>
                                      </w:p>
                                    </w:tc>
                                    <w:tc>
                                      <w:tcPr>
                                        <w:tcW w:w="454" w:type="dxa"/>
                                        <w:tcMar>
                                          <w:left w:w="0" w:type="dxa"/>
                                          <w:right w:w="0" w:type="dxa"/>
                                        </w:tcMar>
                                        <w:vAlign w:val="center"/>
                                      </w:tcPr>
                                      <w:p w:rsidR="008236D2" w:rsidRPr="00375151" w:rsidRDefault="00280239" w:rsidP="00A3743E">
                                        <w:pPr>
                                          <w:pStyle w:val="TableRSE"/>
                                          <w:ind w:right="20"/>
                                        </w:pPr>
                                        <w:r>
                                          <w:t>1,106</w:t>
                                        </w: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r w:rsidRPr="00375151">
                                          <w:t>BVPS</w:t>
                                        </w:r>
                                      </w:p>
                                    </w:tc>
                                    <w:tc>
                                      <w:tcPr>
                                        <w:tcW w:w="454" w:type="dxa"/>
                                        <w:tcMar>
                                          <w:left w:w="0" w:type="dxa"/>
                                          <w:right w:w="0" w:type="dxa"/>
                                        </w:tcMar>
                                        <w:vAlign w:val="center"/>
                                      </w:tcPr>
                                      <w:p w:rsidR="008236D2" w:rsidRPr="00375151" w:rsidRDefault="00280239" w:rsidP="00A3743E">
                                        <w:pPr>
                                          <w:pStyle w:val="TableRSE"/>
                                          <w:ind w:right="20"/>
                                        </w:pPr>
                                        <w:r>
                                          <w:t>38,358</w:t>
                                        </w:r>
                                      </w:p>
                                    </w:tc>
                                    <w:tc>
                                      <w:tcPr>
                                        <w:tcW w:w="454" w:type="dxa"/>
                                        <w:tcMar>
                                          <w:left w:w="0" w:type="dxa"/>
                                          <w:right w:w="0" w:type="dxa"/>
                                        </w:tcMar>
                                        <w:vAlign w:val="center"/>
                                      </w:tcPr>
                                      <w:p w:rsidR="008236D2" w:rsidRPr="00375151" w:rsidRDefault="00280239" w:rsidP="00A3743E">
                                        <w:pPr>
                                          <w:pStyle w:val="TableRSE"/>
                                          <w:ind w:right="20"/>
                                        </w:pPr>
                                        <w:r>
                                          <w:t>38,640</w:t>
                                        </w:r>
                                      </w:p>
                                    </w:tc>
                                    <w:tc>
                                      <w:tcPr>
                                        <w:tcW w:w="454" w:type="dxa"/>
                                        <w:tcMar>
                                          <w:left w:w="0" w:type="dxa"/>
                                          <w:right w:w="0" w:type="dxa"/>
                                        </w:tcMar>
                                        <w:vAlign w:val="center"/>
                                      </w:tcPr>
                                      <w:p w:rsidR="008236D2" w:rsidRPr="00375151" w:rsidRDefault="00280239" w:rsidP="00A3743E">
                                        <w:pPr>
                                          <w:pStyle w:val="TableRSE"/>
                                          <w:ind w:right="20"/>
                                        </w:pPr>
                                        <w:r>
                                          <w:t>39,746</w:t>
                                        </w:r>
                                      </w:p>
                                    </w:tc>
                                  </w:tr>
                                  <w:tr w:rsidR="008236D2" w:rsidRPr="00375151" w:rsidTr="008236D2">
                                    <w:trPr>
                                      <w:trHeight w:val="227"/>
                                    </w:trPr>
                                    <w:tc>
                                      <w:tcPr>
                                        <w:tcW w:w="1191"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r w:rsidRPr="00375151">
                                          <w:t>DPS</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w:t>
                                        </w:r>
                                      </w:p>
                                    </w:tc>
                                  </w:tr>
                                  <w:bookmarkEnd w:id="28"/>
                                </w:tbl>
                                <w:p w:rsidR="008236D2" w:rsidRPr="00375151" w:rsidRDefault="008236D2" w:rsidP="00A3743E">
                                  <w:pPr>
                                    <w:pStyle w:val="TableLE"/>
                                  </w:pPr>
                                </w:p>
                              </w:tc>
                            </w:tr>
                          </w:tbl>
                          <w:p w:rsidR="008236D2" w:rsidRPr="00EE3EA9" w:rsidRDefault="008236D2" w:rsidP="001A44FE">
                            <w:pPr>
                              <w:pStyle w:val="SourceE"/>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E9654" id="Text Box 6" o:spid="_x0000_s1030" type="#_x0000_t202" style="position:absolute;left:0;text-align:left;margin-left:0;margin-top:640.7pt;width:340.15pt;height:170.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" filled="f" stroked="f" strokeweight=".5pt">
                <v:textbox inset="0,0,0,0">
                  <w:txbxContent>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79"/>
                        <w:gridCol w:w="238"/>
                        <w:gridCol w:w="2604"/>
                      </w:tblGrid>
                      <w:tr w:rsidR="008236D2" w:rsidRPr="00375151" w:rsidTr="00280674">
                        <w:trPr>
                          <w:trHeight w:val="227"/>
                        </w:trPr>
                        <w:tc>
                          <w:tcPr>
                            <w:tcW w:w="3679" w:type="dxa"/>
                            <w:tcMar>
                              <w:left w:w="0" w:type="dxa"/>
                              <w:right w:w="0" w:type="dxa"/>
                            </w:tcMar>
                          </w:tcPr>
                          <w:p w:rsidR="008236D2" w:rsidRPr="008236D2" w:rsidRDefault="008236D2" w:rsidP="0053544D">
                            <w:pPr>
                              <w:pStyle w:val="ChartTableTitleE"/>
                            </w:pPr>
                            <w:r w:rsidRPr="008236D2">
                              <w:t xml:space="preserve">SUMMARY </w:t>
                            </w:r>
                            <w:r w:rsidR="00426B6B">
                              <w:t>1</w:t>
                            </w:r>
                            <w:r w:rsidRPr="008236D2">
                              <w:t>Q RESULTS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0"/>
                              <w:gridCol w:w="420"/>
                              <w:gridCol w:w="84"/>
                              <w:gridCol w:w="434"/>
                              <w:gridCol w:w="504"/>
                              <w:gridCol w:w="84"/>
                              <w:gridCol w:w="546"/>
                              <w:gridCol w:w="647"/>
                            </w:tblGrid>
                            <w:tr w:rsidR="008236D2" w:rsidRPr="00375151" w:rsidTr="008236D2">
                              <w:trPr>
                                <w:trHeight w:val="227"/>
                              </w:trPr>
                              <w:tc>
                                <w:tcPr>
                                  <w:tcW w:w="910"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LBSE"/>
                                    <w:ind w:left="20"/>
                                  </w:pPr>
                                  <w:bookmarkStart w:id="29" w:name="K1_FinData_MF_QR1" w:colFirst="0" w:colLast="1"/>
                                  <w:r>
                                    <w:t>(KRWb)</w:t>
                                  </w:r>
                                </w:p>
                              </w:tc>
                              <w:tc>
                                <w:tcPr>
                                  <w:tcW w:w="420"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1Q25</w:t>
                                  </w:r>
                                </w:p>
                              </w:tc>
                              <w:tc>
                                <w:tcPr>
                                  <w:tcW w:w="8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938" w:type="dxa"/>
                                  <w:gridSpan w:val="2"/>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jc w:val="center"/>
                                  </w:pPr>
                                  <w:r w:rsidRPr="00375151">
                                    <w:t>Chg</w:t>
                                  </w:r>
                                </w:p>
                              </w:tc>
                              <w:tc>
                                <w:tcPr>
                                  <w:tcW w:w="8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jc w:val="center"/>
                                  </w:pPr>
                                </w:p>
                              </w:tc>
                              <w:tc>
                                <w:tcPr>
                                  <w:tcW w:w="1193" w:type="dxa"/>
                                  <w:gridSpan w:val="2"/>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jc w:val="center"/>
                                  </w:pPr>
                                  <w:r w:rsidRPr="00375151">
                                    <w:t>Diff (%)</w:t>
                                  </w:r>
                                </w:p>
                              </w:tc>
                            </w:tr>
                            <w:bookmarkEnd w:id="29"/>
                            <w:tr w:rsidR="008236D2" w:rsidRPr="00375151" w:rsidTr="008236D2">
                              <w:trPr>
                                <w:trHeight w:val="206"/>
                              </w:trPr>
                              <w:tc>
                                <w:tcPr>
                                  <w:tcW w:w="910"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LBSE"/>
                                    <w:ind w:left="20"/>
                                  </w:pPr>
                                </w:p>
                              </w:tc>
                              <w:tc>
                                <w:tcPr>
                                  <w:tcW w:w="420"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8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43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r w:rsidRPr="00375151">
                                    <w:t>(% y-y)</w:t>
                                  </w:r>
                                </w:p>
                              </w:tc>
                              <w:tc>
                                <w:tcPr>
                                  <w:tcW w:w="50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r w:rsidRPr="00375151">
                                    <w:t>(% q-q)</w:t>
                                  </w:r>
                                </w:p>
                              </w:tc>
                              <w:tc>
                                <w:tcPr>
                                  <w:tcW w:w="84" w:type="dxa"/>
                                  <w:tcBorders>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546" w:type="dxa"/>
                                  <w:tcBorders>
                                    <w:bottom w:val="single" w:sz="4" w:space="0" w:color="808080" w:themeColor="background1" w:themeShade="80"/>
                                  </w:tcBorders>
                                  <w:shd w:val="clear" w:color="auto" w:fill="auto"/>
                                  <w:tcMar>
                                    <w:left w:w="0" w:type="dxa"/>
                                    <w:right w:w="0" w:type="dxa"/>
                                  </w:tcMar>
                                  <w:vAlign w:val="center"/>
                                </w:tcPr>
                                <w:p w:rsidR="008236D2" w:rsidRPr="00C62E5C" w:rsidRDefault="008236D2" w:rsidP="00C62E5C">
                                  <w:pPr>
                                    <w:pStyle w:val="TableRBSE"/>
                                    <w:ind w:right="20"/>
                                    <w:rPr>
                                      <w:w w:val="80"/>
                                    </w:rPr>
                                  </w:pPr>
                                  <w:r w:rsidRPr="00C62E5C">
                                    <w:rPr>
                                      <w:w w:val="80"/>
                                    </w:rPr>
                                    <w:t>Samsung</w:t>
                                  </w:r>
                                </w:p>
                              </w:tc>
                              <w:tc>
                                <w:tcPr>
                                  <w:tcW w:w="647" w:type="dxa"/>
                                  <w:tcBorders>
                                    <w:bottom w:val="single" w:sz="4" w:space="0" w:color="808080" w:themeColor="background1" w:themeShade="80"/>
                                  </w:tcBorders>
                                  <w:shd w:val="clear" w:color="auto" w:fill="auto"/>
                                  <w:tcMar>
                                    <w:left w:w="0" w:type="dxa"/>
                                    <w:right w:w="0" w:type="dxa"/>
                                  </w:tcMar>
                                  <w:vAlign w:val="center"/>
                                </w:tcPr>
                                <w:p w:rsidR="008236D2" w:rsidRPr="00C62E5C" w:rsidRDefault="008236D2" w:rsidP="00C62E5C">
                                  <w:pPr>
                                    <w:pStyle w:val="TableRBSE"/>
                                    <w:ind w:right="20"/>
                                    <w:rPr>
                                      <w:w w:val="80"/>
                                    </w:rPr>
                                  </w:pPr>
                                  <w:r w:rsidRPr="00C62E5C">
                                    <w:rPr>
                                      <w:w w:val="80"/>
                                    </w:rPr>
                                    <w:t>Consensus</w:t>
                                  </w:r>
                                </w:p>
                              </w:tc>
                            </w:tr>
                            <w:tr w:rsidR="008236D2" w:rsidRPr="00375151" w:rsidTr="008236D2">
                              <w:trPr>
                                <w:trHeight w:val="227"/>
                              </w:trPr>
                              <w:tc>
                                <w:tcPr>
                                  <w:tcW w:w="910" w:type="dxa"/>
                                  <w:tcBorders>
                                    <w:top w:val="single" w:sz="4" w:space="0" w:color="808080" w:themeColor="background1" w:themeShade="80"/>
                                  </w:tcBorders>
                                  <w:shd w:val="clear" w:color="auto" w:fill="EAEAEA"/>
                                  <w:tcMar>
                                    <w:left w:w="0" w:type="dxa"/>
                                    <w:right w:w="0" w:type="dxa"/>
                                  </w:tcMar>
                                  <w:vAlign w:val="center"/>
                                </w:tcPr>
                                <w:p w:rsidR="008236D2" w:rsidRPr="00375151" w:rsidRDefault="00280239" w:rsidP="00A3743E">
                                  <w:pPr>
                                    <w:pStyle w:val="TableLSE"/>
                                    <w:ind w:left="20"/>
                                  </w:pPr>
                                  <w:bookmarkStart w:id="30" w:name="K1_FinData_MF_QR2" w:colFirst="0" w:colLast="5"/>
                                  <w:r>
                                    <w:t>Sales</w:t>
                                  </w:r>
                                </w:p>
                              </w:tc>
                              <w:tc>
                                <w:tcPr>
                                  <w:tcW w:w="420"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845.4</w:t>
                                  </w:r>
                                </w:p>
                              </w:tc>
                              <w:tc>
                                <w:tcPr>
                                  <w:tcW w:w="518" w:type="dxa"/>
                                  <w:gridSpan w:val="2"/>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-25.7</w:t>
                                  </w:r>
                                </w:p>
                              </w:tc>
                              <w:tc>
                                <w:tcPr>
                                  <w:tcW w:w="50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16.9</w:t>
                                  </w:r>
                                </w:p>
                              </w:tc>
                              <w:tc>
                                <w:tcPr>
                                  <w:tcW w:w="630" w:type="dxa"/>
                                  <w:gridSpan w:val="2"/>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-2.1</w:t>
                                  </w:r>
                                </w:p>
                              </w:tc>
                              <w:tc>
                                <w:tcPr>
                                  <w:tcW w:w="647"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Operating profit</w:t>
                                  </w:r>
                                </w:p>
                              </w:tc>
                              <w:tc>
                                <w:tcPr>
                                  <w:tcW w:w="420" w:type="dxa"/>
                                  <w:shd w:val="clear" w:color="auto" w:fill="auto"/>
                                  <w:tcMar>
                                    <w:left w:w="0" w:type="dxa"/>
                                    <w:right w:w="0" w:type="dxa"/>
                                  </w:tcMar>
                                  <w:vAlign w:val="center"/>
                                </w:tcPr>
                                <w:p w:rsidR="008236D2" w:rsidRPr="00375151" w:rsidRDefault="00280239" w:rsidP="00A3743E">
                                  <w:pPr>
                                    <w:pStyle w:val="TableRSE"/>
                                    <w:ind w:right="20"/>
                                  </w:pPr>
                                  <w:r>
                                    <w:t>17.2</w:t>
                                  </w:r>
                                </w:p>
                              </w:tc>
                              <w:tc>
                                <w:tcPr>
                                  <w:tcW w:w="518" w:type="dxa"/>
                                  <w:gridSpan w:val="2"/>
                                  <w:shd w:val="clear" w:color="auto" w:fill="auto"/>
                                  <w:tcMar>
                                    <w:left w:w="0" w:type="dxa"/>
                                    <w:right w:w="0" w:type="dxa"/>
                                  </w:tcMar>
                                  <w:vAlign w:val="center"/>
                                </w:tcPr>
                                <w:p w:rsidR="008236D2" w:rsidRPr="00375151" w:rsidRDefault="00280239" w:rsidP="00A3743E">
                                  <w:pPr>
                                    <w:pStyle w:val="TableRSE"/>
                                    <w:ind w:right="20"/>
                                  </w:pPr>
                                  <w:r>
                                    <w:t>-54.6</w:t>
                                  </w:r>
                                </w:p>
                              </w:tc>
                              <w:tc>
                                <w:tcPr>
                                  <w:tcW w:w="504" w:type="dxa"/>
                                  <w:shd w:val="clear" w:color="auto" w:fill="auto"/>
                                  <w:tcMar>
                                    <w:left w:w="0" w:type="dxa"/>
                                    <w:right w:w="0" w:type="dxa"/>
                                  </w:tcMar>
                                  <w:vAlign w:val="center"/>
                                </w:tcPr>
                                <w:p w:rsidR="008236D2" w:rsidRPr="00375151" w:rsidRDefault="00280239" w:rsidP="00A3743E">
                                  <w:pPr>
                                    <w:pStyle w:val="TableRSE"/>
                                    <w:ind w:right="20"/>
                                  </w:pPr>
                                  <w:r>
                                    <w:t>nm</w:t>
                                  </w:r>
                                </w:p>
                              </w:tc>
                              <w:tc>
                                <w:tcPr>
                                  <w:tcW w:w="630" w:type="dxa"/>
                                  <w:gridSpan w:val="2"/>
                                  <w:shd w:val="clear" w:color="auto" w:fill="auto"/>
                                  <w:tcMar>
                                    <w:left w:w="0" w:type="dxa"/>
                                    <w:right w:w="0" w:type="dxa"/>
                                  </w:tcMar>
                                  <w:vAlign w:val="center"/>
                                </w:tcPr>
                                <w:p w:rsidR="008236D2" w:rsidRPr="00375151" w:rsidRDefault="00280239" w:rsidP="00A3743E">
                                  <w:pPr>
                                    <w:pStyle w:val="TableRSE"/>
                                    <w:ind w:right="20"/>
                                  </w:pPr>
                                  <w:r>
                                    <w:t>67.7</w:t>
                                  </w:r>
                                </w:p>
                              </w:tc>
                              <w:tc>
                                <w:tcPr>
                                  <w:tcW w:w="647" w:type="dxa"/>
                                  <w:shd w:val="clear" w:color="auto" w:fill="auto"/>
                                  <w:tcMar>
                                    <w:left w:w="0" w:type="dxa"/>
                                    <w:right w:w="0" w:type="dxa"/>
                                  </w:tcMar>
                                  <w:vAlign w:val="center"/>
                                </w:tcPr>
                                <w:p w:rsidR="008236D2" w:rsidRPr="00375151" w:rsidRDefault="00280239" w:rsidP="00A3743E">
                                  <w:pPr>
                                    <w:pStyle w:val="TableRSE"/>
                                    <w:ind w:right="20"/>
                                  </w:pPr>
                                  <w:r>
                                    <w:t>226.3</w:t>
                                  </w: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Pre-tax profit</w:t>
                                  </w:r>
                                </w:p>
                              </w:tc>
                              <w:tc>
                                <w:tcPr>
                                  <w:tcW w:w="420" w:type="dxa"/>
                                  <w:shd w:val="clear" w:color="auto" w:fill="auto"/>
                                  <w:tcMar>
                                    <w:left w:w="0" w:type="dxa"/>
                                    <w:right w:w="0" w:type="dxa"/>
                                  </w:tcMar>
                                  <w:vAlign w:val="center"/>
                                </w:tcPr>
                                <w:p w:rsidR="008236D2" w:rsidRPr="00375151" w:rsidRDefault="00280239" w:rsidP="00A3743E">
                                  <w:pPr>
                                    <w:pStyle w:val="TableRSE"/>
                                    <w:ind w:right="20"/>
                                  </w:pPr>
                                  <w:r>
                                    <w:t>60.8</w:t>
                                  </w:r>
                                </w:p>
                              </w:tc>
                              <w:tc>
                                <w:tcPr>
                                  <w:tcW w:w="518" w:type="dxa"/>
                                  <w:gridSpan w:val="2"/>
                                  <w:shd w:val="clear" w:color="auto" w:fill="auto"/>
                                  <w:tcMar>
                                    <w:left w:w="0" w:type="dxa"/>
                                    <w:right w:w="0" w:type="dxa"/>
                                  </w:tcMar>
                                  <w:vAlign w:val="center"/>
                                </w:tcPr>
                                <w:p w:rsidR="008236D2" w:rsidRPr="00375151" w:rsidRDefault="00280239" w:rsidP="00A3743E">
                                  <w:pPr>
                                    <w:pStyle w:val="TableRSE"/>
                                    <w:ind w:right="20"/>
                                  </w:pPr>
                                  <w:r>
                                    <w:t>93.7</w:t>
                                  </w:r>
                                </w:p>
                              </w:tc>
                              <w:tc>
                                <w:tcPr>
                                  <w:tcW w:w="504" w:type="dxa"/>
                                  <w:shd w:val="clear" w:color="auto" w:fill="auto"/>
                                  <w:tcMar>
                                    <w:left w:w="0" w:type="dxa"/>
                                    <w:right w:w="0" w:type="dxa"/>
                                  </w:tcMar>
                                  <w:vAlign w:val="center"/>
                                </w:tcPr>
                                <w:p w:rsidR="008236D2" w:rsidRPr="00375151" w:rsidRDefault="00280239" w:rsidP="00A3743E">
                                  <w:pPr>
                                    <w:pStyle w:val="TableRSE"/>
                                    <w:ind w:right="20"/>
                                  </w:pPr>
                                  <w:r>
                                    <w:t>nm</w:t>
                                  </w:r>
                                </w:p>
                              </w:tc>
                              <w:tc>
                                <w:tcPr>
                                  <w:tcW w:w="630" w:type="dxa"/>
                                  <w:gridSpan w:val="2"/>
                                  <w:shd w:val="clear" w:color="auto" w:fill="auto"/>
                                  <w:tcMar>
                                    <w:left w:w="0" w:type="dxa"/>
                                    <w:right w:w="0" w:type="dxa"/>
                                  </w:tcMar>
                                  <w:vAlign w:val="center"/>
                                </w:tcPr>
                                <w:p w:rsidR="008236D2" w:rsidRPr="00375151" w:rsidRDefault="00280239" w:rsidP="00A3743E">
                                  <w:pPr>
                                    <w:pStyle w:val="TableRSE"/>
                                    <w:ind w:right="20"/>
                                  </w:pPr>
                                  <w:r>
                                    <w:t>nm</w:t>
                                  </w:r>
                                </w:p>
                              </w:tc>
                              <w:tc>
                                <w:tcPr>
                                  <w:tcW w:w="647" w:type="dxa"/>
                                  <w:shd w:val="clear" w:color="auto" w:fill="auto"/>
                                  <w:tcMar>
                                    <w:left w:w="0" w:type="dxa"/>
                                    <w:right w:w="0" w:type="dxa"/>
                                  </w:tcMar>
                                  <w:vAlign w:val="center"/>
                                </w:tcPr>
                                <w:p w:rsidR="008236D2" w:rsidRPr="00375151" w:rsidRDefault="00280239" w:rsidP="00A3743E">
                                  <w:pPr>
                                    <w:pStyle w:val="TableRSE"/>
                                    <w:ind w:right="20"/>
                                  </w:pPr>
                                  <w:r>
                                    <w:t>nm</w:t>
                                  </w:r>
                                </w:p>
                              </w:tc>
                            </w:tr>
                            <w:tr w:rsidR="008236D2" w:rsidRPr="00375151" w:rsidTr="008236D2">
                              <w:trPr>
                                <w:trHeight w:val="227"/>
                              </w:trPr>
                              <w:tc>
                                <w:tcPr>
                                  <w:tcW w:w="910"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280239" w:rsidP="00A3743E">
                                  <w:pPr>
                                    <w:pStyle w:val="TableLSE"/>
                                    <w:ind w:left="20"/>
                                  </w:pPr>
                                  <w:r>
                                    <w:t>Net profit</w:t>
                                  </w:r>
                                </w:p>
                              </w:tc>
                              <w:tc>
                                <w:tcPr>
                                  <w:tcW w:w="420"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48.9</w:t>
                                  </w:r>
                                </w:p>
                              </w:tc>
                              <w:tc>
                                <w:tcPr>
                                  <w:tcW w:w="518" w:type="dxa"/>
                                  <w:gridSpan w:val="2"/>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-14.2</w:t>
                                  </w:r>
                                </w:p>
                              </w:tc>
                              <w:tc>
                                <w:tcPr>
                                  <w:tcW w:w="50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nm</w:t>
                                  </w:r>
                                </w:p>
                              </w:tc>
                              <w:tc>
                                <w:tcPr>
                                  <w:tcW w:w="630" w:type="dxa"/>
                                  <w:gridSpan w:val="2"/>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nm</w:t>
                                  </w:r>
                                </w:p>
                              </w:tc>
                              <w:tc>
                                <w:tcPr>
                                  <w:tcW w:w="647"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nm</w:t>
                                  </w:r>
                                </w:p>
                              </w:tc>
                            </w:tr>
                            <w:tr w:rsidR="008236D2" w:rsidRPr="00375151" w:rsidTr="008236D2">
                              <w:trPr>
                                <w:trHeight w:val="227"/>
                              </w:trPr>
                              <w:tc>
                                <w:tcPr>
                                  <w:tcW w:w="910" w:type="dxa"/>
                                  <w:tcBorders>
                                    <w:top w:val="single" w:sz="4" w:space="0" w:color="808080" w:themeColor="background1" w:themeShade="80"/>
                                  </w:tcBorders>
                                  <w:shd w:val="clear" w:color="auto" w:fill="EAEAEA"/>
                                  <w:tcMar>
                                    <w:left w:w="0" w:type="dxa"/>
                                    <w:right w:w="0" w:type="dxa"/>
                                  </w:tcMar>
                                  <w:vAlign w:val="center"/>
                                </w:tcPr>
                                <w:p w:rsidR="008236D2" w:rsidRPr="00375151" w:rsidRDefault="00280239" w:rsidP="00C62E5C">
                                  <w:pPr>
                                    <w:pStyle w:val="TableLBSE"/>
                                    <w:ind w:left="20"/>
                                  </w:pPr>
                                  <w:bookmarkStart w:id="31" w:name="K1_FinData_MF_QR3" w:colFirst="0" w:colLast="5"/>
                                  <w:bookmarkEnd w:id="30"/>
                                  <w:r>
                                    <w:t>Margins (%)</w:t>
                                  </w:r>
                                </w:p>
                              </w:tc>
                              <w:tc>
                                <w:tcPr>
                                  <w:tcW w:w="420"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518" w:type="dxa"/>
                                  <w:gridSpan w:val="2"/>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50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630" w:type="dxa"/>
                                  <w:gridSpan w:val="2"/>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647"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Operating profit</w:t>
                                  </w:r>
                                </w:p>
                              </w:tc>
                              <w:tc>
                                <w:tcPr>
                                  <w:tcW w:w="420" w:type="dxa"/>
                                  <w:tcMar>
                                    <w:left w:w="0" w:type="dxa"/>
                                    <w:right w:w="0" w:type="dxa"/>
                                  </w:tcMar>
                                  <w:vAlign w:val="center"/>
                                </w:tcPr>
                                <w:p w:rsidR="008236D2" w:rsidRPr="00375151" w:rsidRDefault="00280239" w:rsidP="00A3743E">
                                  <w:pPr>
                                    <w:pStyle w:val="TableRSE"/>
                                    <w:ind w:right="20"/>
                                  </w:pPr>
                                  <w:r>
                                    <w:t>2.0</w:t>
                                  </w:r>
                                </w:p>
                              </w:tc>
                              <w:tc>
                                <w:tcPr>
                                  <w:tcW w:w="518" w:type="dxa"/>
                                  <w:gridSpan w:val="2"/>
                                  <w:tcMar>
                                    <w:left w:w="0" w:type="dxa"/>
                                    <w:right w:w="0" w:type="dxa"/>
                                  </w:tcMar>
                                  <w:vAlign w:val="center"/>
                                </w:tcPr>
                                <w:p w:rsidR="008236D2" w:rsidRPr="00375151" w:rsidRDefault="008236D2" w:rsidP="00A3743E">
                                  <w:pPr>
                                    <w:pStyle w:val="TableRSE"/>
                                    <w:ind w:right="20"/>
                                  </w:pPr>
                                </w:p>
                              </w:tc>
                              <w:tc>
                                <w:tcPr>
                                  <w:tcW w:w="504" w:type="dxa"/>
                                  <w:tcMar>
                                    <w:left w:w="0" w:type="dxa"/>
                                    <w:right w:w="0" w:type="dxa"/>
                                  </w:tcMar>
                                  <w:vAlign w:val="center"/>
                                </w:tcPr>
                                <w:p w:rsidR="008236D2" w:rsidRPr="00375151" w:rsidRDefault="008236D2" w:rsidP="00A3743E">
                                  <w:pPr>
                                    <w:pStyle w:val="TableRSE"/>
                                    <w:ind w:right="20"/>
                                  </w:pPr>
                                </w:p>
                              </w:tc>
                              <w:tc>
                                <w:tcPr>
                                  <w:tcW w:w="630" w:type="dxa"/>
                                  <w:gridSpan w:val="2"/>
                                  <w:tcMar>
                                    <w:left w:w="0" w:type="dxa"/>
                                    <w:right w:w="0" w:type="dxa"/>
                                  </w:tcMar>
                                  <w:vAlign w:val="center"/>
                                </w:tcPr>
                                <w:p w:rsidR="008236D2" w:rsidRPr="00375151" w:rsidRDefault="008236D2" w:rsidP="00A3743E">
                                  <w:pPr>
                                    <w:pStyle w:val="TableRSE"/>
                                    <w:ind w:right="20"/>
                                  </w:pPr>
                                </w:p>
                              </w:tc>
                              <w:tc>
                                <w:tcPr>
                                  <w:tcW w:w="647" w:type="dxa"/>
                                  <w:tcMar>
                                    <w:left w:w="0" w:type="dxa"/>
                                    <w:right w:w="0" w:type="dxa"/>
                                  </w:tcMar>
                                  <w:vAlign w:val="center"/>
                                </w:tcPr>
                                <w:p w:rsidR="008236D2" w:rsidRPr="00375151" w:rsidRDefault="008236D2" w:rsidP="00A3743E">
                                  <w:pPr>
                                    <w:pStyle w:val="TableRSE"/>
                                    <w:ind w:right="20"/>
                                  </w:pPr>
                                </w:p>
                              </w:tc>
                            </w:tr>
                            <w:tr w:rsidR="008236D2" w:rsidRPr="00375151" w:rsidTr="008236D2">
                              <w:trPr>
                                <w:trHeight w:val="227"/>
                              </w:trPr>
                              <w:tc>
                                <w:tcPr>
                                  <w:tcW w:w="910" w:type="dxa"/>
                                  <w:shd w:val="clear" w:color="auto" w:fill="EAEAEA"/>
                                  <w:tcMar>
                                    <w:left w:w="0" w:type="dxa"/>
                                    <w:right w:w="0" w:type="dxa"/>
                                  </w:tcMar>
                                  <w:vAlign w:val="center"/>
                                </w:tcPr>
                                <w:p w:rsidR="008236D2" w:rsidRPr="00375151" w:rsidRDefault="00280239" w:rsidP="00A3743E">
                                  <w:pPr>
                                    <w:pStyle w:val="TableLSE"/>
                                    <w:ind w:left="20"/>
                                  </w:pPr>
                                  <w:r>
                                    <w:t>Pre-tax profit</w:t>
                                  </w:r>
                                </w:p>
                              </w:tc>
                              <w:tc>
                                <w:tcPr>
                                  <w:tcW w:w="420" w:type="dxa"/>
                                  <w:tcMar>
                                    <w:left w:w="0" w:type="dxa"/>
                                    <w:right w:w="0" w:type="dxa"/>
                                  </w:tcMar>
                                  <w:vAlign w:val="center"/>
                                </w:tcPr>
                                <w:p w:rsidR="008236D2" w:rsidRPr="00375151" w:rsidRDefault="00280239" w:rsidP="00A3743E">
                                  <w:pPr>
                                    <w:pStyle w:val="TableRSE"/>
                                    <w:ind w:right="20"/>
                                  </w:pPr>
                                  <w:r>
                                    <w:t>7.2</w:t>
                                  </w:r>
                                </w:p>
                              </w:tc>
                              <w:tc>
                                <w:tcPr>
                                  <w:tcW w:w="518" w:type="dxa"/>
                                  <w:gridSpan w:val="2"/>
                                  <w:tcMar>
                                    <w:left w:w="0" w:type="dxa"/>
                                    <w:right w:w="0" w:type="dxa"/>
                                  </w:tcMar>
                                  <w:vAlign w:val="center"/>
                                </w:tcPr>
                                <w:p w:rsidR="008236D2" w:rsidRPr="00375151" w:rsidRDefault="008236D2" w:rsidP="00A3743E">
                                  <w:pPr>
                                    <w:pStyle w:val="TableRSE"/>
                                    <w:ind w:right="20"/>
                                  </w:pPr>
                                </w:p>
                              </w:tc>
                              <w:tc>
                                <w:tcPr>
                                  <w:tcW w:w="504" w:type="dxa"/>
                                  <w:tcMar>
                                    <w:left w:w="0" w:type="dxa"/>
                                    <w:right w:w="0" w:type="dxa"/>
                                  </w:tcMar>
                                  <w:vAlign w:val="center"/>
                                </w:tcPr>
                                <w:p w:rsidR="008236D2" w:rsidRPr="00375151" w:rsidRDefault="008236D2" w:rsidP="00A3743E">
                                  <w:pPr>
                                    <w:pStyle w:val="TableRSE"/>
                                    <w:ind w:right="20"/>
                                  </w:pPr>
                                </w:p>
                              </w:tc>
                              <w:tc>
                                <w:tcPr>
                                  <w:tcW w:w="630" w:type="dxa"/>
                                  <w:gridSpan w:val="2"/>
                                  <w:tcMar>
                                    <w:left w:w="0" w:type="dxa"/>
                                    <w:right w:w="0" w:type="dxa"/>
                                  </w:tcMar>
                                  <w:vAlign w:val="center"/>
                                </w:tcPr>
                                <w:p w:rsidR="008236D2" w:rsidRPr="00375151" w:rsidRDefault="008236D2" w:rsidP="00A3743E">
                                  <w:pPr>
                                    <w:pStyle w:val="TableRSE"/>
                                    <w:ind w:right="20"/>
                                  </w:pPr>
                                </w:p>
                              </w:tc>
                              <w:tc>
                                <w:tcPr>
                                  <w:tcW w:w="647" w:type="dxa"/>
                                  <w:tcMar>
                                    <w:left w:w="0" w:type="dxa"/>
                                    <w:right w:w="0" w:type="dxa"/>
                                  </w:tcMar>
                                  <w:vAlign w:val="center"/>
                                </w:tcPr>
                                <w:p w:rsidR="008236D2" w:rsidRPr="00375151" w:rsidRDefault="008236D2" w:rsidP="00A3743E">
                                  <w:pPr>
                                    <w:pStyle w:val="TableRSE"/>
                                    <w:ind w:right="20"/>
                                  </w:pPr>
                                </w:p>
                              </w:tc>
                            </w:tr>
                            <w:tr w:rsidR="008236D2" w:rsidRPr="00375151" w:rsidTr="008236D2">
                              <w:trPr>
                                <w:trHeight w:val="227"/>
                              </w:trPr>
                              <w:tc>
                                <w:tcPr>
                                  <w:tcW w:w="910"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280239" w:rsidP="00A3743E">
                                  <w:pPr>
                                    <w:pStyle w:val="TableLSE"/>
                                    <w:ind w:left="20"/>
                                  </w:pPr>
                                  <w:r>
                                    <w:t>Net profit</w:t>
                                  </w:r>
                                </w:p>
                              </w:tc>
                              <w:tc>
                                <w:tcPr>
                                  <w:tcW w:w="420"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5.8</w:t>
                                  </w:r>
                                </w:p>
                              </w:tc>
                              <w:tc>
                                <w:tcPr>
                                  <w:tcW w:w="518" w:type="dxa"/>
                                  <w:gridSpan w:val="2"/>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c>
                                <w:tcPr>
                                  <w:tcW w:w="504" w:type="dxa"/>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c>
                                <w:tcPr>
                                  <w:tcW w:w="630" w:type="dxa"/>
                                  <w:gridSpan w:val="2"/>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c>
                                <w:tcPr>
                                  <w:tcW w:w="647" w:type="dxa"/>
                                  <w:tcBorders>
                                    <w:bottom w:val="single" w:sz="4" w:space="0" w:color="808080" w:themeColor="background1" w:themeShade="80"/>
                                  </w:tcBorders>
                                  <w:tcMar>
                                    <w:left w:w="0" w:type="dxa"/>
                                    <w:right w:w="0" w:type="dxa"/>
                                  </w:tcMar>
                                  <w:vAlign w:val="center"/>
                                </w:tcPr>
                                <w:p w:rsidR="008236D2" w:rsidRPr="00375151" w:rsidRDefault="008236D2" w:rsidP="00A3743E">
                                  <w:pPr>
                                    <w:pStyle w:val="TableRSE"/>
                                    <w:ind w:right="20"/>
                                  </w:pPr>
                                </w:p>
                              </w:tc>
                            </w:tr>
                          </w:tbl>
                          <w:bookmarkEnd w:id="31"/>
                          <w:p w:rsidR="008236D2" w:rsidRPr="00375151" w:rsidRDefault="008236D2" w:rsidP="00A3743E">
                            <w:pPr>
                              <w:pStyle w:val="SourceSE"/>
                              <w:ind w:left="427" w:hanging="427"/>
                            </w:pPr>
                            <w:r w:rsidRPr="00375151">
                              <w:t xml:space="preserve">Source: Company data, </w:t>
                            </w:r>
                            <w:proofErr w:type="spellStart"/>
                            <w:r>
                              <w:rPr>
                                <w:rFonts w:hint="eastAsia"/>
                                <w:kern w:val="0"/>
                              </w:rPr>
                              <w:t>Fnguide</w:t>
                            </w:r>
                            <w:proofErr w:type="spellEnd"/>
                            <w:r>
                              <w:rPr>
                                <w:rFonts w:hint="eastAsia"/>
                                <w:kern w:val="0"/>
                              </w:rPr>
                              <w:t xml:space="preserve">, </w:t>
                            </w:r>
                            <w:r w:rsidRPr="00375151">
                              <w:t>Samsung Securities estimates</w:t>
                            </w:r>
                          </w:p>
                        </w:tc>
                        <w:tc>
                          <w:tcPr>
                            <w:tcW w:w="238" w:type="dxa"/>
                            <w:tcMar>
                              <w:left w:w="0" w:type="dxa"/>
                              <w:right w:w="0" w:type="dxa"/>
                            </w:tcMar>
                          </w:tcPr>
                          <w:p w:rsidR="008236D2" w:rsidRPr="00375151" w:rsidRDefault="008236D2" w:rsidP="00A3743E">
                            <w:pPr>
                              <w:pStyle w:val="TableLE"/>
                            </w:pPr>
                          </w:p>
                        </w:tc>
                        <w:tc>
                          <w:tcPr>
                            <w:tcW w:w="2604" w:type="dxa"/>
                            <w:tcMar>
                              <w:left w:w="0" w:type="dxa"/>
                              <w:right w:w="0" w:type="dxa"/>
                            </w:tcMar>
                          </w:tcPr>
                          <w:p w:rsidR="008236D2" w:rsidRPr="008236D2" w:rsidRDefault="008236D2" w:rsidP="0053544D">
                            <w:pPr>
                              <w:pStyle w:val="ChartTableTitleE"/>
                            </w:pPr>
                            <w:r w:rsidRPr="008236D2">
                              <w:t>VALUATION SUMMARY</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91"/>
                              <w:gridCol w:w="454"/>
                              <w:gridCol w:w="454"/>
                              <w:gridCol w:w="454"/>
                            </w:tblGrid>
                            <w:tr w:rsidR="008236D2" w:rsidRPr="00375151" w:rsidTr="008236D2">
                              <w:trPr>
                                <w:trHeight w:val="227"/>
                              </w:trPr>
                              <w:tc>
                                <w:tcPr>
                                  <w:tcW w:w="1191"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LBSE"/>
                                    <w:ind w:left="20"/>
                                  </w:pPr>
                                  <w:bookmarkStart w:id="32" w:name="K1_FinData_VS_1" w:colFirst="1" w:colLast="3"/>
                                </w:p>
                              </w:tc>
                              <w:tc>
                                <w:tcPr>
                                  <w:tcW w:w="454"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2024</w:t>
                                  </w:r>
                                </w:p>
                              </w:tc>
                              <w:tc>
                                <w:tcPr>
                                  <w:tcW w:w="454"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2025E</w:t>
                                  </w:r>
                                </w:p>
                              </w:tc>
                              <w:tc>
                                <w:tcPr>
                                  <w:tcW w:w="454" w:type="dxa"/>
                                  <w:tcBorders>
                                    <w:top w:val="single" w:sz="4" w:space="0" w:color="808080" w:themeColor="background1" w:themeShade="80"/>
                                    <w:bottom w:val="single" w:sz="4" w:space="0" w:color="808080" w:themeColor="background1" w:themeShade="80"/>
                                  </w:tcBorders>
                                  <w:shd w:val="clear" w:color="auto" w:fill="auto"/>
                                  <w:tcMar>
                                    <w:left w:w="0" w:type="dxa"/>
                                    <w:right w:w="0" w:type="dxa"/>
                                  </w:tcMar>
                                  <w:vAlign w:val="center"/>
                                </w:tcPr>
                                <w:p w:rsidR="008236D2" w:rsidRPr="00375151" w:rsidRDefault="00280239" w:rsidP="00C62E5C">
                                  <w:pPr>
                                    <w:pStyle w:val="TableRBSE"/>
                                    <w:ind w:right="20"/>
                                  </w:pPr>
                                  <w:r>
                                    <w:t>2026E</w:t>
                                  </w:r>
                                </w:p>
                              </w:tc>
                            </w:tr>
                            <w:bookmarkEnd w:id="32"/>
                            <w:tr w:rsidR="008236D2" w:rsidRPr="00375151" w:rsidTr="008236D2">
                              <w:trPr>
                                <w:trHeight w:val="227"/>
                              </w:trPr>
                              <w:tc>
                                <w:tcPr>
                                  <w:tcW w:w="1191" w:type="dxa"/>
                                  <w:tcBorders>
                                    <w:top w:val="single" w:sz="4" w:space="0" w:color="808080" w:themeColor="background1" w:themeShade="80"/>
                                  </w:tcBorders>
                                  <w:shd w:val="clear" w:color="auto" w:fill="EAEAEA"/>
                                  <w:tcMar>
                                    <w:left w:w="0" w:type="dxa"/>
                                    <w:right w:w="0" w:type="dxa"/>
                                  </w:tcMar>
                                  <w:vAlign w:val="center"/>
                                </w:tcPr>
                                <w:p w:rsidR="008236D2" w:rsidRPr="00375151" w:rsidRDefault="008236D2" w:rsidP="00C62E5C">
                                  <w:pPr>
                                    <w:pStyle w:val="TableLBSE"/>
                                    <w:ind w:left="20"/>
                                  </w:pPr>
                                  <w:r w:rsidRPr="00375151">
                                    <w:t>Valuation (x)</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8236D2" w:rsidP="00C62E5C">
                                  <w:pPr>
                                    <w:pStyle w:val="TableRBSE"/>
                                    <w:ind w:right="20"/>
                                  </w:pP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bookmarkStart w:id="33" w:name="K1_FinData_VS_2" w:colFirst="1" w:colLast="3"/>
                                  <w:r w:rsidRPr="00375151">
                                    <w:t>P/E</w:t>
                                  </w:r>
                                </w:p>
                              </w:tc>
                              <w:tc>
                                <w:tcPr>
                                  <w:tcW w:w="454" w:type="dxa"/>
                                  <w:shd w:val="clear" w:color="auto" w:fill="auto"/>
                                  <w:tcMar>
                                    <w:left w:w="0" w:type="dxa"/>
                                    <w:right w:w="0" w:type="dxa"/>
                                  </w:tcMar>
                                  <w:vAlign w:val="center"/>
                                </w:tcPr>
                                <w:p w:rsidR="008236D2" w:rsidRPr="00375151" w:rsidRDefault="00280239" w:rsidP="00A3743E">
                                  <w:pPr>
                                    <w:pStyle w:val="TableRSE"/>
                                    <w:ind w:right="20"/>
                                  </w:pPr>
                                  <w:r>
                                    <w:t>n/a</w:t>
                                  </w:r>
                                </w:p>
                              </w:tc>
                              <w:tc>
                                <w:tcPr>
                                  <w:tcW w:w="454" w:type="dxa"/>
                                  <w:shd w:val="clear" w:color="auto" w:fill="auto"/>
                                  <w:tcMar>
                                    <w:left w:w="0" w:type="dxa"/>
                                    <w:right w:w="0" w:type="dxa"/>
                                  </w:tcMar>
                                  <w:vAlign w:val="center"/>
                                </w:tcPr>
                                <w:p w:rsidR="008236D2" w:rsidRPr="00375151" w:rsidRDefault="00280239" w:rsidP="00A3743E">
                                  <w:pPr>
                                    <w:pStyle w:val="TableRSE"/>
                                    <w:ind w:right="20"/>
                                  </w:pPr>
                                  <w:r>
                                    <w:t>440.4</w:t>
                                  </w:r>
                                </w:p>
                              </w:tc>
                              <w:tc>
                                <w:tcPr>
                                  <w:tcW w:w="454" w:type="dxa"/>
                                  <w:shd w:val="clear" w:color="auto" w:fill="auto"/>
                                  <w:tcMar>
                                    <w:left w:w="0" w:type="dxa"/>
                                    <w:right w:w="0" w:type="dxa"/>
                                  </w:tcMar>
                                  <w:vAlign w:val="center"/>
                                </w:tcPr>
                                <w:p w:rsidR="008236D2" w:rsidRPr="00375151" w:rsidRDefault="00280239" w:rsidP="00A3743E">
                                  <w:pPr>
                                    <w:pStyle w:val="TableRSE"/>
                                    <w:ind w:right="20"/>
                                  </w:pPr>
                                  <w:r>
                                    <w:t>117.7</w:t>
                                  </w: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r w:rsidRPr="00375151">
                                    <w:t>P/B</w:t>
                                  </w:r>
                                </w:p>
                              </w:tc>
                              <w:tc>
                                <w:tcPr>
                                  <w:tcW w:w="454" w:type="dxa"/>
                                  <w:shd w:val="clear" w:color="auto" w:fill="auto"/>
                                  <w:tcMar>
                                    <w:left w:w="0" w:type="dxa"/>
                                    <w:right w:w="0" w:type="dxa"/>
                                  </w:tcMar>
                                  <w:vAlign w:val="center"/>
                                </w:tcPr>
                                <w:p w:rsidR="008236D2" w:rsidRPr="00375151" w:rsidRDefault="00280239" w:rsidP="00A3743E">
                                  <w:pPr>
                                    <w:pStyle w:val="TableRSE"/>
                                    <w:ind w:right="20"/>
                                  </w:pPr>
                                  <w:r>
                                    <w:t>3.7</w:t>
                                  </w:r>
                                </w:p>
                              </w:tc>
                              <w:tc>
                                <w:tcPr>
                                  <w:tcW w:w="454" w:type="dxa"/>
                                  <w:shd w:val="clear" w:color="auto" w:fill="auto"/>
                                  <w:tcMar>
                                    <w:left w:w="0" w:type="dxa"/>
                                    <w:right w:w="0" w:type="dxa"/>
                                  </w:tcMar>
                                  <w:vAlign w:val="center"/>
                                </w:tcPr>
                                <w:p w:rsidR="008236D2" w:rsidRPr="00375151" w:rsidRDefault="00280239" w:rsidP="00A3743E">
                                  <w:pPr>
                                    <w:pStyle w:val="TableRSE"/>
                                    <w:ind w:right="20"/>
                                  </w:pPr>
                                  <w:r>
                                    <w:t>3.4</w:t>
                                  </w:r>
                                </w:p>
                              </w:tc>
                              <w:tc>
                                <w:tcPr>
                                  <w:tcW w:w="454" w:type="dxa"/>
                                  <w:shd w:val="clear" w:color="auto" w:fill="auto"/>
                                  <w:tcMar>
                                    <w:left w:w="0" w:type="dxa"/>
                                    <w:right w:w="0" w:type="dxa"/>
                                  </w:tcMar>
                                  <w:vAlign w:val="center"/>
                                </w:tcPr>
                                <w:p w:rsidR="008236D2" w:rsidRPr="00375151" w:rsidRDefault="00280239" w:rsidP="00A3743E">
                                  <w:pPr>
                                    <w:pStyle w:val="TableRSE"/>
                                    <w:ind w:right="20"/>
                                  </w:pPr>
                                  <w:r>
                                    <w:t>3.3</w:t>
                                  </w:r>
                                </w:p>
                              </w:tc>
                            </w:tr>
                            <w:tr w:rsidR="008236D2" w:rsidRPr="00375151" w:rsidTr="008236D2">
                              <w:trPr>
                                <w:trHeight w:val="227"/>
                              </w:trPr>
                              <w:tc>
                                <w:tcPr>
                                  <w:tcW w:w="1191"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r w:rsidRPr="00375151">
                                    <w:t>EV/EBITDA</w:t>
                                  </w:r>
                                </w:p>
                              </w:tc>
                              <w:tc>
                                <w:tcPr>
                                  <w:tcW w:w="45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77.6</w:t>
                                  </w:r>
                                </w:p>
                              </w:tc>
                              <w:tc>
                                <w:tcPr>
                                  <w:tcW w:w="45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40.3</w:t>
                                  </w:r>
                                </w:p>
                              </w:tc>
                              <w:tc>
                                <w:tcPr>
                                  <w:tcW w:w="454" w:type="dxa"/>
                                  <w:tcBorders>
                                    <w:bottom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31.3</w:t>
                                  </w:r>
                                </w:p>
                              </w:tc>
                            </w:tr>
                            <w:tr w:rsidR="008236D2" w:rsidRPr="00375151" w:rsidTr="008236D2">
                              <w:trPr>
                                <w:trHeight w:val="227"/>
                              </w:trPr>
                              <w:tc>
                                <w:tcPr>
                                  <w:tcW w:w="1191" w:type="dxa"/>
                                  <w:tcBorders>
                                    <w:top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proofErr w:type="spellStart"/>
                                  <w:r w:rsidRPr="00375151">
                                    <w:t>Div</w:t>
                                  </w:r>
                                  <w:proofErr w:type="spellEnd"/>
                                  <w:r w:rsidRPr="00375151">
                                    <w:t xml:space="preserve"> yield (%)</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c>
                                <w:tcPr>
                                  <w:tcW w:w="454" w:type="dxa"/>
                                  <w:tcBorders>
                                    <w:top w:val="single" w:sz="4" w:space="0" w:color="808080" w:themeColor="background1" w:themeShade="80"/>
                                  </w:tcBorders>
                                  <w:shd w:val="clear" w:color="auto" w:fill="auto"/>
                                  <w:tcMar>
                                    <w:left w:w="0" w:type="dxa"/>
                                    <w:right w:w="0" w:type="dxa"/>
                                  </w:tcMar>
                                  <w:vAlign w:val="center"/>
                                </w:tcPr>
                                <w:p w:rsidR="008236D2" w:rsidRPr="00375151" w:rsidRDefault="00280239" w:rsidP="00A3743E">
                                  <w:pPr>
                                    <w:pStyle w:val="TableRSE"/>
                                    <w:ind w:right="20"/>
                                  </w:pPr>
                                  <w:r>
                                    <w:t>0.0</w:t>
                                  </w: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r w:rsidRPr="00375151">
                                    <w:t>EPS growth (% y-y)</w:t>
                                  </w:r>
                                </w:p>
                              </w:tc>
                              <w:tc>
                                <w:tcPr>
                                  <w:tcW w:w="454" w:type="dxa"/>
                                  <w:tcMar>
                                    <w:left w:w="0" w:type="dxa"/>
                                    <w:right w:w="0" w:type="dxa"/>
                                  </w:tcMar>
                                  <w:vAlign w:val="center"/>
                                </w:tcPr>
                                <w:p w:rsidR="008236D2" w:rsidRPr="00375151" w:rsidRDefault="00280239" w:rsidP="00A3743E">
                                  <w:pPr>
                                    <w:pStyle w:val="TableRSE"/>
                                    <w:ind w:right="20"/>
                                  </w:pPr>
                                  <w:r>
                                    <w:t>nm</w:t>
                                  </w:r>
                                </w:p>
                              </w:tc>
                              <w:tc>
                                <w:tcPr>
                                  <w:tcW w:w="454" w:type="dxa"/>
                                  <w:tcMar>
                                    <w:left w:w="0" w:type="dxa"/>
                                    <w:right w:w="0" w:type="dxa"/>
                                  </w:tcMar>
                                  <w:vAlign w:val="center"/>
                                </w:tcPr>
                                <w:p w:rsidR="008236D2" w:rsidRPr="00375151" w:rsidRDefault="00280239" w:rsidP="00A3743E">
                                  <w:pPr>
                                    <w:pStyle w:val="TableRSE"/>
                                    <w:ind w:right="20"/>
                                  </w:pPr>
                                  <w:r>
                                    <w:t>nm</w:t>
                                  </w:r>
                                </w:p>
                              </w:tc>
                              <w:tc>
                                <w:tcPr>
                                  <w:tcW w:w="454" w:type="dxa"/>
                                  <w:tcMar>
                                    <w:left w:w="0" w:type="dxa"/>
                                    <w:right w:w="0" w:type="dxa"/>
                                  </w:tcMar>
                                  <w:vAlign w:val="center"/>
                                </w:tcPr>
                                <w:p w:rsidR="008236D2" w:rsidRPr="00375151" w:rsidRDefault="00280239" w:rsidP="00A3743E">
                                  <w:pPr>
                                    <w:pStyle w:val="TableRSE"/>
                                    <w:ind w:right="20"/>
                                  </w:pPr>
                                  <w:r>
                                    <w:t>274.1</w:t>
                                  </w:r>
                                </w:p>
                              </w:tc>
                            </w:tr>
                            <w:tr w:rsidR="008236D2" w:rsidRPr="00375151" w:rsidTr="008236D2">
                              <w:trPr>
                                <w:trHeight w:val="227"/>
                              </w:trPr>
                              <w:tc>
                                <w:tcPr>
                                  <w:tcW w:w="1191"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r w:rsidRPr="00375151">
                                    <w:t>ROE (%)</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-8.0</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0.8</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2.8</w:t>
                                  </w:r>
                                </w:p>
                              </w:tc>
                            </w:tr>
                            <w:bookmarkEnd w:id="33"/>
                            <w:tr w:rsidR="008236D2" w:rsidRPr="00375151" w:rsidTr="008236D2">
                              <w:trPr>
                                <w:trHeight w:val="227"/>
                              </w:trPr>
                              <w:tc>
                                <w:tcPr>
                                  <w:tcW w:w="1191" w:type="dxa"/>
                                  <w:tcBorders>
                                    <w:top w:val="single" w:sz="4" w:space="0" w:color="808080" w:themeColor="background1" w:themeShade="80"/>
                                  </w:tcBorders>
                                  <w:shd w:val="clear" w:color="auto" w:fill="EAEAEA"/>
                                  <w:tcMar>
                                    <w:left w:w="0" w:type="dxa"/>
                                    <w:right w:w="0" w:type="dxa"/>
                                  </w:tcMar>
                                  <w:vAlign w:val="center"/>
                                </w:tcPr>
                                <w:p w:rsidR="008236D2" w:rsidRPr="00C62E5C" w:rsidRDefault="008236D2" w:rsidP="00C62E5C">
                                  <w:pPr>
                                    <w:pStyle w:val="TableLBSE"/>
                                    <w:ind w:left="20"/>
                                    <w:rPr>
                                      <w:w w:val="80"/>
                                    </w:rPr>
                                  </w:pPr>
                                  <w:r w:rsidRPr="00C62E5C">
                                    <w:rPr>
                                      <w:w w:val="80"/>
                                    </w:rPr>
                                    <w:t>Per-share data (KRW)</w:t>
                                  </w:r>
                                </w:p>
                              </w:tc>
                              <w:tc>
                                <w:tcPr>
                                  <w:tcW w:w="45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c>
                                <w:tcPr>
                                  <w:tcW w:w="454" w:type="dxa"/>
                                  <w:tcBorders>
                                    <w:top w:val="single" w:sz="4" w:space="0" w:color="808080" w:themeColor="background1" w:themeShade="80"/>
                                  </w:tcBorders>
                                  <w:tcMar>
                                    <w:left w:w="0" w:type="dxa"/>
                                    <w:right w:w="0" w:type="dxa"/>
                                  </w:tcMar>
                                  <w:vAlign w:val="center"/>
                                </w:tcPr>
                                <w:p w:rsidR="008236D2" w:rsidRPr="00375151" w:rsidRDefault="008236D2" w:rsidP="00C62E5C">
                                  <w:pPr>
                                    <w:pStyle w:val="TableRBSE"/>
                                    <w:ind w:right="20"/>
                                  </w:pP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bookmarkStart w:id="34" w:name="K1_FinData_VS_3" w:colFirst="1" w:colLast="3"/>
                                  <w:r w:rsidRPr="00375151">
                                    <w:t>EPS</w:t>
                                  </w:r>
                                </w:p>
                              </w:tc>
                              <w:tc>
                                <w:tcPr>
                                  <w:tcW w:w="454" w:type="dxa"/>
                                  <w:tcMar>
                                    <w:left w:w="0" w:type="dxa"/>
                                    <w:right w:w="0" w:type="dxa"/>
                                  </w:tcMar>
                                  <w:vAlign w:val="center"/>
                                </w:tcPr>
                                <w:p w:rsidR="008236D2" w:rsidRPr="00375151" w:rsidRDefault="00280239" w:rsidP="00A3743E">
                                  <w:pPr>
                                    <w:pStyle w:val="TableRSE"/>
                                    <w:ind w:right="20"/>
                                  </w:pPr>
                                  <w:r>
                                    <w:t>-2,741</w:t>
                                  </w:r>
                                </w:p>
                              </w:tc>
                              <w:tc>
                                <w:tcPr>
                                  <w:tcW w:w="454" w:type="dxa"/>
                                  <w:tcMar>
                                    <w:left w:w="0" w:type="dxa"/>
                                    <w:right w:w="0" w:type="dxa"/>
                                  </w:tcMar>
                                  <w:vAlign w:val="center"/>
                                </w:tcPr>
                                <w:p w:rsidR="008236D2" w:rsidRPr="00375151" w:rsidRDefault="00280239" w:rsidP="00A3743E">
                                  <w:pPr>
                                    <w:pStyle w:val="TableRSE"/>
                                    <w:ind w:right="20"/>
                                  </w:pPr>
                                  <w:r>
                                    <w:t>296</w:t>
                                  </w:r>
                                </w:p>
                              </w:tc>
                              <w:tc>
                                <w:tcPr>
                                  <w:tcW w:w="454" w:type="dxa"/>
                                  <w:tcMar>
                                    <w:left w:w="0" w:type="dxa"/>
                                    <w:right w:w="0" w:type="dxa"/>
                                  </w:tcMar>
                                  <w:vAlign w:val="center"/>
                                </w:tcPr>
                                <w:p w:rsidR="008236D2" w:rsidRPr="00375151" w:rsidRDefault="00280239" w:rsidP="00A3743E">
                                  <w:pPr>
                                    <w:pStyle w:val="TableRSE"/>
                                    <w:ind w:right="20"/>
                                  </w:pPr>
                                  <w:r>
                                    <w:t>1,106</w:t>
                                  </w:r>
                                </w:p>
                              </w:tc>
                            </w:tr>
                            <w:tr w:rsidR="008236D2" w:rsidRPr="00375151" w:rsidTr="008236D2">
                              <w:trPr>
                                <w:trHeight w:val="227"/>
                              </w:trPr>
                              <w:tc>
                                <w:tcPr>
                                  <w:tcW w:w="1191" w:type="dxa"/>
                                  <w:shd w:val="clear" w:color="auto" w:fill="EAEAEA"/>
                                  <w:tcMar>
                                    <w:left w:w="0" w:type="dxa"/>
                                    <w:right w:w="0" w:type="dxa"/>
                                  </w:tcMar>
                                  <w:vAlign w:val="center"/>
                                </w:tcPr>
                                <w:p w:rsidR="008236D2" w:rsidRPr="00375151" w:rsidRDefault="008236D2" w:rsidP="00A3743E">
                                  <w:pPr>
                                    <w:pStyle w:val="TableLSE"/>
                                    <w:ind w:left="20"/>
                                  </w:pPr>
                                  <w:r w:rsidRPr="00375151">
                                    <w:t>BVPS</w:t>
                                  </w:r>
                                </w:p>
                              </w:tc>
                              <w:tc>
                                <w:tcPr>
                                  <w:tcW w:w="454" w:type="dxa"/>
                                  <w:tcMar>
                                    <w:left w:w="0" w:type="dxa"/>
                                    <w:right w:w="0" w:type="dxa"/>
                                  </w:tcMar>
                                  <w:vAlign w:val="center"/>
                                </w:tcPr>
                                <w:p w:rsidR="008236D2" w:rsidRPr="00375151" w:rsidRDefault="00280239" w:rsidP="00A3743E">
                                  <w:pPr>
                                    <w:pStyle w:val="TableRSE"/>
                                    <w:ind w:right="20"/>
                                  </w:pPr>
                                  <w:r>
                                    <w:t>38,358</w:t>
                                  </w:r>
                                </w:p>
                              </w:tc>
                              <w:tc>
                                <w:tcPr>
                                  <w:tcW w:w="454" w:type="dxa"/>
                                  <w:tcMar>
                                    <w:left w:w="0" w:type="dxa"/>
                                    <w:right w:w="0" w:type="dxa"/>
                                  </w:tcMar>
                                  <w:vAlign w:val="center"/>
                                </w:tcPr>
                                <w:p w:rsidR="008236D2" w:rsidRPr="00375151" w:rsidRDefault="00280239" w:rsidP="00A3743E">
                                  <w:pPr>
                                    <w:pStyle w:val="TableRSE"/>
                                    <w:ind w:right="20"/>
                                  </w:pPr>
                                  <w:r>
                                    <w:t>38,640</w:t>
                                  </w:r>
                                </w:p>
                              </w:tc>
                              <w:tc>
                                <w:tcPr>
                                  <w:tcW w:w="454" w:type="dxa"/>
                                  <w:tcMar>
                                    <w:left w:w="0" w:type="dxa"/>
                                    <w:right w:w="0" w:type="dxa"/>
                                  </w:tcMar>
                                  <w:vAlign w:val="center"/>
                                </w:tcPr>
                                <w:p w:rsidR="008236D2" w:rsidRPr="00375151" w:rsidRDefault="00280239" w:rsidP="00A3743E">
                                  <w:pPr>
                                    <w:pStyle w:val="TableRSE"/>
                                    <w:ind w:right="20"/>
                                  </w:pPr>
                                  <w:r>
                                    <w:t>39,746</w:t>
                                  </w:r>
                                </w:p>
                              </w:tc>
                            </w:tr>
                            <w:tr w:rsidR="008236D2" w:rsidRPr="00375151" w:rsidTr="008236D2">
                              <w:trPr>
                                <w:trHeight w:val="227"/>
                              </w:trPr>
                              <w:tc>
                                <w:tcPr>
                                  <w:tcW w:w="1191" w:type="dxa"/>
                                  <w:tcBorders>
                                    <w:bottom w:val="single" w:sz="4" w:space="0" w:color="808080" w:themeColor="background1" w:themeShade="80"/>
                                  </w:tcBorders>
                                  <w:shd w:val="clear" w:color="auto" w:fill="EAEAEA"/>
                                  <w:tcMar>
                                    <w:left w:w="0" w:type="dxa"/>
                                    <w:right w:w="0" w:type="dxa"/>
                                  </w:tcMar>
                                  <w:vAlign w:val="center"/>
                                </w:tcPr>
                                <w:p w:rsidR="008236D2" w:rsidRPr="00375151" w:rsidRDefault="008236D2" w:rsidP="00A3743E">
                                  <w:pPr>
                                    <w:pStyle w:val="TableLSE"/>
                                    <w:ind w:left="20"/>
                                  </w:pPr>
                                  <w:r w:rsidRPr="00375151">
                                    <w:t>DPS</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w:t>
                                  </w:r>
                                </w:p>
                              </w:tc>
                              <w:tc>
                                <w:tcPr>
                                  <w:tcW w:w="454" w:type="dxa"/>
                                  <w:tcBorders>
                                    <w:bottom w:val="single" w:sz="4" w:space="0" w:color="808080" w:themeColor="background1" w:themeShade="80"/>
                                  </w:tcBorders>
                                  <w:tcMar>
                                    <w:left w:w="0" w:type="dxa"/>
                                    <w:right w:w="0" w:type="dxa"/>
                                  </w:tcMar>
                                  <w:vAlign w:val="center"/>
                                </w:tcPr>
                                <w:p w:rsidR="008236D2" w:rsidRPr="00375151" w:rsidRDefault="00280239" w:rsidP="00A3743E">
                                  <w:pPr>
                                    <w:pStyle w:val="TableRSE"/>
                                    <w:ind w:right="20"/>
                                  </w:pPr>
                                  <w:r>
                                    <w:t>0</w:t>
                                  </w:r>
                                </w:p>
                              </w:tc>
                            </w:tr>
                            <w:bookmarkEnd w:id="34"/>
                          </w:tbl>
                          <w:p w:rsidR="008236D2" w:rsidRPr="00375151" w:rsidRDefault="008236D2" w:rsidP="00A3743E">
                            <w:pPr>
                              <w:pStyle w:val="TableLE"/>
                            </w:pPr>
                          </w:p>
                        </w:tc>
                      </w:tr>
                    </w:tbl>
                    <w:p w:rsidR="008236D2" w:rsidRPr="00EE3EA9" w:rsidRDefault="008236D2" w:rsidP="001A44FE">
                      <w:pPr>
                        <w:pStyle w:val="SourceE"/>
                      </w:pPr>
                    </w:p>
                  </w:txbxContent>
                </v:textbox>
                <w10:wrap anchory="page"/>
              </v:shape>
            </w:pict>
          </mc:Fallback>
        </mc:AlternateContent>
      </w:r>
    </w:p>
    <w:p w:rsidR="001859D4" w:rsidRPr="00C6178E" w:rsidRDefault="001859D4" w:rsidP="006452B3">
      <w:pPr>
        <w:wordWrap w:val="0"/>
        <w:autoSpaceDE w:val="0"/>
        <w:autoSpaceDN w:val="0"/>
        <w:adjustRightInd w:val="0"/>
        <w:snapToGrid w:val="0"/>
        <w:rPr>
          <w:spacing w:val="-6"/>
          <w:w w:val="95"/>
        </w:rPr>
        <w:sectPr w:rsidR="001859D4" w:rsidRPr="00C6178E" w:rsidSect="00136D4F">
          <w:headerReference w:type="default" r:id="rId8"/>
          <w:footerReference w:type="default" r:id="rId9"/>
          <w:pgSz w:w="11907" w:h="16839" w:code="9"/>
          <w:pgMar w:top="2665" w:right="1021" w:bottom="851" w:left="4423" w:header="567" w:footer="567" w:gutter="0"/>
          <w:paperSrc w:first="7" w:other="6"/>
          <w:cols w:space="425"/>
          <w:docGrid w:linePitch="360"/>
        </w:sectPr>
      </w:pPr>
    </w:p>
    <w:p w:rsidR="00426B6B" w:rsidRPr="00426B6B" w:rsidRDefault="00426B6B" w:rsidP="00426B6B">
      <w:pPr>
        <w:pStyle w:val="BodyE"/>
      </w:pPr>
      <w:r w:rsidRPr="00426B6B">
        <w:rPr>
          <w:b/>
        </w:rPr>
        <w:lastRenderedPageBreak/>
        <w:t>Raising target price slightly to KRW150,000; maintaining HOLD:</w:t>
      </w:r>
      <w:r w:rsidRPr="00426B6B">
        <w:t xml:space="preserve"> We raise our target price for the stock by 7% to KRW150,000 (based on 3.9x P/B), as we revise up our 2025 BPS estimate for the firm by 41% from KRW27,422, previously, to KRW38,672 to reflect the firm’s end-2024 issuance of perpetual bonds (worth KRW599.3b). We, however, maintain HOLD, as despite the outlook of a y-y earnings growth in 2H, visibility on its cathode material shipment growth should fall in 2Q due to the US tariff risks. </w:t>
      </w:r>
    </w:p>
    <w:p w:rsidR="00426B6B" w:rsidRDefault="00426B6B" w:rsidP="00F522AD">
      <w:pPr>
        <w:spacing w:after="200"/>
        <w:contextualSpacing/>
        <w:rPr>
          <w:rFonts w:ascii="Arial" w:eastAsia="삼성긴고딕 Medium" w:hAnsi="Arial" w:cs="Arial"/>
          <w:b/>
          <w:color w:val="000000" w:themeColor="text1"/>
          <w:spacing w:val="-6"/>
          <w:w w:val="95"/>
          <w:sz w:val="19"/>
        </w:rPr>
      </w:pPr>
    </w:p>
    <w:p w:rsidR="00F522AD" w:rsidRDefault="00F522AD" w:rsidP="00F522AD">
      <w:pPr>
        <w:spacing w:after="200"/>
        <w:contextualSpacing/>
        <w:rPr>
          <w:rFonts w:ascii="Arial" w:eastAsia="삼성긴고딕 Medium" w:hAnsi="Arial" w:cs="Arial"/>
          <w:b/>
          <w:color w:val="000000" w:themeColor="text1"/>
          <w:spacing w:val="-6"/>
          <w:w w:val="95"/>
          <w:sz w:val="19"/>
        </w:rPr>
      </w:pPr>
      <w:r>
        <w:rPr>
          <w:rFonts w:ascii="Arial" w:eastAsia="삼성긴고딕 Medium" w:hAnsi="Arial" w:cs="Arial"/>
          <w:b/>
          <w:color w:val="000000" w:themeColor="text1"/>
          <w:spacing w:val="-6"/>
          <w:w w:val="95"/>
          <w:sz w:val="19"/>
        </w:rPr>
        <w:t>1Q review</w:t>
      </w:r>
    </w:p>
    <w:tbl>
      <w:tblPr>
        <w:tblStyle w:val="11"/>
        <w:tblW w:w="7938" w:type="dxa"/>
        <w:tblInd w:w="0" w:type="dxa"/>
        <w:tblBorders>
          <w:top w:val="none" w:sz="0" w:space="0" w:color="auto"/>
          <w:left w:val="none" w:sz="0" w:space="0" w:color="auto"/>
          <w:bottom w:val="single" w:sz="4" w:space="0" w:color="7F7F7F"/>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22"/>
        <w:gridCol w:w="1050"/>
        <w:gridCol w:w="1143"/>
        <w:gridCol w:w="1143"/>
        <w:gridCol w:w="1121"/>
        <w:gridCol w:w="1130"/>
        <w:gridCol w:w="1129"/>
      </w:tblGrid>
      <w:tr w:rsidR="00F522AD" w:rsidTr="00BA5490">
        <w:trPr>
          <w:trHeight w:val="255"/>
        </w:trPr>
        <w:tc>
          <w:tcPr>
            <w:tcW w:w="1222" w:type="dxa"/>
            <w:tcBorders>
              <w:top w:val="single" w:sz="4" w:space="0" w:color="7F7F7F"/>
              <w:left w:val="nil"/>
              <w:bottom w:val="nil"/>
              <w:right w:val="nil"/>
            </w:tcBorders>
            <w:shd w:val="clear" w:color="auto" w:fill="auto"/>
            <w:vAlign w:val="center"/>
            <w:hideMark/>
          </w:tcPr>
          <w:p w:rsidR="00F522AD" w:rsidRDefault="00F522AD"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(KRWb)</w:t>
            </w:r>
          </w:p>
        </w:tc>
        <w:tc>
          <w:tcPr>
            <w:tcW w:w="1050" w:type="dxa"/>
            <w:tcBorders>
              <w:top w:val="single" w:sz="4" w:space="0" w:color="7F7F7F"/>
              <w:left w:val="nil"/>
              <w:bottom w:val="nil"/>
              <w:right w:val="nil"/>
            </w:tcBorders>
            <w:shd w:val="clear" w:color="auto" w:fill="auto"/>
            <w:vAlign w:val="center"/>
            <w:hideMark/>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1Q25</w:t>
            </w:r>
            <w:r>
              <w:rPr>
                <w:rFonts w:ascii="Arial" w:eastAsia="삼성긴고딕 Medium" w:hAnsi="Arial" w:cs="Arial" w:hint="eastAsia"/>
                <w:b/>
                <w:color w:val="000000" w:themeColor="text1"/>
                <w:spacing w:val="-6"/>
                <w:w w:val="95"/>
                <w:sz w:val="16"/>
                <w:szCs w:val="16"/>
              </w:rPr>
              <w:t>P</w:t>
            </w:r>
          </w:p>
        </w:tc>
        <w:tc>
          <w:tcPr>
            <w:tcW w:w="1143" w:type="dxa"/>
            <w:tcBorders>
              <w:top w:val="single" w:sz="4" w:space="0" w:color="7F7F7F"/>
              <w:left w:val="nil"/>
              <w:bottom w:val="nil"/>
              <w:right w:val="nil"/>
            </w:tcBorders>
            <w:shd w:val="clear" w:color="auto" w:fill="auto"/>
            <w:vAlign w:val="center"/>
            <w:hideMark/>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1Q24</w:t>
            </w:r>
          </w:p>
        </w:tc>
        <w:tc>
          <w:tcPr>
            <w:tcW w:w="1143" w:type="dxa"/>
            <w:tcBorders>
              <w:top w:val="single" w:sz="4" w:space="0" w:color="7F7F7F"/>
              <w:left w:val="nil"/>
              <w:bottom w:val="nil"/>
              <w:right w:val="nil"/>
            </w:tcBorders>
            <w:shd w:val="clear" w:color="auto" w:fill="auto"/>
            <w:vAlign w:val="center"/>
            <w:hideMark/>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4Q24</w:t>
            </w:r>
          </w:p>
        </w:tc>
        <w:tc>
          <w:tcPr>
            <w:tcW w:w="1121" w:type="dxa"/>
            <w:tcBorders>
              <w:top w:val="single" w:sz="4" w:space="0" w:color="7F7F7F"/>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p>
        </w:tc>
        <w:tc>
          <w:tcPr>
            <w:tcW w:w="2259" w:type="dxa"/>
            <w:gridSpan w:val="2"/>
            <w:tcBorders>
              <w:top w:val="single" w:sz="4" w:space="0" w:color="7F7F7F"/>
              <w:left w:val="nil"/>
              <w:bottom w:val="single" w:sz="4" w:space="0" w:color="auto"/>
              <w:right w:val="nil"/>
            </w:tcBorders>
            <w:shd w:val="clear" w:color="auto" w:fill="auto"/>
            <w:vAlign w:val="center"/>
            <w:hideMark/>
          </w:tcPr>
          <w:p w:rsidR="00F522AD" w:rsidRDefault="00F522AD" w:rsidP="008F4159">
            <w:pPr>
              <w:wordWrap w:val="0"/>
              <w:autoSpaceDE w:val="0"/>
              <w:autoSpaceDN w:val="0"/>
              <w:adjustRightInd w:val="0"/>
              <w:snapToGrid w:val="0"/>
              <w:ind w:left="356" w:rightChars="10" w:right="20" w:hanging="356"/>
              <w:jc w:val="center"/>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Chg</w:t>
            </w:r>
          </w:p>
        </w:tc>
      </w:tr>
      <w:tr w:rsidR="00F522AD" w:rsidTr="00BA5490">
        <w:trPr>
          <w:trHeight w:val="255"/>
        </w:trPr>
        <w:tc>
          <w:tcPr>
            <w:tcW w:w="1222"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p>
        </w:tc>
        <w:tc>
          <w:tcPr>
            <w:tcW w:w="1050"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p>
        </w:tc>
        <w:tc>
          <w:tcPr>
            <w:tcW w:w="1143"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p>
        </w:tc>
        <w:tc>
          <w:tcPr>
            <w:tcW w:w="1143"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p>
        </w:tc>
        <w:tc>
          <w:tcPr>
            <w:tcW w:w="1121"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p>
        </w:tc>
        <w:tc>
          <w:tcPr>
            <w:tcW w:w="1130"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y-y)</w:t>
            </w:r>
          </w:p>
        </w:tc>
        <w:tc>
          <w:tcPr>
            <w:tcW w:w="1129"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5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q-q)</w:t>
            </w:r>
          </w:p>
        </w:tc>
      </w:tr>
      <w:tr w:rsidR="00F522AD" w:rsidTr="00BA5490">
        <w:trPr>
          <w:trHeight w:val="255"/>
        </w:trPr>
        <w:tc>
          <w:tcPr>
            <w:tcW w:w="1222" w:type="dxa"/>
            <w:tcBorders>
              <w:top w:val="single" w:sz="4" w:space="0" w:color="7F7F7F"/>
              <w:left w:val="nil"/>
              <w:bottom w:val="nil"/>
              <w:right w:val="nil"/>
            </w:tcBorders>
            <w:shd w:val="clear" w:color="auto" w:fill="E7E7E7"/>
            <w:vAlign w:val="center"/>
            <w:hideMark/>
          </w:tcPr>
          <w:p w:rsidR="00F522AD" w:rsidRDefault="00F522AD" w:rsidP="008F4159">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Sales</w:t>
            </w:r>
          </w:p>
        </w:tc>
        <w:tc>
          <w:tcPr>
            <w:tcW w:w="1050"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845.4 </w:t>
            </w:r>
          </w:p>
        </w:tc>
        <w:tc>
          <w:tcPr>
            <w:tcW w:w="1143"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1,138.4 </w:t>
            </w:r>
          </w:p>
        </w:tc>
        <w:tc>
          <w:tcPr>
            <w:tcW w:w="1143"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723.2 </w:t>
            </w:r>
          </w:p>
        </w:tc>
        <w:tc>
          <w:tcPr>
            <w:tcW w:w="1121" w:type="dxa"/>
            <w:tcBorders>
              <w:top w:val="single" w:sz="4" w:space="0" w:color="7F7F7F"/>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p>
        </w:tc>
        <w:tc>
          <w:tcPr>
            <w:tcW w:w="1130"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-25.7</w:t>
            </w:r>
          </w:p>
        </w:tc>
        <w:tc>
          <w:tcPr>
            <w:tcW w:w="1129"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16.9</w:t>
            </w:r>
          </w:p>
        </w:tc>
      </w:tr>
      <w:tr w:rsidR="00F522AD" w:rsidTr="00BA5490">
        <w:trPr>
          <w:trHeight w:val="255"/>
        </w:trPr>
        <w:tc>
          <w:tcPr>
            <w:tcW w:w="1222" w:type="dxa"/>
            <w:tcBorders>
              <w:top w:val="nil"/>
              <w:left w:val="nil"/>
              <w:bottom w:val="nil"/>
              <w:right w:val="nil"/>
            </w:tcBorders>
            <w:shd w:val="clear" w:color="auto" w:fill="E7E7E7"/>
            <w:vAlign w:val="center"/>
            <w:hideMark/>
          </w:tcPr>
          <w:p w:rsidR="00F522AD" w:rsidRDefault="00F522AD" w:rsidP="008F4159">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Operating profit</w:t>
            </w:r>
          </w:p>
        </w:tc>
        <w:tc>
          <w:tcPr>
            <w:tcW w:w="1050"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17.2 </w:t>
            </w:r>
          </w:p>
        </w:tc>
        <w:tc>
          <w:tcPr>
            <w:tcW w:w="1143"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37.9 </w:t>
            </w:r>
          </w:p>
        </w:tc>
        <w:tc>
          <w:tcPr>
            <w:tcW w:w="1143"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-41.3 </w:t>
            </w:r>
          </w:p>
        </w:tc>
        <w:tc>
          <w:tcPr>
            <w:tcW w:w="1121" w:type="dxa"/>
            <w:tcBorders>
              <w:top w:val="nil"/>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p>
        </w:tc>
        <w:tc>
          <w:tcPr>
            <w:tcW w:w="1130"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-54.6</w:t>
            </w:r>
          </w:p>
        </w:tc>
        <w:tc>
          <w:tcPr>
            <w:tcW w:w="1129" w:type="dxa"/>
            <w:tcBorders>
              <w:top w:val="nil"/>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Turned </w:t>
            </w:r>
            <w:r w:rsidR="00BA5490">
              <w:rPr>
                <w:rFonts w:ascii="Arial" w:eastAsia="삼성긴고딕 Light" w:hAnsi="Arial" w:cs="Arial" w:hint="eastAsia"/>
                <w:color w:val="000000" w:themeColor="text1"/>
                <w:spacing w:val="-6"/>
                <w:w w:val="95"/>
                <w:sz w:val="16"/>
                <w:szCs w:val="16"/>
              </w:rPr>
              <w:t>pos</w:t>
            </w:r>
          </w:p>
        </w:tc>
      </w:tr>
      <w:tr w:rsidR="00BA5490" w:rsidTr="00BA5490">
        <w:trPr>
          <w:trHeight w:val="255"/>
        </w:trPr>
        <w:tc>
          <w:tcPr>
            <w:tcW w:w="1222" w:type="dxa"/>
            <w:tcBorders>
              <w:top w:val="nil"/>
              <w:left w:val="nil"/>
              <w:bottom w:val="nil"/>
              <w:right w:val="nil"/>
            </w:tcBorders>
            <w:shd w:val="clear" w:color="auto" w:fill="E7E7E7"/>
            <w:vAlign w:val="center"/>
            <w:hideMark/>
          </w:tcPr>
          <w:p w:rsidR="00BA5490" w:rsidRDefault="00BA5490" w:rsidP="00BA5490">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Pre-tax profit</w:t>
            </w:r>
          </w:p>
        </w:tc>
        <w:tc>
          <w:tcPr>
            <w:tcW w:w="1050"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60.8 </w:t>
            </w:r>
          </w:p>
        </w:tc>
        <w:tc>
          <w:tcPr>
            <w:tcW w:w="1143"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31.4 </w:t>
            </w:r>
          </w:p>
        </w:tc>
        <w:tc>
          <w:tcPr>
            <w:tcW w:w="1143"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-430.2 </w:t>
            </w:r>
          </w:p>
        </w:tc>
        <w:tc>
          <w:tcPr>
            <w:tcW w:w="1121"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p>
        </w:tc>
        <w:tc>
          <w:tcPr>
            <w:tcW w:w="1130"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93.7</w:t>
            </w:r>
          </w:p>
        </w:tc>
        <w:tc>
          <w:tcPr>
            <w:tcW w:w="1129" w:type="dxa"/>
            <w:tcBorders>
              <w:top w:val="nil"/>
              <w:left w:val="nil"/>
              <w:bottom w:val="nil"/>
              <w:right w:val="nil"/>
            </w:tcBorders>
            <w:shd w:val="clear" w:color="auto" w:fill="auto"/>
            <w:vAlign w:val="center"/>
            <w:hideMark/>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Turned </w:t>
            </w:r>
            <w:r>
              <w:rPr>
                <w:rFonts w:ascii="Arial" w:eastAsia="삼성긴고딕 Light" w:hAnsi="Arial" w:cs="Arial" w:hint="eastAsia"/>
                <w:color w:val="000000" w:themeColor="text1"/>
                <w:spacing w:val="-6"/>
                <w:w w:val="95"/>
                <w:sz w:val="16"/>
                <w:szCs w:val="16"/>
              </w:rPr>
              <w:t>pos</w:t>
            </w:r>
          </w:p>
        </w:tc>
      </w:tr>
      <w:tr w:rsidR="00BA5490" w:rsidTr="00BA5490">
        <w:trPr>
          <w:trHeight w:val="255"/>
        </w:trPr>
        <w:tc>
          <w:tcPr>
            <w:tcW w:w="1222" w:type="dxa"/>
            <w:tcBorders>
              <w:top w:val="nil"/>
              <w:left w:val="nil"/>
              <w:bottom w:val="single" w:sz="4" w:space="0" w:color="auto"/>
              <w:right w:val="nil"/>
            </w:tcBorders>
            <w:shd w:val="clear" w:color="auto" w:fill="E7E7E7"/>
            <w:vAlign w:val="center"/>
            <w:hideMark/>
          </w:tcPr>
          <w:p w:rsidR="00BA5490" w:rsidRDefault="00BA5490" w:rsidP="00BA5490">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Net profit</w:t>
            </w:r>
          </w:p>
        </w:tc>
        <w:tc>
          <w:tcPr>
            <w:tcW w:w="1050" w:type="dxa"/>
            <w:tcBorders>
              <w:top w:val="nil"/>
              <w:left w:val="nil"/>
              <w:bottom w:val="single" w:sz="4" w:space="0" w:color="auto"/>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48.9 </w:t>
            </w:r>
          </w:p>
        </w:tc>
        <w:tc>
          <w:tcPr>
            <w:tcW w:w="1143" w:type="dxa"/>
            <w:tcBorders>
              <w:top w:val="nil"/>
              <w:left w:val="nil"/>
              <w:bottom w:val="single" w:sz="4" w:space="0" w:color="auto"/>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57.0 </w:t>
            </w:r>
          </w:p>
        </w:tc>
        <w:tc>
          <w:tcPr>
            <w:tcW w:w="1143" w:type="dxa"/>
            <w:tcBorders>
              <w:top w:val="nil"/>
              <w:left w:val="nil"/>
              <w:bottom w:val="single" w:sz="4" w:space="0" w:color="auto"/>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-275.9 </w:t>
            </w:r>
          </w:p>
        </w:tc>
        <w:tc>
          <w:tcPr>
            <w:tcW w:w="1121" w:type="dxa"/>
            <w:tcBorders>
              <w:top w:val="nil"/>
              <w:left w:val="nil"/>
              <w:bottom w:val="single" w:sz="4" w:space="0" w:color="auto"/>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p>
        </w:tc>
        <w:tc>
          <w:tcPr>
            <w:tcW w:w="1130" w:type="dxa"/>
            <w:tcBorders>
              <w:top w:val="nil"/>
              <w:left w:val="nil"/>
              <w:bottom w:val="single" w:sz="4" w:space="0" w:color="auto"/>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-14.2</w:t>
            </w:r>
          </w:p>
        </w:tc>
        <w:tc>
          <w:tcPr>
            <w:tcW w:w="1129" w:type="dxa"/>
            <w:tcBorders>
              <w:top w:val="nil"/>
              <w:left w:val="nil"/>
              <w:bottom w:val="single" w:sz="4" w:space="0" w:color="auto"/>
              <w:right w:val="nil"/>
            </w:tcBorders>
            <w:shd w:val="clear" w:color="auto" w:fill="auto"/>
            <w:vAlign w:val="center"/>
            <w:hideMark/>
          </w:tcPr>
          <w:p w:rsidR="00BA5490" w:rsidRDefault="00BA5490" w:rsidP="00BA5490">
            <w:pPr>
              <w:wordWrap w:val="0"/>
              <w:autoSpaceDE w:val="0"/>
              <w:autoSpaceDN w:val="0"/>
              <w:adjustRightInd w:val="0"/>
              <w:snapToGrid w:val="0"/>
              <w:ind w:left="106" w:rightChars="10"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Turned </w:t>
            </w:r>
            <w:r>
              <w:rPr>
                <w:rFonts w:ascii="Arial" w:eastAsia="삼성긴고딕 Light" w:hAnsi="Arial" w:cs="Arial" w:hint="eastAsia"/>
                <w:color w:val="000000" w:themeColor="text1"/>
                <w:spacing w:val="-6"/>
                <w:w w:val="95"/>
                <w:sz w:val="16"/>
                <w:szCs w:val="16"/>
              </w:rPr>
              <w:t>pos</w:t>
            </w:r>
          </w:p>
        </w:tc>
      </w:tr>
      <w:tr w:rsidR="00BA5490" w:rsidTr="00BA5490">
        <w:trPr>
          <w:trHeight w:val="255"/>
        </w:trPr>
        <w:tc>
          <w:tcPr>
            <w:tcW w:w="1222" w:type="dxa"/>
            <w:tcBorders>
              <w:top w:val="single" w:sz="4" w:space="0" w:color="auto"/>
              <w:left w:val="nil"/>
              <w:bottom w:val="nil"/>
              <w:right w:val="nil"/>
            </w:tcBorders>
            <w:shd w:val="clear" w:color="auto" w:fill="E7E7E7"/>
            <w:vAlign w:val="center"/>
            <w:hideMark/>
          </w:tcPr>
          <w:p w:rsidR="00BA5490" w:rsidRDefault="00BA5490" w:rsidP="00BA5490">
            <w:pPr>
              <w:wordWrap w:val="0"/>
              <w:autoSpaceDE w:val="0"/>
              <w:autoSpaceDN w:val="0"/>
              <w:adjustRightInd w:val="0"/>
              <w:snapToGrid w:val="0"/>
              <w:ind w:left="356" w:hanging="356"/>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Margins (%)</w:t>
            </w:r>
          </w:p>
        </w:tc>
        <w:tc>
          <w:tcPr>
            <w:tcW w:w="1050" w:type="dxa"/>
            <w:tcBorders>
              <w:top w:val="single" w:sz="4" w:space="0" w:color="auto"/>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rPr>
                <w:rFonts w:ascii="Arial" w:eastAsia="삼성긴고딕 Medium" w:hAnsi="Arial" w:cs="Arial"/>
                <w:color w:val="000000" w:themeColor="text1"/>
                <w:spacing w:val="-6"/>
                <w:w w:val="95"/>
                <w:sz w:val="16"/>
                <w:szCs w:val="16"/>
              </w:rPr>
            </w:pPr>
          </w:p>
        </w:tc>
        <w:tc>
          <w:tcPr>
            <w:tcW w:w="1143" w:type="dxa"/>
            <w:tcBorders>
              <w:top w:val="single" w:sz="4" w:space="0" w:color="auto"/>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rPr>
                <w:rFonts w:ascii="Arial" w:eastAsia="삼성긴고딕 Medium" w:hAnsi="Arial" w:cs="Arial"/>
                <w:color w:val="000000" w:themeColor="text1"/>
                <w:spacing w:val="-6"/>
                <w:w w:val="95"/>
                <w:sz w:val="16"/>
                <w:szCs w:val="16"/>
              </w:rPr>
            </w:pPr>
          </w:p>
        </w:tc>
        <w:tc>
          <w:tcPr>
            <w:tcW w:w="1143" w:type="dxa"/>
            <w:tcBorders>
              <w:top w:val="single" w:sz="4" w:space="0" w:color="auto"/>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rPr>
                <w:rFonts w:ascii="Arial" w:eastAsia="삼성긴고딕 Medium" w:hAnsi="Arial" w:cs="Arial"/>
                <w:color w:val="000000" w:themeColor="text1"/>
                <w:spacing w:val="-6"/>
                <w:w w:val="95"/>
                <w:sz w:val="16"/>
                <w:szCs w:val="16"/>
              </w:rPr>
            </w:pPr>
          </w:p>
        </w:tc>
        <w:tc>
          <w:tcPr>
            <w:tcW w:w="1121" w:type="dxa"/>
            <w:tcBorders>
              <w:top w:val="single" w:sz="4" w:space="0" w:color="auto"/>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rPr>
                <w:rFonts w:ascii="Arial" w:eastAsia="삼성긴고딕 Medium" w:hAnsi="Arial" w:cs="Arial"/>
                <w:color w:val="000000" w:themeColor="text1"/>
                <w:spacing w:val="-6"/>
                <w:w w:val="95"/>
                <w:sz w:val="16"/>
                <w:szCs w:val="16"/>
              </w:rPr>
            </w:pPr>
          </w:p>
        </w:tc>
        <w:tc>
          <w:tcPr>
            <w:tcW w:w="1130" w:type="dxa"/>
            <w:tcBorders>
              <w:top w:val="single" w:sz="4" w:space="0" w:color="auto"/>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rPr>
                <w:rFonts w:ascii="Arial" w:eastAsia="삼성긴고딕 Medium" w:hAnsi="Arial" w:cs="Arial"/>
                <w:color w:val="000000" w:themeColor="text1"/>
                <w:spacing w:val="-6"/>
                <w:w w:val="95"/>
                <w:sz w:val="16"/>
                <w:szCs w:val="16"/>
              </w:rPr>
            </w:pPr>
          </w:p>
        </w:tc>
        <w:tc>
          <w:tcPr>
            <w:tcW w:w="1129" w:type="dxa"/>
            <w:tcBorders>
              <w:top w:val="single" w:sz="4" w:space="0" w:color="auto"/>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rPr>
                <w:rFonts w:ascii="Arial" w:eastAsia="삼성긴고딕 Medium" w:hAnsi="Arial" w:cs="Arial"/>
                <w:color w:val="000000" w:themeColor="text1"/>
                <w:spacing w:val="-6"/>
                <w:w w:val="95"/>
                <w:sz w:val="16"/>
                <w:szCs w:val="16"/>
              </w:rPr>
            </w:pPr>
          </w:p>
        </w:tc>
      </w:tr>
      <w:tr w:rsidR="00BA5490" w:rsidTr="00BA5490">
        <w:trPr>
          <w:trHeight w:val="255"/>
        </w:trPr>
        <w:tc>
          <w:tcPr>
            <w:tcW w:w="1222" w:type="dxa"/>
            <w:tcBorders>
              <w:top w:val="nil"/>
              <w:left w:val="nil"/>
              <w:bottom w:val="nil"/>
              <w:right w:val="nil"/>
            </w:tcBorders>
            <w:shd w:val="clear" w:color="auto" w:fill="E7E7E7"/>
            <w:vAlign w:val="center"/>
            <w:hideMark/>
          </w:tcPr>
          <w:p w:rsidR="00BA5490" w:rsidRDefault="00BA5490" w:rsidP="00BA5490">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Operating profit</w:t>
            </w:r>
          </w:p>
        </w:tc>
        <w:tc>
          <w:tcPr>
            <w:tcW w:w="1050"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2.0 </w:t>
            </w:r>
          </w:p>
        </w:tc>
        <w:tc>
          <w:tcPr>
            <w:tcW w:w="1143"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3.3 </w:t>
            </w:r>
          </w:p>
        </w:tc>
        <w:tc>
          <w:tcPr>
            <w:tcW w:w="1143"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-5.7 </w:t>
            </w:r>
          </w:p>
        </w:tc>
        <w:tc>
          <w:tcPr>
            <w:tcW w:w="1121"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c>
          <w:tcPr>
            <w:tcW w:w="1130"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c>
          <w:tcPr>
            <w:tcW w:w="1129"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r>
      <w:tr w:rsidR="00BA5490" w:rsidTr="00BA5490">
        <w:trPr>
          <w:trHeight w:val="255"/>
        </w:trPr>
        <w:tc>
          <w:tcPr>
            <w:tcW w:w="1222" w:type="dxa"/>
            <w:tcBorders>
              <w:top w:val="nil"/>
              <w:left w:val="nil"/>
              <w:bottom w:val="nil"/>
              <w:right w:val="nil"/>
            </w:tcBorders>
            <w:shd w:val="clear" w:color="auto" w:fill="E7E7E7"/>
            <w:vAlign w:val="center"/>
            <w:hideMark/>
          </w:tcPr>
          <w:p w:rsidR="00BA5490" w:rsidRDefault="00BA5490" w:rsidP="00BA5490">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Pre-tax profit</w:t>
            </w:r>
          </w:p>
        </w:tc>
        <w:tc>
          <w:tcPr>
            <w:tcW w:w="1050"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7.2 </w:t>
            </w:r>
          </w:p>
        </w:tc>
        <w:tc>
          <w:tcPr>
            <w:tcW w:w="1143"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2.8 </w:t>
            </w:r>
          </w:p>
        </w:tc>
        <w:tc>
          <w:tcPr>
            <w:tcW w:w="1143"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-59.5 </w:t>
            </w:r>
          </w:p>
        </w:tc>
        <w:tc>
          <w:tcPr>
            <w:tcW w:w="1121"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c>
          <w:tcPr>
            <w:tcW w:w="1130"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c>
          <w:tcPr>
            <w:tcW w:w="1129" w:type="dxa"/>
            <w:tcBorders>
              <w:top w:val="nil"/>
              <w:left w:val="nil"/>
              <w:bottom w:val="nil"/>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r>
      <w:tr w:rsidR="00BA5490" w:rsidTr="00BA5490">
        <w:trPr>
          <w:trHeight w:val="255"/>
        </w:trPr>
        <w:tc>
          <w:tcPr>
            <w:tcW w:w="1222" w:type="dxa"/>
            <w:tcBorders>
              <w:top w:val="nil"/>
              <w:left w:val="nil"/>
              <w:bottom w:val="single" w:sz="4" w:space="0" w:color="7F7F7F"/>
              <w:right w:val="nil"/>
            </w:tcBorders>
            <w:shd w:val="clear" w:color="auto" w:fill="E7E7E7"/>
            <w:vAlign w:val="center"/>
            <w:hideMark/>
          </w:tcPr>
          <w:p w:rsidR="00BA5490" w:rsidRDefault="00BA5490" w:rsidP="00BA5490">
            <w:pPr>
              <w:wordWrap w:val="0"/>
              <w:autoSpaceDE w:val="0"/>
              <w:autoSpaceDN w:val="0"/>
              <w:adjustRightInd w:val="0"/>
              <w:snapToGrid w:val="0"/>
              <w:ind w:left="35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Net profit</w:t>
            </w:r>
          </w:p>
        </w:tc>
        <w:tc>
          <w:tcPr>
            <w:tcW w:w="1050" w:type="dxa"/>
            <w:tcBorders>
              <w:top w:val="nil"/>
              <w:left w:val="nil"/>
              <w:bottom w:val="single" w:sz="4" w:space="0" w:color="7F7F7F"/>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5.8 </w:t>
            </w:r>
          </w:p>
        </w:tc>
        <w:tc>
          <w:tcPr>
            <w:tcW w:w="1143" w:type="dxa"/>
            <w:tcBorders>
              <w:top w:val="nil"/>
              <w:left w:val="nil"/>
              <w:bottom w:val="single" w:sz="4" w:space="0" w:color="7F7F7F"/>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5.0 </w:t>
            </w:r>
          </w:p>
        </w:tc>
        <w:tc>
          <w:tcPr>
            <w:tcW w:w="1143" w:type="dxa"/>
            <w:tcBorders>
              <w:top w:val="nil"/>
              <w:left w:val="nil"/>
              <w:bottom w:val="single" w:sz="4" w:space="0" w:color="7F7F7F"/>
              <w:right w:val="nil"/>
            </w:tcBorders>
            <w:shd w:val="clear" w:color="auto" w:fill="auto"/>
            <w:vAlign w:val="center"/>
          </w:tcPr>
          <w:p w:rsidR="00BA5490" w:rsidRDefault="00BA5490" w:rsidP="00BA5490">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-38.2 </w:t>
            </w:r>
          </w:p>
        </w:tc>
        <w:tc>
          <w:tcPr>
            <w:tcW w:w="1121" w:type="dxa"/>
            <w:tcBorders>
              <w:top w:val="nil"/>
              <w:left w:val="nil"/>
              <w:bottom w:val="single" w:sz="4" w:space="0" w:color="7F7F7F"/>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c>
          <w:tcPr>
            <w:tcW w:w="1130" w:type="dxa"/>
            <w:tcBorders>
              <w:top w:val="nil"/>
              <w:left w:val="nil"/>
              <w:bottom w:val="single" w:sz="4" w:space="0" w:color="7F7F7F"/>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c>
          <w:tcPr>
            <w:tcW w:w="1129" w:type="dxa"/>
            <w:tcBorders>
              <w:top w:val="nil"/>
              <w:left w:val="nil"/>
              <w:bottom w:val="single" w:sz="4" w:space="0" w:color="7F7F7F"/>
              <w:right w:val="nil"/>
            </w:tcBorders>
            <w:shd w:val="clear" w:color="auto" w:fill="auto"/>
            <w:vAlign w:val="center"/>
          </w:tcPr>
          <w:p w:rsidR="00BA5490" w:rsidRDefault="00BA5490" w:rsidP="00BA5490">
            <w:pPr>
              <w:wordWrap w:val="0"/>
              <w:autoSpaceDE w:val="0"/>
              <w:autoSpaceDN w:val="0"/>
              <w:adjustRightInd w:val="0"/>
              <w:snapToGrid w:val="0"/>
              <w:ind w:left="106" w:rightChars="10" w:right="20" w:hanging="106"/>
              <w:jc w:val="left"/>
              <w:rPr>
                <w:rFonts w:ascii="Arial" w:eastAsia="삼성긴고딕 Medium" w:hAnsi="Arial" w:cs="Arial"/>
                <w:color w:val="000000" w:themeColor="text1"/>
                <w:spacing w:val="-6"/>
                <w:w w:val="95"/>
                <w:sz w:val="16"/>
                <w:szCs w:val="16"/>
              </w:rPr>
            </w:pPr>
          </w:p>
        </w:tc>
      </w:tr>
    </w:tbl>
    <w:p w:rsidR="00F522AD" w:rsidRDefault="00F522AD" w:rsidP="00F522AD">
      <w:pPr>
        <w:tabs>
          <w:tab w:val="left" w:pos="440"/>
          <w:tab w:val="left" w:pos="540"/>
          <w:tab w:val="left" w:pos="620"/>
        </w:tabs>
        <w:wordWrap w:val="0"/>
        <w:autoSpaceDE w:val="0"/>
        <w:autoSpaceDN w:val="0"/>
        <w:adjustRightInd w:val="0"/>
        <w:snapToGrid w:val="0"/>
        <w:spacing w:before="20" w:line="200" w:lineRule="exact"/>
        <w:ind w:left="331" w:hangingChars="285" w:hanging="331"/>
        <w:jc w:val="left"/>
        <w:rPr>
          <w:rFonts w:ascii="Arial" w:eastAsia="삼성긴고딕 Ultralight" w:hAnsi="Arial" w:cs="Arial"/>
          <w:color w:val="000000" w:themeColor="text1"/>
          <w:spacing w:val="-6"/>
          <w:w w:val="95"/>
          <w:sz w:val="15"/>
          <w:szCs w:val="15"/>
        </w:rPr>
      </w:pPr>
      <w:r>
        <w:rPr>
          <w:rFonts w:ascii="Arial" w:eastAsia="삼성긴고딕 Ultralight" w:hAnsi="Arial" w:cs="Arial"/>
          <w:color w:val="000000" w:themeColor="text1"/>
          <w:spacing w:val="-6"/>
          <w:w w:val="95"/>
          <w:sz w:val="15"/>
          <w:szCs w:val="15"/>
        </w:rPr>
        <w:t>Source: Company data, Samsung Securities</w:t>
      </w:r>
    </w:p>
    <w:p w:rsidR="00F522AD" w:rsidRDefault="00F522AD" w:rsidP="00F522AD">
      <w:pPr>
        <w:wordWrap w:val="0"/>
        <w:autoSpaceDE w:val="0"/>
        <w:autoSpaceDN w:val="0"/>
        <w:adjustRightInd w:val="0"/>
        <w:snapToGrid w:val="0"/>
        <w:spacing w:after="60" w:line="280" w:lineRule="exact"/>
        <w:jc w:val="left"/>
        <w:rPr>
          <w:rFonts w:ascii="Arial" w:eastAsia="삼성긴고딕 Medium" w:hAnsi="Arial" w:cs="Arial"/>
          <w:b/>
          <w:color w:val="000000" w:themeColor="text1"/>
          <w:spacing w:val="-6"/>
          <w:w w:val="95"/>
          <w:sz w:val="19"/>
        </w:rPr>
      </w:pPr>
    </w:p>
    <w:p w:rsidR="00F522AD" w:rsidRDefault="00F522AD" w:rsidP="00F522AD">
      <w:pPr>
        <w:wordWrap w:val="0"/>
        <w:autoSpaceDE w:val="0"/>
        <w:autoSpaceDN w:val="0"/>
        <w:adjustRightInd w:val="0"/>
        <w:snapToGrid w:val="0"/>
        <w:spacing w:after="60" w:line="280" w:lineRule="exact"/>
        <w:jc w:val="left"/>
        <w:rPr>
          <w:rFonts w:ascii="Arial" w:eastAsia="삼성긴고딕 Medium" w:hAnsi="Arial" w:cs="Arial"/>
          <w:b/>
          <w:color w:val="000000" w:themeColor="text1"/>
          <w:spacing w:val="-6"/>
          <w:w w:val="95"/>
          <w:sz w:val="19"/>
        </w:rPr>
      </w:pPr>
      <w:r>
        <w:rPr>
          <w:rFonts w:ascii="Arial" w:eastAsia="삼성긴고딕 Medium" w:hAnsi="Arial" w:cs="Arial"/>
          <w:b/>
          <w:color w:val="000000" w:themeColor="text1"/>
          <w:spacing w:val="-6"/>
          <w:w w:val="95"/>
          <w:sz w:val="19"/>
        </w:rPr>
        <w:t>Revisions to full-year forecasts</w:t>
      </w:r>
    </w:p>
    <w:tbl>
      <w:tblPr>
        <w:tblStyle w:val="2"/>
        <w:tblW w:w="7938" w:type="dxa"/>
        <w:tblInd w:w="0" w:type="dxa"/>
        <w:tblBorders>
          <w:top w:val="none" w:sz="0" w:space="0" w:color="auto"/>
          <w:left w:val="none" w:sz="0" w:space="0" w:color="auto"/>
          <w:bottom w:val="single" w:sz="4" w:space="0" w:color="7F7F7F"/>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75"/>
        <w:gridCol w:w="373"/>
        <w:gridCol w:w="889"/>
        <w:gridCol w:w="888"/>
        <w:gridCol w:w="884"/>
        <w:gridCol w:w="870"/>
        <w:gridCol w:w="889"/>
        <w:gridCol w:w="885"/>
        <w:gridCol w:w="885"/>
      </w:tblGrid>
      <w:tr w:rsidR="00F522AD" w:rsidTr="00F522AD">
        <w:trPr>
          <w:trHeight w:val="255"/>
        </w:trPr>
        <w:tc>
          <w:tcPr>
            <w:tcW w:w="1276" w:type="dxa"/>
            <w:tcBorders>
              <w:top w:val="single" w:sz="4" w:space="0" w:color="7F7F7F"/>
              <w:left w:val="nil"/>
              <w:bottom w:val="nil"/>
              <w:right w:val="nil"/>
            </w:tcBorders>
            <w:shd w:val="clear" w:color="auto" w:fill="auto"/>
            <w:vAlign w:val="center"/>
            <w:hideMark/>
          </w:tcPr>
          <w:p w:rsidR="00F522AD" w:rsidRDefault="00F522AD"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(KRWb)</w:t>
            </w:r>
          </w:p>
        </w:tc>
        <w:tc>
          <w:tcPr>
            <w:tcW w:w="346" w:type="dxa"/>
            <w:tcBorders>
              <w:top w:val="single" w:sz="4" w:space="0" w:color="7F7F7F"/>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p>
        </w:tc>
        <w:tc>
          <w:tcPr>
            <w:tcW w:w="2470" w:type="dxa"/>
            <w:gridSpan w:val="3"/>
            <w:tcBorders>
              <w:top w:val="single" w:sz="4" w:space="0" w:color="7F7F7F"/>
              <w:left w:val="nil"/>
              <w:bottom w:val="single" w:sz="4" w:space="0" w:color="auto"/>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center"/>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2025E</w:t>
            </w:r>
          </w:p>
        </w:tc>
        <w:tc>
          <w:tcPr>
            <w:tcW w:w="808" w:type="dxa"/>
            <w:tcBorders>
              <w:top w:val="single" w:sz="4" w:space="0" w:color="7F7F7F"/>
              <w:left w:val="nil"/>
              <w:bottom w:val="single" w:sz="4" w:space="0" w:color="auto"/>
              <w:right w:val="nil"/>
            </w:tcBorders>
            <w:shd w:val="clear" w:color="auto" w:fill="auto"/>
            <w:vAlign w:val="center"/>
          </w:tcPr>
          <w:p w:rsidR="00F522AD" w:rsidRDefault="00F522AD" w:rsidP="008F4159">
            <w:pPr>
              <w:wordWrap w:val="0"/>
              <w:autoSpaceDE w:val="0"/>
              <w:autoSpaceDN w:val="0"/>
              <w:adjustRightInd w:val="0"/>
              <w:snapToGrid w:val="0"/>
              <w:ind w:left="376" w:rightChars="10" w:right="20" w:hanging="356"/>
              <w:jc w:val="center"/>
              <w:rPr>
                <w:rFonts w:ascii="Arial" w:eastAsia="삼성긴고딕 Medium" w:hAnsi="Arial" w:cs="Arial"/>
                <w:b/>
                <w:color w:val="000000" w:themeColor="text1"/>
                <w:spacing w:val="-6"/>
                <w:w w:val="95"/>
                <w:sz w:val="16"/>
                <w:szCs w:val="16"/>
              </w:rPr>
            </w:pPr>
          </w:p>
        </w:tc>
        <w:tc>
          <w:tcPr>
            <w:tcW w:w="2469" w:type="dxa"/>
            <w:gridSpan w:val="3"/>
            <w:tcBorders>
              <w:top w:val="single" w:sz="4" w:space="0" w:color="7F7F7F"/>
              <w:left w:val="nil"/>
              <w:bottom w:val="single" w:sz="4" w:space="0" w:color="auto"/>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center"/>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2026E</w:t>
            </w:r>
          </w:p>
        </w:tc>
      </w:tr>
      <w:tr w:rsidR="00F522AD" w:rsidTr="00F522AD">
        <w:trPr>
          <w:trHeight w:val="255"/>
        </w:trPr>
        <w:tc>
          <w:tcPr>
            <w:tcW w:w="1276"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p>
        </w:tc>
        <w:tc>
          <w:tcPr>
            <w:tcW w:w="346"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p>
        </w:tc>
        <w:tc>
          <w:tcPr>
            <w:tcW w:w="825"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Old</w:t>
            </w:r>
          </w:p>
        </w:tc>
        <w:tc>
          <w:tcPr>
            <w:tcW w:w="824"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New</w:t>
            </w:r>
          </w:p>
        </w:tc>
        <w:tc>
          <w:tcPr>
            <w:tcW w:w="821"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Diff (%)</w:t>
            </w:r>
          </w:p>
        </w:tc>
        <w:tc>
          <w:tcPr>
            <w:tcW w:w="808" w:type="dxa"/>
            <w:tcBorders>
              <w:top w:val="single" w:sz="4" w:space="0" w:color="auto"/>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p>
        </w:tc>
        <w:tc>
          <w:tcPr>
            <w:tcW w:w="825"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Old</w:t>
            </w:r>
          </w:p>
        </w:tc>
        <w:tc>
          <w:tcPr>
            <w:tcW w:w="822"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New</w:t>
            </w:r>
          </w:p>
        </w:tc>
        <w:tc>
          <w:tcPr>
            <w:tcW w:w="822" w:type="dxa"/>
            <w:tcBorders>
              <w:top w:val="single" w:sz="4" w:space="0" w:color="auto"/>
              <w:left w:val="nil"/>
              <w:bottom w:val="single" w:sz="4" w:space="0" w:color="7F7F7F"/>
              <w:right w:val="nil"/>
            </w:tcBorders>
            <w:shd w:val="clear" w:color="auto" w:fill="auto"/>
            <w:vAlign w:val="center"/>
            <w:hideMark/>
          </w:tcPr>
          <w:p w:rsidR="00F522AD" w:rsidRDefault="00F522AD" w:rsidP="008F4159">
            <w:pPr>
              <w:wordWrap w:val="0"/>
              <w:autoSpaceDE w:val="0"/>
              <w:autoSpaceDN w:val="0"/>
              <w:adjustRightInd w:val="0"/>
              <w:snapToGrid w:val="0"/>
              <w:ind w:left="376" w:rightChars="10" w:right="20" w:hanging="35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Diff (%)</w:t>
            </w:r>
          </w:p>
        </w:tc>
      </w:tr>
      <w:tr w:rsidR="00F522AD" w:rsidTr="00F522AD">
        <w:trPr>
          <w:trHeight w:val="255"/>
        </w:trPr>
        <w:tc>
          <w:tcPr>
            <w:tcW w:w="1276" w:type="dxa"/>
            <w:tcBorders>
              <w:top w:val="single" w:sz="4" w:space="0" w:color="7F7F7F"/>
              <w:left w:val="nil"/>
              <w:bottom w:val="nil"/>
              <w:right w:val="nil"/>
            </w:tcBorders>
            <w:shd w:val="clear" w:color="auto" w:fill="E7E7E7"/>
            <w:vAlign w:val="center"/>
            <w:hideMark/>
          </w:tcPr>
          <w:p w:rsidR="00F522AD" w:rsidRDefault="00F522AD"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Sales</w:t>
            </w:r>
          </w:p>
        </w:tc>
        <w:tc>
          <w:tcPr>
            <w:tcW w:w="346" w:type="dxa"/>
            <w:tcBorders>
              <w:top w:val="single" w:sz="4" w:space="0" w:color="7F7F7F"/>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375" w:rightChars="10" w:right="20" w:hanging="355"/>
              <w:jc w:val="right"/>
              <w:rPr>
                <w:rFonts w:ascii="Arial" w:eastAsia="삼성긴고딕 Ultralight" w:hAnsi="Arial" w:cs="Arial"/>
                <w:color w:val="000000" w:themeColor="text1"/>
                <w:spacing w:val="-6"/>
                <w:w w:val="95"/>
                <w:sz w:val="16"/>
                <w:szCs w:val="16"/>
              </w:rPr>
            </w:pPr>
          </w:p>
        </w:tc>
        <w:tc>
          <w:tcPr>
            <w:tcW w:w="825"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4,476.2 </w:t>
            </w:r>
          </w:p>
        </w:tc>
        <w:tc>
          <w:tcPr>
            <w:tcW w:w="824"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3,964.0 </w:t>
            </w:r>
          </w:p>
        </w:tc>
        <w:tc>
          <w:tcPr>
            <w:tcW w:w="821"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-11.4 </w:t>
            </w:r>
          </w:p>
        </w:tc>
        <w:tc>
          <w:tcPr>
            <w:tcW w:w="808" w:type="dxa"/>
            <w:tcBorders>
              <w:top w:val="single" w:sz="4" w:space="0" w:color="7F7F7F"/>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p>
        </w:tc>
        <w:tc>
          <w:tcPr>
            <w:tcW w:w="825"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6,444.0 </w:t>
            </w:r>
          </w:p>
        </w:tc>
        <w:tc>
          <w:tcPr>
            <w:tcW w:w="822"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4,855.5 </w:t>
            </w:r>
          </w:p>
        </w:tc>
        <w:tc>
          <w:tcPr>
            <w:tcW w:w="822" w:type="dxa"/>
            <w:tcBorders>
              <w:top w:val="single" w:sz="4" w:space="0" w:color="7F7F7F"/>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-24.7 </w:t>
            </w:r>
          </w:p>
        </w:tc>
      </w:tr>
      <w:tr w:rsidR="00F522AD" w:rsidTr="00F522AD">
        <w:trPr>
          <w:trHeight w:val="255"/>
        </w:trPr>
        <w:tc>
          <w:tcPr>
            <w:tcW w:w="1276" w:type="dxa"/>
            <w:tcBorders>
              <w:top w:val="nil"/>
              <w:left w:val="nil"/>
              <w:bottom w:val="nil"/>
              <w:right w:val="nil"/>
            </w:tcBorders>
            <w:shd w:val="clear" w:color="auto" w:fill="E7E7E7"/>
            <w:vAlign w:val="center"/>
            <w:hideMark/>
          </w:tcPr>
          <w:p w:rsidR="00F522AD" w:rsidRDefault="00F522AD"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Operating profit</w:t>
            </w:r>
          </w:p>
        </w:tc>
        <w:tc>
          <w:tcPr>
            <w:tcW w:w="346" w:type="dxa"/>
            <w:tcBorders>
              <w:top w:val="nil"/>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375" w:rightChars="10" w:right="20" w:hanging="355"/>
              <w:jc w:val="right"/>
              <w:rPr>
                <w:rFonts w:ascii="Arial" w:eastAsia="삼성긴고딕 Ultralight" w:hAnsi="Arial" w:cs="Arial"/>
                <w:color w:val="000000" w:themeColor="text1"/>
                <w:spacing w:val="-6"/>
                <w:w w:val="95"/>
                <w:sz w:val="16"/>
                <w:szCs w:val="16"/>
              </w:rPr>
            </w:pPr>
          </w:p>
        </w:tc>
        <w:tc>
          <w:tcPr>
            <w:tcW w:w="825"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115.3 </w:t>
            </w:r>
          </w:p>
        </w:tc>
        <w:tc>
          <w:tcPr>
            <w:tcW w:w="824"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99.9 </w:t>
            </w:r>
          </w:p>
        </w:tc>
        <w:tc>
          <w:tcPr>
            <w:tcW w:w="821"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-13.3 </w:t>
            </w:r>
          </w:p>
        </w:tc>
        <w:tc>
          <w:tcPr>
            <w:tcW w:w="808" w:type="dxa"/>
            <w:tcBorders>
              <w:top w:val="nil"/>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p>
        </w:tc>
        <w:tc>
          <w:tcPr>
            <w:tcW w:w="825"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264.8 </w:t>
            </w:r>
          </w:p>
        </w:tc>
        <w:tc>
          <w:tcPr>
            <w:tcW w:w="822"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190.5 </w:t>
            </w:r>
          </w:p>
        </w:tc>
        <w:tc>
          <w:tcPr>
            <w:tcW w:w="822"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-28.1 </w:t>
            </w:r>
          </w:p>
        </w:tc>
      </w:tr>
      <w:tr w:rsidR="00F522AD" w:rsidTr="00F522AD">
        <w:trPr>
          <w:trHeight w:val="255"/>
        </w:trPr>
        <w:tc>
          <w:tcPr>
            <w:tcW w:w="1276" w:type="dxa"/>
            <w:tcBorders>
              <w:top w:val="nil"/>
              <w:left w:val="nil"/>
              <w:bottom w:val="nil"/>
              <w:right w:val="nil"/>
            </w:tcBorders>
            <w:shd w:val="clear" w:color="auto" w:fill="E7E7E7"/>
            <w:vAlign w:val="center"/>
            <w:hideMark/>
          </w:tcPr>
          <w:p w:rsidR="00F522AD" w:rsidRDefault="00F522AD"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Pre-tax profit</w:t>
            </w:r>
          </w:p>
        </w:tc>
        <w:tc>
          <w:tcPr>
            <w:tcW w:w="346" w:type="dxa"/>
            <w:tcBorders>
              <w:top w:val="nil"/>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375" w:rightChars="10" w:right="20" w:hanging="355"/>
              <w:jc w:val="right"/>
              <w:rPr>
                <w:rFonts w:ascii="Arial" w:eastAsia="삼성긴고딕 Ultralight" w:hAnsi="Arial" w:cs="Arial"/>
                <w:color w:val="000000" w:themeColor="text1"/>
                <w:spacing w:val="-6"/>
                <w:w w:val="95"/>
                <w:sz w:val="16"/>
                <w:szCs w:val="16"/>
              </w:rPr>
            </w:pPr>
          </w:p>
        </w:tc>
        <w:tc>
          <w:tcPr>
            <w:tcW w:w="825"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41.6 </w:t>
            </w:r>
          </w:p>
        </w:tc>
        <w:tc>
          <w:tcPr>
            <w:tcW w:w="824"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27.7 </w:t>
            </w:r>
          </w:p>
        </w:tc>
        <w:tc>
          <w:tcPr>
            <w:tcW w:w="821"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-33.3 </w:t>
            </w:r>
          </w:p>
        </w:tc>
        <w:tc>
          <w:tcPr>
            <w:tcW w:w="808" w:type="dxa"/>
            <w:tcBorders>
              <w:top w:val="nil"/>
              <w:left w:val="nil"/>
              <w:bottom w:val="nil"/>
              <w:right w:val="nil"/>
            </w:tcBorders>
            <w:shd w:val="clear" w:color="auto" w:fill="auto"/>
            <w:vAlign w:val="center"/>
          </w:tcPr>
          <w:p w:rsidR="00F522AD" w:rsidRDefault="00F522AD"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p>
        </w:tc>
        <w:tc>
          <w:tcPr>
            <w:tcW w:w="825"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153.6 </w:t>
            </w:r>
          </w:p>
        </w:tc>
        <w:tc>
          <w:tcPr>
            <w:tcW w:w="822"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103.7 </w:t>
            </w:r>
          </w:p>
        </w:tc>
        <w:tc>
          <w:tcPr>
            <w:tcW w:w="822" w:type="dxa"/>
            <w:tcBorders>
              <w:top w:val="nil"/>
              <w:left w:val="nil"/>
              <w:bottom w:val="nil"/>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-32.5 </w:t>
            </w:r>
          </w:p>
        </w:tc>
      </w:tr>
      <w:tr w:rsidR="00F522AD" w:rsidTr="00F522AD">
        <w:trPr>
          <w:trHeight w:val="255"/>
        </w:trPr>
        <w:tc>
          <w:tcPr>
            <w:tcW w:w="1276" w:type="dxa"/>
            <w:tcBorders>
              <w:top w:val="nil"/>
              <w:left w:val="nil"/>
              <w:bottom w:val="single" w:sz="4" w:space="0" w:color="7F7F7F"/>
              <w:right w:val="nil"/>
            </w:tcBorders>
            <w:shd w:val="clear" w:color="auto" w:fill="E7E7E7"/>
            <w:vAlign w:val="center"/>
            <w:hideMark/>
          </w:tcPr>
          <w:p w:rsidR="00F522AD" w:rsidRDefault="00F522AD"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Net profit</w:t>
            </w:r>
          </w:p>
        </w:tc>
        <w:tc>
          <w:tcPr>
            <w:tcW w:w="346"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375" w:rightChars="10" w:right="20" w:hanging="355"/>
              <w:jc w:val="right"/>
              <w:rPr>
                <w:rFonts w:ascii="Arial" w:eastAsia="삼성긴고딕 Ultralight" w:hAnsi="Arial" w:cs="Arial"/>
                <w:color w:val="000000" w:themeColor="text1"/>
                <w:spacing w:val="-6"/>
                <w:w w:val="95"/>
                <w:sz w:val="16"/>
                <w:szCs w:val="16"/>
              </w:rPr>
            </w:pPr>
          </w:p>
        </w:tc>
        <w:tc>
          <w:tcPr>
            <w:tcW w:w="825" w:type="dxa"/>
            <w:tcBorders>
              <w:top w:val="nil"/>
              <w:left w:val="nil"/>
              <w:bottom w:val="single" w:sz="4" w:space="0" w:color="7F7F7F"/>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37.4 </w:t>
            </w:r>
          </w:p>
        </w:tc>
        <w:tc>
          <w:tcPr>
            <w:tcW w:w="824" w:type="dxa"/>
            <w:tcBorders>
              <w:top w:val="nil"/>
              <w:left w:val="nil"/>
              <w:bottom w:val="single" w:sz="4" w:space="0" w:color="7F7F7F"/>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24.9 </w:t>
            </w:r>
          </w:p>
        </w:tc>
        <w:tc>
          <w:tcPr>
            <w:tcW w:w="821" w:type="dxa"/>
            <w:tcBorders>
              <w:top w:val="nil"/>
              <w:left w:val="nil"/>
              <w:bottom w:val="single" w:sz="4" w:space="0" w:color="7F7F7F"/>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-33.3 </w:t>
            </w:r>
          </w:p>
        </w:tc>
        <w:tc>
          <w:tcPr>
            <w:tcW w:w="808" w:type="dxa"/>
            <w:tcBorders>
              <w:top w:val="nil"/>
              <w:left w:val="nil"/>
              <w:bottom w:val="single" w:sz="4" w:space="0" w:color="7F7F7F"/>
              <w:right w:val="nil"/>
            </w:tcBorders>
            <w:shd w:val="clear" w:color="auto" w:fill="auto"/>
            <w:vAlign w:val="center"/>
          </w:tcPr>
          <w:p w:rsidR="00F522AD" w:rsidRDefault="00F522AD"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p>
        </w:tc>
        <w:tc>
          <w:tcPr>
            <w:tcW w:w="825" w:type="dxa"/>
            <w:tcBorders>
              <w:top w:val="nil"/>
              <w:left w:val="nil"/>
              <w:bottom w:val="single" w:sz="4" w:space="0" w:color="7F7F7F"/>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138.2 </w:t>
            </w:r>
          </w:p>
        </w:tc>
        <w:tc>
          <w:tcPr>
            <w:tcW w:w="822" w:type="dxa"/>
            <w:tcBorders>
              <w:top w:val="nil"/>
              <w:left w:val="nil"/>
              <w:bottom w:val="single" w:sz="4" w:space="0" w:color="7F7F7F"/>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93.3 </w:t>
            </w:r>
          </w:p>
        </w:tc>
        <w:tc>
          <w:tcPr>
            <w:tcW w:w="822" w:type="dxa"/>
            <w:tcBorders>
              <w:top w:val="nil"/>
              <w:left w:val="nil"/>
              <w:bottom w:val="single" w:sz="4" w:space="0" w:color="7F7F7F"/>
              <w:right w:val="nil"/>
            </w:tcBorders>
            <w:shd w:val="clear" w:color="auto" w:fill="auto"/>
            <w:vAlign w:val="center"/>
          </w:tcPr>
          <w:p w:rsidR="00F522AD" w:rsidRDefault="00BA5490" w:rsidP="008F4159">
            <w:pPr>
              <w:wordWrap w:val="0"/>
              <w:autoSpaceDE w:val="0"/>
              <w:autoSpaceDN w:val="0"/>
              <w:adjustRightInd w:val="0"/>
              <w:snapToGrid w:val="0"/>
              <w:ind w:leftChars="10" w:left="126" w:right="20" w:hanging="106"/>
              <w:jc w:val="right"/>
              <w:rPr>
                <w:rFonts w:ascii="Arial" w:eastAsia="삼성긴고딕 Light" w:hAnsi="Arial" w:cs="Arial"/>
                <w:color w:val="000000" w:themeColor="text1"/>
                <w:spacing w:val="-6"/>
                <w:w w:val="95"/>
                <w:sz w:val="16"/>
                <w:szCs w:val="16"/>
              </w:rPr>
            </w:pPr>
            <w:r>
              <w:rPr>
                <w:rFonts w:ascii="Arial" w:eastAsia="삼성긴고딕 Light" w:hAnsi="Arial" w:cs="Arial"/>
                <w:color w:val="000000" w:themeColor="text1"/>
                <w:spacing w:val="-6"/>
                <w:w w:val="95"/>
                <w:sz w:val="16"/>
                <w:szCs w:val="16"/>
              </w:rPr>
              <w:t xml:space="preserve">-32.5 </w:t>
            </w:r>
          </w:p>
        </w:tc>
      </w:tr>
    </w:tbl>
    <w:p w:rsidR="00F522AD" w:rsidRDefault="00F522AD" w:rsidP="00F522AD">
      <w:pPr>
        <w:tabs>
          <w:tab w:val="left" w:pos="440"/>
          <w:tab w:val="left" w:pos="540"/>
          <w:tab w:val="left" w:pos="620"/>
        </w:tabs>
        <w:wordWrap w:val="0"/>
        <w:autoSpaceDE w:val="0"/>
        <w:autoSpaceDN w:val="0"/>
        <w:adjustRightInd w:val="0"/>
        <w:snapToGrid w:val="0"/>
        <w:spacing w:before="20" w:line="200" w:lineRule="exact"/>
        <w:ind w:left="331" w:hangingChars="285" w:hanging="331"/>
        <w:jc w:val="left"/>
        <w:rPr>
          <w:rFonts w:ascii="Arial" w:eastAsia="삼성긴고딕 Ultralight" w:hAnsi="Arial" w:cs="Arial"/>
          <w:color w:val="000000" w:themeColor="text1"/>
          <w:spacing w:val="-6"/>
          <w:w w:val="95"/>
          <w:sz w:val="15"/>
          <w:szCs w:val="15"/>
        </w:rPr>
      </w:pPr>
      <w:r>
        <w:rPr>
          <w:rFonts w:ascii="Arial" w:eastAsia="삼성긴고딕 Ultralight" w:hAnsi="Arial" w:cs="Arial"/>
          <w:color w:val="000000" w:themeColor="text1"/>
          <w:spacing w:val="-6"/>
          <w:w w:val="95"/>
          <w:sz w:val="15"/>
          <w:szCs w:val="15"/>
        </w:rPr>
        <w:t>Source: Samsung Securities estimates</w:t>
      </w:r>
    </w:p>
    <w:p w:rsidR="00F522AD" w:rsidRDefault="00F522AD" w:rsidP="00F522AD">
      <w:pPr>
        <w:wordWrap w:val="0"/>
        <w:autoSpaceDE w:val="0"/>
        <w:autoSpaceDN w:val="0"/>
        <w:adjustRightInd w:val="0"/>
        <w:snapToGrid w:val="0"/>
        <w:spacing w:after="60" w:line="280" w:lineRule="exact"/>
        <w:jc w:val="left"/>
        <w:rPr>
          <w:rFonts w:ascii="Arial" w:eastAsia="삼성긴고딕 Medium" w:hAnsi="Arial" w:cs="Arial"/>
          <w:b/>
          <w:color w:val="000000" w:themeColor="text1"/>
          <w:spacing w:val="-6"/>
          <w:w w:val="95"/>
          <w:sz w:val="19"/>
        </w:rPr>
      </w:pPr>
    </w:p>
    <w:p w:rsidR="00F522AD" w:rsidRPr="00116625" w:rsidRDefault="00F522AD" w:rsidP="00F522AD">
      <w:pPr>
        <w:wordWrap w:val="0"/>
        <w:autoSpaceDE w:val="0"/>
        <w:autoSpaceDN w:val="0"/>
        <w:adjustRightInd w:val="0"/>
        <w:snapToGrid w:val="0"/>
        <w:spacing w:after="60" w:line="280" w:lineRule="exact"/>
        <w:jc w:val="left"/>
        <w:rPr>
          <w:rFonts w:ascii="Arial" w:eastAsia="삼성긴고딕 Medium" w:hAnsi="Arial" w:cs="Arial"/>
          <w:b/>
          <w:color w:val="000000" w:themeColor="text1"/>
          <w:spacing w:val="-6"/>
          <w:w w:val="95"/>
          <w:sz w:val="19"/>
        </w:rPr>
      </w:pPr>
      <w:r w:rsidRPr="00116625">
        <w:rPr>
          <w:rFonts w:ascii="Arial" w:eastAsia="삼성긴고딕 Medium" w:hAnsi="Arial" w:cs="Arial"/>
          <w:b/>
          <w:color w:val="000000" w:themeColor="text1"/>
          <w:spacing w:val="-6"/>
          <w:w w:val="95"/>
          <w:sz w:val="19"/>
        </w:rPr>
        <w:t>Target-price calculation</w:t>
      </w:r>
    </w:p>
    <w:tbl>
      <w:tblPr>
        <w:tblStyle w:val="2"/>
        <w:tblW w:w="7938" w:type="dxa"/>
        <w:tblInd w:w="0" w:type="dxa"/>
        <w:tblBorders>
          <w:top w:val="none" w:sz="0" w:space="0" w:color="auto"/>
          <w:left w:val="none" w:sz="0" w:space="0" w:color="auto"/>
          <w:bottom w:val="single" w:sz="4" w:space="0" w:color="7F7F7F"/>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8"/>
        <w:gridCol w:w="1417"/>
        <w:gridCol w:w="5103"/>
      </w:tblGrid>
      <w:tr w:rsidR="00BA5490" w:rsidRPr="00116625" w:rsidTr="00BA5490">
        <w:trPr>
          <w:trHeight w:val="255"/>
        </w:trPr>
        <w:tc>
          <w:tcPr>
            <w:tcW w:w="1418" w:type="dxa"/>
            <w:tcBorders>
              <w:top w:val="single" w:sz="4" w:space="0" w:color="7F7F7F"/>
              <w:left w:val="nil"/>
              <w:bottom w:val="single" w:sz="4" w:space="0" w:color="7F7F7F"/>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r w:rsidRPr="00116625">
              <w:rPr>
                <w:rFonts w:ascii="Arial" w:eastAsia="삼성긴고딕 Medium" w:hAnsi="Arial" w:cs="Arial"/>
                <w:b/>
                <w:color w:val="000000" w:themeColor="text1"/>
                <w:spacing w:val="-6"/>
                <w:w w:val="95"/>
                <w:sz w:val="16"/>
                <w:szCs w:val="16"/>
              </w:rPr>
              <w:t>(KRW)</w:t>
            </w:r>
          </w:p>
        </w:tc>
        <w:tc>
          <w:tcPr>
            <w:tcW w:w="1417" w:type="dxa"/>
            <w:tcBorders>
              <w:top w:val="single" w:sz="4" w:space="0" w:color="7F7F7F"/>
              <w:left w:val="nil"/>
              <w:bottom w:val="single" w:sz="4" w:space="0" w:color="7F7F7F"/>
              <w:right w:val="nil"/>
            </w:tcBorders>
            <w:shd w:val="clear" w:color="auto" w:fill="auto"/>
            <w:vAlign w:val="center"/>
          </w:tcPr>
          <w:p w:rsidR="00BA5490" w:rsidRPr="00116625" w:rsidRDefault="00BA5490" w:rsidP="008F4159">
            <w:pPr>
              <w:wordWrap w:val="0"/>
              <w:autoSpaceDE w:val="0"/>
              <w:autoSpaceDN w:val="0"/>
              <w:adjustRightInd w:val="0"/>
              <w:snapToGrid w:val="0"/>
              <w:ind w:left="376" w:rightChars="10" w:right="20" w:hanging="356"/>
              <w:jc w:val="left"/>
              <w:rPr>
                <w:rFonts w:ascii="Arial" w:eastAsia="삼성긴고딕 Medium" w:hAnsi="Arial" w:cs="Arial"/>
                <w:b/>
                <w:color w:val="000000" w:themeColor="text1"/>
                <w:spacing w:val="-6"/>
                <w:w w:val="95"/>
                <w:sz w:val="16"/>
                <w:szCs w:val="16"/>
              </w:rPr>
            </w:pPr>
          </w:p>
        </w:tc>
        <w:tc>
          <w:tcPr>
            <w:tcW w:w="5103" w:type="dxa"/>
            <w:tcBorders>
              <w:top w:val="single" w:sz="4" w:space="0" w:color="7F7F7F"/>
              <w:left w:val="nil"/>
              <w:bottom w:val="single" w:sz="4" w:space="0" w:color="7F7F7F"/>
              <w:right w:val="nil"/>
            </w:tcBorders>
            <w:shd w:val="clear" w:color="auto" w:fill="auto"/>
            <w:vAlign w:val="center"/>
            <w:hideMark/>
          </w:tcPr>
          <w:p w:rsidR="00BA5490" w:rsidRPr="00116625" w:rsidRDefault="00BA5490" w:rsidP="008F4159">
            <w:pPr>
              <w:wordWrap w:val="0"/>
              <w:autoSpaceDE w:val="0"/>
              <w:autoSpaceDN w:val="0"/>
              <w:adjustRightInd w:val="0"/>
              <w:snapToGrid w:val="0"/>
              <w:ind w:left="376" w:rightChars="10" w:right="20" w:hanging="356"/>
              <w:jc w:val="left"/>
              <w:rPr>
                <w:rFonts w:ascii="Arial" w:eastAsia="삼성긴고딕 Medium" w:hAnsi="Arial" w:cs="Arial"/>
                <w:b/>
                <w:color w:val="000000" w:themeColor="text1"/>
                <w:spacing w:val="-6"/>
                <w:w w:val="95"/>
                <w:sz w:val="16"/>
                <w:szCs w:val="16"/>
              </w:rPr>
            </w:pPr>
            <w:r w:rsidRPr="00116625">
              <w:rPr>
                <w:rFonts w:ascii="Arial" w:eastAsia="삼성긴고딕 Medium" w:hAnsi="Arial" w:cs="Arial"/>
                <w:b/>
                <w:color w:val="000000" w:themeColor="text1"/>
                <w:spacing w:val="-6"/>
                <w:w w:val="95"/>
                <w:sz w:val="16"/>
                <w:szCs w:val="16"/>
              </w:rPr>
              <w:t>Note</w:t>
            </w:r>
          </w:p>
        </w:tc>
      </w:tr>
      <w:tr w:rsidR="00BA5490" w:rsidRPr="00116625" w:rsidTr="00BA5490">
        <w:trPr>
          <w:trHeight w:val="255"/>
        </w:trPr>
        <w:tc>
          <w:tcPr>
            <w:tcW w:w="1418" w:type="dxa"/>
            <w:tcBorders>
              <w:top w:val="single" w:sz="4" w:space="0" w:color="7F7F7F"/>
              <w:left w:val="nil"/>
              <w:bottom w:val="nil"/>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116625">
              <w:rPr>
                <w:rFonts w:ascii="Arial" w:eastAsia="삼성긴고딕 Ultralight" w:hAnsi="Arial" w:cs="Arial"/>
                <w:color w:val="000000" w:themeColor="text1"/>
                <w:spacing w:val="-6"/>
                <w:w w:val="95"/>
                <w:sz w:val="16"/>
                <w:szCs w:val="16"/>
              </w:rPr>
              <w:t>BVPS</w:t>
            </w:r>
          </w:p>
        </w:tc>
        <w:tc>
          <w:tcPr>
            <w:tcW w:w="1417" w:type="dxa"/>
            <w:tcBorders>
              <w:top w:val="single" w:sz="4" w:space="0" w:color="7F7F7F"/>
              <w:left w:val="nil"/>
              <w:bottom w:val="nil"/>
              <w:right w:val="nil"/>
            </w:tcBorders>
            <w:shd w:val="clear" w:color="auto" w:fill="auto"/>
            <w:vAlign w:val="center"/>
          </w:tcPr>
          <w:p w:rsidR="00BA5490" w:rsidRPr="00116625" w:rsidRDefault="00BA5490" w:rsidP="00BA5490">
            <w:pPr>
              <w:wordWrap w:val="0"/>
              <w:autoSpaceDE w:val="0"/>
              <w:autoSpaceDN w:val="0"/>
              <w:adjustRightInd w:val="0"/>
              <w:snapToGrid w:val="0"/>
              <w:ind w:rightChars="10" w:right="20" w:firstLineChars="50" w:firstLine="62"/>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 xml:space="preserve">38,640 </w:t>
            </w:r>
          </w:p>
        </w:tc>
        <w:tc>
          <w:tcPr>
            <w:tcW w:w="5103" w:type="dxa"/>
            <w:tcBorders>
              <w:top w:val="single" w:sz="4" w:space="0" w:color="7F7F7F"/>
              <w:left w:val="nil"/>
              <w:bottom w:val="nil"/>
              <w:right w:val="nil"/>
            </w:tcBorders>
            <w:shd w:val="clear" w:color="auto" w:fill="auto"/>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116625">
              <w:rPr>
                <w:rFonts w:ascii="Arial" w:eastAsia="삼성긴고딕 Ultralight" w:hAnsi="Arial" w:cs="Arial"/>
                <w:color w:val="000000" w:themeColor="text1"/>
                <w:spacing w:val="-6"/>
                <w:w w:val="95"/>
                <w:sz w:val="16"/>
                <w:szCs w:val="16"/>
              </w:rPr>
              <w:t>2025E</w:t>
            </w:r>
            <w:r>
              <w:rPr>
                <w:rFonts w:ascii="Arial" w:eastAsia="삼성긴고딕 Ultralight" w:hAnsi="Arial" w:cs="Arial"/>
                <w:color w:val="000000" w:themeColor="text1"/>
                <w:spacing w:val="-6"/>
                <w:w w:val="95"/>
                <w:sz w:val="16"/>
                <w:szCs w:val="16"/>
              </w:rPr>
              <w:t xml:space="preserve"> </w:t>
            </w:r>
            <w:r>
              <w:rPr>
                <w:rFonts w:ascii="Arial" w:eastAsia="삼성긴고딕 Ultralight" w:hAnsi="Arial" w:cs="Arial" w:hint="eastAsia"/>
                <w:color w:val="000000" w:themeColor="text1"/>
                <w:spacing w:val="-6"/>
                <w:w w:val="95"/>
                <w:sz w:val="16"/>
                <w:szCs w:val="16"/>
              </w:rPr>
              <w:t>B</w:t>
            </w:r>
            <w:r>
              <w:rPr>
                <w:rFonts w:ascii="Arial" w:eastAsia="삼성긴고딕 Ultralight" w:hAnsi="Arial" w:cs="Arial"/>
                <w:color w:val="000000" w:themeColor="text1"/>
                <w:spacing w:val="-6"/>
                <w:w w:val="95"/>
                <w:sz w:val="16"/>
                <w:szCs w:val="16"/>
              </w:rPr>
              <w:t>VPS</w:t>
            </w:r>
          </w:p>
        </w:tc>
      </w:tr>
      <w:tr w:rsidR="00BA5490" w:rsidRPr="00116625" w:rsidTr="00BA5490">
        <w:trPr>
          <w:trHeight w:val="255"/>
        </w:trPr>
        <w:tc>
          <w:tcPr>
            <w:tcW w:w="1418" w:type="dxa"/>
            <w:tcBorders>
              <w:top w:val="nil"/>
              <w:left w:val="nil"/>
              <w:bottom w:val="nil"/>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BA5490">
              <w:rPr>
                <w:rFonts w:ascii="Arial" w:eastAsia="삼성긴고딕 Ultralight" w:hAnsi="Arial" w:cs="Arial"/>
                <w:color w:val="000000" w:themeColor="text1"/>
                <w:spacing w:val="-6"/>
                <w:w w:val="95"/>
                <w:sz w:val="16"/>
                <w:szCs w:val="16"/>
              </w:rPr>
              <w:t>Target P/B (x)</w:t>
            </w:r>
          </w:p>
        </w:tc>
        <w:tc>
          <w:tcPr>
            <w:tcW w:w="1417" w:type="dxa"/>
            <w:tcBorders>
              <w:top w:val="nil"/>
              <w:left w:val="nil"/>
              <w:bottom w:val="nil"/>
              <w:right w:val="nil"/>
            </w:tcBorders>
            <w:shd w:val="clear" w:color="auto" w:fill="auto"/>
            <w:vAlign w:val="center"/>
          </w:tcPr>
          <w:p w:rsidR="00BA5490" w:rsidRPr="00116625" w:rsidRDefault="00BA5490" w:rsidP="00BA5490">
            <w:pPr>
              <w:wordWrap w:val="0"/>
              <w:autoSpaceDE w:val="0"/>
              <w:autoSpaceDN w:val="0"/>
              <w:adjustRightInd w:val="0"/>
              <w:snapToGrid w:val="0"/>
              <w:ind w:rightChars="10" w:right="20" w:firstLineChars="50" w:firstLine="62"/>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3.98</w:t>
            </w:r>
          </w:p>
        </w:tc>
        <w:tc>
          <w:tcPr>
            <w:tcW w:w="5103" w:type="dxa"/>
            <w:tcBorders>
              <w:top w:val="nil"/>
              <w:left w:val="nil"/>
              <w:bottom w:val="nil"/>
              <w:right w:val="nil"/>
            </w:tcBorders>
            <w:shd w:val="clear" w:color="auto" w:fill="auto"/>
            <w:vAlign w:val="center"/>
            <w:hideMark/>
          </w:tcPr>
          <w:p w:rsidR="00BA5490" w:rsidRPr="00C73027" w:rsidRDefault="00BA5490" w:rsidP="00BA5490">
            <w:pPr>
              <w:wordWrap w:val="0"/>
              <w:autoSpaceDE w:val="0"/>
              <w:autoSpaceDN w:val="0"/>
              <w:adjustRightInd w:val="0"/>
              <w:snapToGrid w:val="0"/>
              <w:spacing w:before="20"/>
              <w:rPr>
                <w:rFonts w:ascii="Arial" w:eastAsia="Arial" w:hAnsi="Arial" w:cs="Arial"/>
                <w:color w:val="000000" w:themeColor="text1"/>
                <w:spacing w:val="-4"/>
                <w:w w:val="95"/>
                <w:sz w:val="16"/>
              </w:rPr>
            </w:pPr>
            <w:r>
              <w:rPr>
                <w:rFonts w:ascii="Arial" w:eastAsia="Arial" w:hAnsi="Arial" w:cs="Arial"/>
                <w:color w:val="000000" w:themeColor="text1"/>
                <w:spacing w:val="-4"/>
                <w:w w:val="95"/>
                <w:sz w:val="16"/>
              </w:rPr>
              <w:t>96</w:t>
            </w:r>
            <w:r w:rsidRPr="00C73027">
              <w:rPr>
                <w:rFonts w:ascii="Arial" w:eastAsia="Arial" w:hAnsi="Arial" w:cs="Arial"/>
                <w:color w:val="000000" w:themeColor="text1"/>
                <w:spacing w:val="-4"/>
                <w:w w:val="95"/>
                <w:sz w:val="16"/>
              </w:rPr>
              <w:t>% premium to 2025E average of peer group (cell &amp; materials companies)</w:t>
            </w:r>
          </w:p>
          <w:p w:rsidR="00BA5490" w:rsidRPr="00116625" w:rsidRDefault="00BA5490" w:rsidP="00BA5490">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C73027">
              <w:rPr>
                <w:rFonts w:ascii="Arial" w:hAnsi="Arial" w:cs="Arial"/>
                <w:color w:val="000000" w:themeColor="text1"/>
                <w:spacing w:val="-4"/>
                <w:w w:val="95"/>
                <w:sz w:val="16"/>
              </w:rPr>
              <w:t>(</w:t>
            </w:r>
            <w:r>
              <w:rPr>
                <w:rFonts w:ascii="Arial" w:hAnsi="Arial" w:cs="Arial"/>
                <w:color w:val="000000" w:themeColor="text1"/>
                <w:spacing w:val="-4"/>
                <w:w w:val="95"/>
                <w:sz w:val="16"/>
              </w:rPr>
              <w:t>96</w:t>
            </w:r>
            <w:r w:rsidRPr="00C73027">
              <w:rPr>
                <w:rFonts w:ascii="Arial" w:hAnsi="Arial" w:cs="Arial"/>
                <w:color w:val="000000" w:themeColor="text1"/>
                <w:spacing w:val="-4"/>
                <w:w w:val="95"/>
                <w:sz w:val="16"/>
              </w:rPr>
              <w:t>% is the stock’s average premium over Apr 1, 2024-Mar 31 2025)</w:t>
            </w:r>
          </w:p>
        </w:tc>
      </w:tr>
      <w:tr w:rsidR="00BA5490" w:rsidRPr="00116625" w:rsidTr="00BA5490">
        <w:trPr>
          <w:trHeight w:val="255"/>
        </w:trPr>
        <w:tc>
          <w:tcPr>
            <w:tcW w:w="1418" w:type="dxa"/>
            <w:tcBorders>
              <w:top w:val="nil"/>
              <w:left w:val="nil"/>
              <w:bottom w:val="nil"/>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116625">
              <w:rPr>
                <w:rFonts w:ascii="Arial" w:eastAsia="삼성긴고딕 Ultralight" w:hAnsi="Arial" w:cs="Arial"/>
                <w:color w:val="000000" w:themeColor="text1"/>
                <w:spacing w:val="-6"/>
                <w:w w:val="95"/>
                <w:sz w:val="16"/>
                <w:szCs w:val="16"/>
              </w:rPr>
              <w:t>Fair value per share</w:t>
            </w:r>
          </w:p>
        </w:tc>
        <w:tc>
          <w:tcPr>
            <w:tcW w:w="1417" w:type="dxa"/>
            <w:tcBorders>
              <w:top w:val="nil"/>
              <w:left w:val="nil"/>
              <w:bottom w:val="nil"/>
              <w:right w:val="nil"/>
            </w:tcBorders>
            <w:shd w:val="clear" w:color="auto" w:fill="auto"/>
            <w:vAlign w:val="center"/>
          </w:tcPr>
          <w:p w:rsidR="00BA5490" w:rsidRPr="00116625" w:rsidRDefault="00BA5490" w:rsidP="00BA5490">
            <w:pPr>
              <w:wordWrap w:val="0"/>
              <w:autoSpaceDE w:val="0"/>
              <w:autoSpaceDN w:val="0"/>
              <w:adjustRightInd w:val="0"/>
              <w:snapToGrid w:val="0"/>
              <w:ind w:rightChars="10" w:right="20" w:firstLineChars="50" w:firstLine="62"/>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 xml:space="preserve">153,937 </w:t>
            </w:r>
          </w:p>
        </w:tc>
        <w:tc>
          <w:tcPr>
            <w:tcW w:w="5103" w:type="dxa"/>
            <w:tcBorders>
              <w:top w:val="nil"/>
              <w:left w:val="nil"/>
              <w:bottom w:val="nil"/>
              <w:right w:val="nil"/>
            </w:tcBorders>
            <w:shd w:val="clear" w:color="auto" w:fill="auto"/>
            <w:vAlign w:val="center"/>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p>
        </w:tc>
      </w:tr>
      <w:tr w:rsidR="00BA5490" w:rsidRPr="00116625" w:rsidTr="00BA5490">
        <w:trPr>
          <w:trHeight w:val="255"/>
        </w:trPr>
        <w:tc>
          <w:tcPr>
            <w:tcW w:w="1418" w:type="dxa"/>
            <w:tcBorders>
              <w:top w:val="nil"/>
              <w:left w:val="nil"/>
              <w:bottom w:val="single" w:sz="4" w:space="0" w:color="auto"/>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r w:rsidRPr="00116625">
              <w:rPr>
                <w:rFonts w:ascii="Arial" w:eastAsia="삼성긴고딕 Medium" w:hAnsi="Arial" w:cs="Arial"/>
                <w:b/>
                <w:color w:val="000000" w:themeColor="text1"/>
                <w:spacing w:val="-6"/>
                <w:w w:val="95"/>
                <w:sz w:val="16"/>
                <w:szCs w:val="16"/>
              </w:rPr>
              <w:t>Target price</w:t>
            </w:r>
          </w:p>
        </w:tc>
        <w:tc>
          <w:tcPr>
            <w:tcW w:w="1417" w:type="dxa"/>
            <w:tcBorders>
              <w:top w:val="nil"/>
              <w:left w:val="nil"/>
              <w:bottom w:val="single" w:sz="4" w:space="0" w:color="auto"/>
              <w:right w:val="nil"/>
            </w:tcBorders>
            <w:shd w:val="clear" w:color="auto" w:fill="auto"/>
            <w:vAlign w:val="center"/>
          </w:tcPr>
          <w:p w:rsidR="00BA5490" w:rsidRPr="00116625" w:rsidRDefault="00BA5490" w:rsidP="00BA5490">
            <w:pPr>
              <w:wordWrap w:val="0"/>
              <w:autoSpaceDE w:val="0"/>
              <w:autoSpaceDN w:val="0"/>
              <w:adjustRightInd w:val="0"/>
              <w:snapToGrid w:val="0"/>
              <w:ind w:firstLineChars="50" w:firstLine="63"/>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150,000 </w:t>
            </w:r>
          </w:p>
        </w:tc>
        <w:tc>
          <w:tcPr>
            <w:tcW w:w="5103" w:type="dxa"/>
            <w:tcBorders>
              <w:top w:val="nil"/>
              <w:left w:val="nil"/>
              <w:bottom w:val="single" w:sz="4" w:space="0" w:color="auto"/>
              <w:right w:val="nil"/>
            </w:tcBorders>
            <w:shd w:val="clear" w:color="auto" w:fill="auto"/>
            <w:vAlign w:val="center"/>
          </w:tcPr>
          <w:p w:rsidR="00BA5490" w:rsidRPr="00116625" w:rsidRDefault="00BA5490" w:rsidP="008F4159">
            <w:pPr>
              <w:wordWrap w:val="0"/>
              <w:autoSpaceDE w:val="0"/>
              <w:autoSpaceDN w:val="0"/>
              <w:adjustRightInd w:val="0"/>
              <w:snapToGrid w:val="0"/>
              <w:ind w:leftChars="10" w:left="376" w:hanging="356"/>
              <w:rPr>
                <w:rFonts w:ascii="Arial" w:eastAsia="삼성긴고딕 Medium" w:hAnsi="Arial" w:cs="Arial"/>
                <w:b/>
                <w:color w:val="000000" w:themeColor="text1"/>
                <w:spacing w:val="-6"/>
                <w:w w:val="95"/>
                <w:sz w:val="16"/>
                <w:szCs w:val="16"/>
              </w:rPr>
            </w:pPr>
          </w:p>
        </w:tc>
      </w:tr>
      <w:tr w:rsidR="00BA5490" w:rsidRPr="00116625" w:rsidTr="00BA5490">
        <w:trPr>
          <w:trHeight w:val="255"/>
        </w:trPr>
        <w:tc>
          <w:tcPr>
            <w:tcW w:w="1418" w:type="dxa"/>
            <w:tcBorders>
              <w:top w:val="single" w:sz="4" w:space="0" w:color="auto"/>
              <w:left w:val="nil"/>
              <w:bottom w:val="nil"/>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116625">
              <w:rPr>
                <w:rFonts w:ascii="Arial" w:eastAsia="삼성긴고딕 Ultralight" w:hAnsi="Arial" w:cs="Arial"/>
                <w:color w:val="000000" w:themeColor="text1"/>
                <w:spacing w:val="-6"/>
                <w:w w:val="95"/>
                <w:sz w:val="16"/>
                <w:szCs w:val="16"/>
              </w:rPr>
              <w:t>Current price</w:t>
            </w:r>
          </w:p>
        </w:tc>
        <w:tc>
          <w:tcPr>
            <w:tcW w:w="1417" w:type="dxa"/>
            <w:tcBorders>
              <w:top w:val="single" w:sz="4" w:space="0" w:color="auto"/>
              <w:left w:val="nil"/>
              <w:bottom w:val="nil"/>
              <w:right w:val="nil"/>
            </w:tcBorders>
            <w:shd w:val="clear" w:color="auto" w:fill="auto"/>
            <w:vAlign w:val="center"/>
          </w:tcPr>
          <w:p w:rsidR="00BA5490" w:rsidRPr="00116625" w:rsidRDefault="00BA5490" w:rsidP="00BA5490">
            <w:pPr>
              <w:wordWrap w:val="0"/>
              <w:autoSpaceDE w:val="0"/>
              <w:autoSpaceDN w:val="0"/>
              <w:adjustRightInd w:val="0"/>
              <w:snapToGrid w:val="0"/>
              <w:ind w:rightChars="10" w:right="20" w:firstLineChars="50" w:firstLine="62"/>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 xml:space="preserve">130,200 </w:t>
            </w:r>
          </w:p>
        </w:tc>
        <w:tc>
          <w:tcPr>
            <w:tcW w:w="5103" w:type="dxa"/>
            <w:tcBorders>
              <w:top w:val="single" w:sz="4" w:space="0" w:color="auto"/>
              <w:left w:val="nil"/>
              <w:bottom w:val="nil"/>
              <w:right w:val="nil"/>
            </w:tcBorders>
            <w:shd w:val="clear" w:color="auto" w:fill="auto"/>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116625">
              <w:rPr>
                <w:rFonts w:ascii="Arial" w:eastAsia="삼성긴고딕 Ultralight" w:hAnsi="Arial" w:cs="Arial"/>
                <w:color w:val="000000" w:themeColor="text1"/>
                <w:spacing w:val="-6"/>
                <w:w w:val="95"/>
                <w:sz w:val="16"/>
                <w:szCs w:val="16"/>
              </w:rPr>
              <w:t xml:space="preserve">As of </w:t>
            </w:r>
            <w:r>
              <w:rPr>
                <w:rFonts w:ascii="Arial" w:eastAsia="삼성긴고딕 Ultralight" w:hAnsi="Arial" w:cs="Arial"/>
                <w:color w:val="000000" w:themeColor="text1"/>
                <w:spacing w:val="-6"/>
                <w:w w:val="95"/>
                <w:sz w:val="16"/>
                <w:szCs w:val="16"/>
              </w:rPr>
              <w:t>Apr</w:t>
            </w:r>
            <w:r w:rsidRPr="00116625">
              <w:rPr>
                <w:rFonts w:ascii="Arial" w:eastAsia="삼성긴고딕 Ultralight" w:hAnsi="Arial" w:cs="Arial"/>
                <w:color w:val="000000" w:themeColor="text1"/>
                <w:spacing w:val="-6"/>
                <w:w w:val="95"/>
                <w:sz w:val="16"/>
                <w:szCs w:val="16"/>
              </w:rPr>
              <w:t xml:space="preserve"> </w:t>
            </w:r>
            <w:r>
              <w:rPr>
                <w:rFonts w:ascii="Arial" w:eastAsia="삼성긴고딕 Ultralight" w:hAnsi="Arial" w:cs="Arial"/>
                <w:color w:val="000000" w:themeColor="text1"/>
                <w:spacing w:val="-6"/>
                <w:w w:val="95"/>
                <w:sz w:val="16"/>
                <w:szCs w:val="16"/>
              </w:rPr>
              <w:t>24</w:t>
            </w:r>
            <w:r w:rsidRPr="00116625">
              <w:rPr>
                <w:rFonts w:ascii="Arial" w:eastAsia="삼성긴고딕 Ultralight" w:hAnsi="Arial" w:cs="Arial"/>
                <w:color w:val="000000" w:themeColor="text1"/>
                <w:spacing w:val="-6"/>
                <w:w w:val="95"/>
                <w:sz w:val="16"/>
                <w:szCs w:val="16"/>
              </w:rPr>
              <w:t xml:space="preserve"> close</w:t>
            </w:r>
          </w:p>
        </w:tc>
      </w:tr>
      <w:tr w:rsidR="00BA5490" w:rsidRPr="00116625" w:rsidTr="00BA5490">
        <w:trPr>
          <w:trHeight w:val="255"/>
        </w:trPr>
        <w:tc>
          <w:tcPr>
            <w:tcW w:w="1418" w:type="dxa"/>
            <w:tcBorders>
              <w:top w:val="nil"/>
              <w:left w:val="nil"/>
              <w:bottom w:val="single" w:sz="4" w:space="0" w:color="7F7F7F"/>
              <w:right w:val="nil"/>
            </w:tcBorders>
            <w:shd w:val="clear" w:color="auto" w:fill="E7E7E7"/>
            <w:vAlign w:val="center"/>
            <w:hideMark/>
          </w:tcPr>
          <w:p w:rsidR="00BA5490" w:rsidRPr="00116625" w:rsidRDefault="00BA5490" w:rsidP="008F4159">
            <w:pPr>
              <w:wordWrap w:val="0"/>
              <w:autoSpaceDE w:val="0"/>
              <w:autoSpaceDN w:val="0"/>
              <w:adjustRightInd w:val="0"/>
              <w:snapToGrid w:val="0"/>
              <w:ind w:left="375" w:rightChars="10" w:right="20" w:hanging="355"/>
              <w:jc w:val="left"/>
              <w:rPr>
                <w:rFonts w:ascii="Arial" w:eastAsia="삼성긴고딕 Ultralight" w:hAnsi="Arial" w:cs="Arial"/>
                <w:color w:val="000000" w:themeColor="text1"/>
                <w:spacing w:val="-6"/>
                <w:w w:val="95"/>
                <w:sz w:val="16"/>
                <w:szCs w:val="16"/>
              </w:rPr>
            </w:pPr>
            <w:r w:rsidRPr="00116625">
              <w:rPr>
                <w:rFonts w:ascii="Arial" w:eastAsia="삼성긴고딕 Ultralight" w:hAnsi="Arial" w:cs="Arial"/>
                <w:color w:val="000000" w:themeColor="text1"/>
                <w:spacing w:val="-6"/>
                <w:w w:val="95"/>
                <w:sz w:val="16"/>
                <w:szCs w:val="16"/>
              </w:rPr>
              <w:t>Upside (%)</w:t>
            </w:r>
          </w:p>
        </w:tc>
        <w:tc>
          <w:tcPr>
            <w:tcW w:w="1417" w:type="dxa"/>
            <w:tcBorders>
              <w:top w:val="nil"/>
              <w:left w:val="nil"/>
              <w:bottom w:val="single" w:sz="4" w:space="0" w:color="7F7F7F"/>
              <w:right w:val="nil"/>
            </w:tcBorders>
            <w:shd w:val="clear" w:color="auto" w:fill="auto"/>
            <w:vAlign w:val="center"/>
          </w:tcPr>
          <w:p w:rsidR="00BA5490" w:rsidRPr="00116625" w:rsidRDefault="00BA5490" w:rsidP="00BA5490">
            <w:pPr>
              <w:wordWrap w:val="0"/>
              <w:autoSpaceDE w:val="0"/>
              <w:autoSpaceDN w:val="0"/>
              <w:adjustRightInd w:val="0"/>
              <w:snapToGrid w:val="0"/>
              <w:ind w:rightChars="10" w:right="20" w:firstLineChars="50" w:firstLine="62"/>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15.2</w:t>
            </w:r>
          </w:p>
        </w:tc>
        <w:tc>
          <w:tcPr>
            <w:tcW w:w="5103" w:type="dxa"/>
            <w:tcBorders>
              <w:top w:val="nil"/>
              <w:left w:val="nil"/>
              <w:bottom w:val="single" w:sz="4" w:space="0" w:color="7F7F7F"/>
              <w:right w:val="nil"/>
            </w:tcBorders>
            <w:shd w:val="clear" w:color="auto" w:fill="auto"/>
            <w:vAlign w:val="center"/>
          </w:tcPr>
          <w:p w:rsidR="00BA5490" w:rsidRPr="00116625" w:rsidRDefault="00BA5490" w:rsidP="008F4159">
            <w:pPr>
              <w:wordWrap w:val="0"/>
              <w:autoSpaceDE w:val="0"/>
              <w:autoSpaceDN w:val="0"/>
              <w:adjustRightInd w:val="0"/>
              <w:snapToGrid w:val="0"/>
              <w:ind w:leftChars="50" w:left="455" w:rightChars="10" w:right="20" w:hanging="355"/>
              <w:jc w:val="left"/>
              <w:rPr>
                <w:rFonts w:ascii="Arial" w:eastAsia="삼성긴고딕 Ultralight" w:hAnsi="Arial" w:cs="Arial"/>
                <w:color w:val="000000" w:themeColor="text1"/>
                <w:spacing w:val="-6"/>
                <w:w w:val="95"/>
                <w:sz w:val="16"/>
                <w:szCs w:val="16"/>
              </w:rPr>
            </w:pPr>
          </w:p>
        </w:tc>
      </w:tr>
    </w:tbl>
    <w:p w:rsidR="00F522AD" w:rsidRPr="007E28A8" w:rsidRDefault="00F522AD" w:rsidP="00F522AD">
      <w:pPr>
        <w:spacing w:after="200" w:line="260" w:lineRule="atLeast"/>
        <w:rPr>
          <w:rFonts w:ascii="Arial" w:eastAsia="삼성긴고딕 Ultralight" w:hAnsi="Arial" w:cs="Arial"/>
          <w:color w:val="000000" w:themeColor="text1"/>
          <w:spacing w:val="-6"/>
          <w:w w:val="95"/>
          <w:sz w:val="15"/>
          <w:szCs w:val="15"/>
        </w:rPr>
      </w:pPr>
      <w:r w:rsidRPr="007E28A8">
        <w:rPr>
          <w:rFonts w:ascii="Arial" w:eastAsia="삼성긴고딕 Ultralight" w:hAnsi="Arial" w:cs="Arial"/>
          <w:color w:val="000000" w:themeColor="text1"/>
          <w:spacing w:val="-6"/>
          <w:w w:val="95"/>
          <w:sz w:val="15"/>
          <w:szCs w:val="15"/>
        </w:rPr>
        <w:t>Source: Bloomberg, Samsung Securities estimates</w:t>
      </w:r>
    </w:p>
    <w:p w:rsidR="00F522AD" w:rsidRDefault="00F522AD" w:rsidP="00F522AD">
      <w:pPr>
        <w:spacing w:after="200"/>
        <w:rPr>
          <w:rFonts w:ascii="Arial" w:eastAsia="삼성긴고딕 Ultralight" w:hAnsi="Arial" w:cs="Arial"/>
          <w:color w:val="000000" w:themeColor="text1"/>
          <w:spacing w:val="-6"/>
          <w:w w:val="95"/>
          <w:sz w:val="15"/>
          <w:szCs w:val="15"/>
        </w:rPr>
      </w:pPr>
      <w:r>
        <w:rPr>
          <w:rFonts w:ascii="Arial" w:eastAsia="삼성긴고딕 Ultralight" w:hAnsi="Arial" w:cs="Arial"/>
          <w:color w:val="000000" w:themeColor="text1"/>
          <w:spacing w:val="-6"/>
          <w:w w:val="95"/>
          <w:sz w:val="15"/>
          <w:szCs w:val="15"/>
        </w:rPr>
        <w:br w:type="page"/>
      </w:r>
    </w:p>
    <w:p w:rsidR="00F522AD" w:rsidRDefault="00F522AD" w:rsidP="00F522AD">
      <w:pPr>
        <w:pStyle w:val="ChartTableTitlePE"/>
        <w:rPr>
          <w:rFonts w:eastAsiaTheme="minorEastAsia"/>
        </w:rPr>
      </w:pPr>
      <w:r>
        <w:lastRenderedPageBreak/>
        <w:t>Results and forecasts</w:t>
      </w:r>
    </w:p>
    <w:tbl>
      <w:tblPr>
        <w:tblStyle w:val="11"/>
        <w:tblW w:w="10206" w:type="dxa"/>
        <w:tblInd w:w="-1134" w:type="dxa"/>
        <w:tblBorders>
          <w:top w:val="none" w:sz="0" w:space="0" w:color="auto"/>
          <w:left w:val="none" w:sz="0" w:space="0" w:color="auto"/>
          <w:bottom w:val="single" w:sz="4" w:space="0" w:color="7F7F7F"/>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550"/>
        <w:gridCol w:w="550"/>
        <w:gridCol w:w="551"/>
        <w:gridCol w:w="551"/>
        <w:gridCol w:w="551"/>
        <w:gridCol w:w="551"/>
        <w:gridCol w:w="551"/>
        <w:gridCol w:w="551"/>
        <w:gridCol w:w="551"/>
        <w:gridCol w:w="551"/>
        <w:gridCol w:w="551"/>
        <w:gridCol w:w="551"/>
        <w:gridCol w:w="119"/>
        <w:gridCol w:w="559"/>
        <w:gridCol w:w="559"/>
        <w:gridCol w:w="559"/>
      </w:tblGrid>
      <w:tr w:rsidR="00F522AD" w:rsidTr="00F522AD">
        <w:trPr>
          <w:trHeight w:val="255"/>
        </w:trPr>
        <w:tc>
          <w:tcPr>
            <w:tcW w:w="1701"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lef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(KRWb)</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1Q24</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2Q24</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3Q24</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4Q24</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1Q25</w:t>
            </w:r>
            <w:r>
              <w:rPr>
                <w:rFonts w:ascii="Arial" w:eastAsia="삼성긴고딕 Medium" w:hAnsi="Arial" w:cs="Arial" w:hint="eastAsia"/>
                <w:b/>
                <w:color w:val="000000" w:themeColor="text1"/>
                <w:spacing w:val="-6"/>
                <w:w w:val="95"/>
                <w:sz w:val="16"/>
                <w:szCs w:val="16"/>
              </w:rPr>
              <w:t>P</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2Q25E</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3Q25E</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4Q25E</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1Q26E</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2Q26E</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3Q26E</w:t>
            </w:r>
          </w:p>
        </w:tc>
        <w:tc>
          <w:tcPr>
            <w:tcW w:w="520"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4Q26E</w:t>
            </w:r>
          </w:p>
        </w:tc>
        <w:tc>
          <w:tcPr>
            <w:tcW w:w="112" w:type="dxa"/>
            <w:tcBorders>
              <w:top w:val="single" w:sz="4" w:space="0" w:color="7F7F7F"/>
              <w:left w:val="nil"/>
              <w:bottom w:val="single" w:sz="4" w:space="0" w:color="7F7F7F"/>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p>
        </w:tc>
        <w:tc>
          <w:tcPr>
            <w:tcW w:w="528"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2024</w:t>
            </w:r>
          </w:p>
        </w:tc>
        <w:tc>
          <w:tcPr>
            <w:tcW w:w="528"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2025E</w:t>
            </w:r>
          </w:p>
        </w:tc>
        <w:tc>
          <w:tcPr>
            <w:tcW w:w="528" w:type="dxa"/>
            <w:tcBorders>
              <w:top w:val="single" w:sz="4" w:space="0" w:color="7F7F7F"/>
              <w:left w:val="nil"/>
              <w:bottom w:val="single" w:sz="4" w:space="0" w:color="7F7F7F"/>
              <w:right w:val="nil"/>
            </w:tcBorders>
            <w:shd w:val="clear" w:color="auto" w:fill="auto"/>
            <w:vAlign w:val="center"/>
            <w:hideMark/>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2026E</w:t>
            </w:r>
          </w:p>
        </w:tc>
      </w:tr>
      <w:tr w:rsidR="00F522AD" w:rsidTr="00F522AD">
        <w:trPr>
          <w:trHeight w:val="255"/>
        </w:trPr>
        <w:tc>
          <w:tcPr>
            <w:tcW w:w="1701" w:type="dxa"/>
            <w:tcBorders>
              <w:top w:val="single" w:sz="4" w:space="0" w:color="7F7F7F"/>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left="106" w:rightChars="10" w:right="20" w:hanging="106"/>
              <w:jc w:val="left"/>
              <w:rPr>
                <w:rFonts w:ascii="삼성긴고딕 Medium" w:eastAsia="삼성긴고딕 Medium" w:hAnsi="삼성긴고딕 Medium"/>
                <w:spacing w:val="-6"/>
                <w:w w:val="95"/>
                <w:sz w:val="16"/>
              </w:rPr>
            </w:pPr>
            <w:r>
              <w:rPr>
                <w:rFonts w:ascii="Arial" w:eastAsia="삼성긴고딕 Medium" w:hAnsi="Arial" w:cs="Arial"/>
                <w:b/>
                <w:color w:val="000000" w:themeColor="text1"/>
                <w:spacing w:val="-6"/>
                <w:w w:val="95"/>
                <w:sz w:val="16"/>
                <w:szCs w:val="16"/>
              </w:rPr>
              <w:t>Consolidated sales</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1138.4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915.5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922.8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723.2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845.4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858.7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992.8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1239.2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1038.8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1206.6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1284.0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1326.1 </w:t>
            </w:r>
          </w:p>
        </w:tc>
        <w:tc>
          <w:tcPr>
            <w:tcW w:w="112" w:type="dxa"/>
            <w:tcBorders>
              <w:top w:val="single" w:sz="4" w:space="0" w:color="7F7F7F"/>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3699.9 </w:t>
            </w: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3964.0 </w:t>
            </w: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4855.5 </w:t>
            </w:r>
          </w:p>
        </w:tc>
      </w:tr>
      <w:tr w:rsidR="00F522AD" w:rsidTr="00F522AD">
        <w:trPr>
          <w:trHeight w:val="255"/>
        </w:trPr>
        <w:tc>
          <w:tcPr>
            <w:tcW w:w="1701" w:type="dxa"/>
            <w:tcBorders>
              <w:top w:val="nil"/>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rightChars="10" w:right="20" w:firstLineChars="100" w:firstLine="125"/>
              <w:jc w:val="left"/>
              <w:rPr>
                <w:rFonts w:ascii="Arial" w:eastAsia="삼성긴고딕 Light" w:hAnsi="Arial" w:cs="Arial"/>
                <w:spacing w:val="-6"/>
                <w:w w:val="95"/>
                <w:sz w:val="16"/>
              </w:rPr>
            </w:pPr>
            <w:r>
              <w:rPr>
                <w:rFonts w:ascii="Arial" w:eastAsia="삼성긴고딕 Light" w:hAnsi="Arial" w:cs="Arial"/>
                <w:spacing w:val="-6"/>
                <w:w w:val="95"/>
                <w:sz w:val="16"/>
              </w:rPr>
              <w:t>Base materials</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356.8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322.2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339.8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341.4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339.8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346.6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357.0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364.1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345.9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352.8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363.4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370.7 </w:t>
            </w:r>
          </w:p>
        </w:tc>
        <w:tc>
          <w:tcPr>
            <w:tcW w:w="112" w:type="dxa"/>
            <w:tcBorders>
              <w:top w:val="nil"/>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1360.1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1407.4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1432.8 </w:t>
            </w:r>
          </w:p>
        </w:tc>
      </w:tr>
      <w:tr w:rsidR="00F522AD" w:rsidTr="00F522AD">
        <w:trPr>
          <w:trHeight w:val="255"/>
        </w:trPr>
        <w:tc>
          <w:tcPr>
            <w:tcW w:w="1701" w:type="dxa"/>
            <w:tcBorders>
              <w:top w:val="nil"/>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rightChars="10" w:right="20" w:firstLineChars="100" w:firstLine="125"/>
              <w:jc w:val="left"/>
              <w:rPr>
                <w:rFonts w:ascii="Arial" w:eastAsia="삼성긴고딕 Light" w:hAnsi="Arial" w:cs="Arial"/>
                <w:spacing w:val="-6"/>
                <w:w w:val="95"/>
                <w:sz w:val="16"/>
              </w:rPr>
            </w:pPr>
            <w:r>
              <w:rPr>
                <w:rFonts w:ascii="Arial" w:eastAsia="삼성긴고딕 Light" w:hAnsi="Arial" w:cs="Arial"/>
                <w:spacing w:val="-6"/>
                <w:w w:val="95"/>
                <w:sz w:val="16"/>
              </w:rPr>
              <w:t>Energy materials</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781.7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593.3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583.0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381.9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505.6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512.1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635.8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875.1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692.9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853.8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920.6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955.4 </w:t>
            </w:r>
          </w:p>
        </w:tc>
        <w:tc>
          <w:tcPr>
            <w:tcW w:w="112" w:type="dxa"/>
            <w:tcBorders>
              <w:top w:val="nil"/>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2339.9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2556.5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3422.7 </w:t>
            </w:r>
          </w:p>
        </w:tc>
      </w:tr>
      <w:tr w:rsidR="00F522AD" w:rsidTr="00F522AD">
        <w:trPr>
          <w:trHeight w:val="255"/>
        </w:trPr>
        <w:tc>
          <w:tcPr>
            <w:tcW w:w="1701" w:type="dxa"/>
            <w:tcBorders>
              <w:top w:val="nil"/>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leftChars="50" w:left="100" w:rightChars="10" w:right="20" w:firstLineChars="100" w:firstLine="125"/>
              <w:jc w:val="left"/>
              <w:rPr>
                <w:rFonts w:ascii="Arial" w:eastAsia="삼성긴고딕 Ultralight" w:hAnsi="Arial" w:cs="Arial"/>
                <w:color w:val="000000" w:themeColor="text1"/>
                <w:spacing w:val="-6"/>
                <w:w w:val="95"/>
                <w:sz w:val="16"/>
                <w:szCs w:val="16"/>
              </w:rPr>
            </w:pPr>
            <w:r>
              <w:rPr>
                <w:rFonts w:ascii="Arial" w:eastAsia="삼성긴고딕 Ultralight" w:hAnsi="Arial" w:cs="Arial"/>
                <w:color w:val="000000" w:themeColor="text1"/>
                <w:spacing w:val="-6"/>
                <w:w w:val="95"/>
                <w:sz w:val="16"/>
                <w:szCs w:val="16"/>
              </w:rPr>
              <w:t>Cathode materials</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732.5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548.1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562.2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354.7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494.4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469.0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586.3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823.1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643.5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804.4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868.7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900.9 </w:t>
            </w:r>
          </w:p>
        </w:tc>
        <w:tc>
          <w:tcPr>
            <w:tcW w:w="112" w:type="dxa"/>
            <w:tcBorders>
              <w:top w:val="nil"/>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2203.3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2372.8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3217.5 </w:t>
            </w:r>
          </w:p>
        </w:tc>
      </w:tr>
      <w:tr w:rsidR="00F522AD" w:rsidTr="00F522AD">
        <w:trPr>
          <w:trHeight w:val="255"/>
        </w:trPr>
        <w:tc>
          <w:tcPr>
            <w:tcW w:w="1701" w:type="dxa"/>
            <w:tcBorders>
              <w:top w:val="nil"/>
              <w:left w:val="nil"/>
              <w:bottom w:val="single" w:sz="4" w:space="0" w:color="7F7F7F"/>
              <w:right w:val="nil"/>
            </w:tcBorders>
            <w:shd w:val="clear" w:color="auto" w:fill="E7E7E7"/>
            <w:vAlign w:val="center"/>
            <w:hideMark/>
          </w:tcPr>
          <w:p w:rsidR="00F522AD" w:rsidRDefault="00F522AD" w:rsidP="00F522AD">
            <w:pPr>
              <w:wordWrap w:val="0"/>
              <w:autoSpaceDE w:val="0"/>
              <w:autoSpaceDN w:val="0"/>
              <w:adjustRightInd w:val="0"/>
              <w:snapToGrid w:val="0"/>
              <w:ind w:left="106" w:rightChars="10" w:right="20" w:firstLineChars="100" w:firstLine="125"/>
              <w:jc w:val="left"/>
              <w:rPr>
                <w:rFonts w:ascii="삼성긴고딕 Light" w:eastAsia="삼성긴고딕 Light" w:hAnsi="삼성긴고딕 Ultralight"/>
                <w:spacing w:val="-6"/>
                <w:w w:val="95"/>
                <w:sz w:val="16"/>
              </w:rPr>
            </w:pPr>
            <w:r>
              <w:rPr>
                <w:rFonts w:ascii="Arial" w:eastAsia="삼성긴고딕 Ultralight" w:hAnsi="Arial" w:cs="Arial"/>
                <w:color w:val="000000" w:themeColor="text1"/>
                <w:spacing w:val="-6"/>
                <w:w w:val="95"/>
                <w:sz w:val="16"/>
                <w:szCs w:val="16"/>
              </w:rPr>
              <w:t>Anode materials</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49.3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50.3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24.6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30.1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39.1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43.1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49.5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52.0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49.4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49.4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51.9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54.5 </w:t>
            </w:r>
          </w:p>
        </w:tc>
        <w:tc>
          <w:tcPr>
            <w:tcW w:w="112" w:type="dxa"/>
            <w:tcBorders>
              <w:top w:val="nil"/>
              <w:left w:val="nil"/>
              <w:bottom w:val="single" w:sz="4" w:space="0" w:color="7F7F7F"/>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154.3 </w:t>
            </w: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183.7 </w:t>
            </w: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205.1 </w:t>
            </w:r>
          </w:p>
        </w:tc>
      </w:tr>
      <w:tr w:rsidR="00F522AD" w:rsidTr="00F522AD">
        <w:trPr>
          <w:trHeight w:val="255"/>
        </w:trPr>
        <w:tc>
          <w:tcPr>
            <w:tcW w:w="1701" w:type="dxa"/>
            <w:tcBorders>
              <w:top w:val="single" w:sz="4" w:space="0" w:color="7F7F7F"/>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left="356" w:rightChars="10" w:right="20" w:hanging="356"/>
              <w:jc w:val="lef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Consolidated </w:t>
            </w:r>
          </w:p>
          <w:p w:rsidR="00F522AD" w:rsidRDefault="00F522AD" w:rsidP="00F522AD">
            <w:pPr>
              <w:wordWrap w:val="0"/>
              <w:autoSpaceDE w:val="0"/>
              <w:autoSpaceDN w:val="0"/>
              <w:adjustRightInd w:val="0"/>
              <w:snapToGrid w:val="0"/>
              <w:ind w:rightChars="10" w:right="20"/>
              <w:jc w:val="lef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operating profit</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37.9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2.7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1.4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-41.3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17.2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13.8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26.9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41.6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30.7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44.0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59.6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56.2 </w:t>
            </w:r>
          </w:p>
        </w:tc>
        <w:tc>
          <w:tcPr>
            <w:tcW w:w="112" w:type="dxa"/>
            <w:tcBorders>
              <w:top w:val="single" w:sz="4" w:space="0" w:color="7F7F7F"/>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0.7 </w:t>
            </w: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99.9 </w:t>
            </w: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190.5 </w:t>
            </w:r>
          </w:p>
        </w:tc>
      </w:tr>
      <w:tr w:rsidR="00F522AD" w:rsidTr="00F522AD">
        <w:trPr>
          <w:trHeight w:val="255"/>
        </w:trPr>
        <w:tc>
          <w:tcPr>
            <w:tcW w:w="1701" w:type="dxa"/>
            <w:tcBorders>
              <w:top w:val="nil"/>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rightChars="10" w:right="20" w:firstLineChars="100" w:firstLine="125"/>
              <w:jc w:val="left"/>
              <w:rPr>
                <w:rFonts w:ascii="Arial" w:eastAsia="삼성긴고딕 Light" w:hAnsi="Arial" w:cs="Arial"/>
                <w:spacing w:val="-6"/>
                <w:w w:val="95"/>
                <w:sz w:val="16"/>
              </w:rPr>
            </w:pPr>
            <w:r>
              <w:rPr>
                <w:rFonts w:ascii="Arial" w:eastAsia="삼성긴고딕 Light" w:hAnsi="Arial" w:cs="Arial"/>
                <w:spacing w:val="-6"/>
                <w:w w:val="95"/>
                <w:sz w:val="16"/>
              </w:rPr>
              <w:t>Base materials</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12.8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17.2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6.2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14.8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15.6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14.3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16.4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13.8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15.9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20.0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18.5 </w:t>
            </w:r>
          </w:p>
        </w:tc>
        <w:tc>
          <w:tcPr>
            <w:tcW w:w="112" w:type="dxa"/>
            <w:tcBorders>
              <w:top w:val="nil"/>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37.6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61.1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68.2 </w:t>
            </w:r>
          </w:p>
        </w:tc>
      </w:tr>
      <w:tr w:rsidR="00F522AD" w:rsidTr="00F522AD">
        <w:trPr>
          <w:trHeight w:val="255"/>
        </w:trPr>
        <w:tc>
          <w:tcPr>
            <w:tcW w:w="1701" w:type="dxa"/>
            <w:tcBorders>
              <w:top w:val="nil"/>
              <w:left w:val="nil"/>
              <w:bottom w:val="single" w:sz="4" w:space="0" w:color="7F7F7F"/>
              <w:right w:val="nil"/>
            </w:tcBorders>
            <w:shd w:val="clear" w:color="auto" w:fill="E7E7E7"/>
            <w:vAlign w:val="center"/>
            <w:hideMark/>
          </w:tcPr>
          <w:p w:rsidR="00F522AD" w:rsidRDefault="00F522AD" w:rsidP="00F522AD">
            <w:pPr>
              <w:wordWrap w:val="0"/>
              <w:autoSpaceDE w:val="0"/>
              <w:autoSpaceDN w:val="0"/>
              <w:adjustRightInd w:val="0"/>
              <w:snapToGrid w:val="0"/>
              <w:ind w:rightChars="10" w:right="20" w:firstLineChars="100" w:firstLine="125"/>
              <w:jc w:val="left"/>
              <w:rPr>
                <w:rFonts w:ascii="Arial" w:eastAsia="삼성긴고딕 Light" w:hAnsi="Arial" w:cs="Arial"/>
                <w:spacing w:val="-6"/>
                <w:w w:val="95"/>
                <w:sz w:val="16"/>
              </w:rPr>
            </w:pPr>
            <w:r>
              <w:rPr>
                <w:rFonts w:ascii="Arial" w:eastAsia="삼성긴고딕 Light" w:hAnsi="Arial" w:cs="Arial"/>
                <w:spacing w:val="-6"/>
                <w:w w:val="95"/>
                <w:sz w:val="16"/>
              </w:rPr>
              <w:t>Energy materials</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25.1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1.3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-15.8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-47.5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2.4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-1.8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12.6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25.2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16.8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28.2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39.6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37.7 </w:t>
            </w:r>
          </w:p>
        </w:tc>
        <w:tc>
          <w:tcPr>
            <w:tcW w:w="112" w:type="dxa"/>
            <w:tcBorders>
              <w:top w:val="nil"/>
              <w:left w:val="nil"/>
              <w:bottom w:val="single" w:sz="4" w:space="0" w:color="7F7F7F"/>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-36.9 </w:t>
            </w: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38.8 </w:t>
            </w: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122.3 </w:t>
            </w:r>
          </w:p>
        </w:tc>
      </w:tr>
      <w:tr w:rsidR="00F522AD" w:rsidTr="00F522AD">
        <w:trPr>
          <w:trHeight w:val="255"/>
        </w:trPr>
        <w:tc>
          <w:tcPr>
            <w:tcW w:w="1701" w:type="dxa"/>
            <w:tcBorders>
              <w:top w:val="single" w:sz="4" w:space="0" w:color="7F7F7F"/>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left="356" w:rightChars="10" w:right="20" w:hanging="356"/>
              <w:jc w:val="lef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 xml:space="preserve">Consolidated </w:t>
            </w:r>
          </w:p>
          <w:p w:rsidR="00F522AD" w:rsidRDefault="00F522AD" w:rsidP="00F522AD">
            <w:pPr>
              <w:wordWrap w:val="0"/>
              <w:autoSpaceDE w:val="0"/>
              <w:autoSpaceDN w:val="0"/>
              <w:adjustRightInd w:val="0"/>
              <w:snapToGrid w:val="0"/>
              <w:ind w:left="356" w:rightChars="10" w:right="20" w:hanging="356"/>
              <w:jc w:val="left"/>
              <w:rPr>
                <w:rFonts w:ascii="Arial" w:eastAsia="삼성긴고딕 Medium" w:hAnsi="Arial" w:cs="Arial"/>
                <w:b/>
                <w:color w:val="000000" w:themeColor="text1"/>
                <w:spacing w:val="-6"/>
                <w:w w:val="95"/>
                <w:sz w:val="16"/>
                <w:szCs w:val="16"/>
              </w:rPr>
            </w:pPr>
            <w:r>
              <w:rPr>
                <w:rFonts w:ascii="Arial" w:eastAsia="삼성긴고딕 Medium" w:hAnsi="Arial" w:cs="Arial"/>
                <w:b/>
                <w:color w:val="000000" w:themeColor="text1"/>
                <w:spacing w:val="-6"/>
                <w:w w:val="95"/>
                <w:sz w:val="16"/>
                <w:szCs w:val="16"/>
              </w:rPr>
              <w:t>operating profit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3.3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0.3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0.1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-5.7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2.0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1.6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2.7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3.4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3.0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3.6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4.6 </w:t>
            </w:r>
          </w:p>
        </w:tc>
        <w:tc>
          <w:tcPr>
            <w:tcW w:w="520"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4.2 </w:t>
            </w:r>
          </w:p>
        </w:tc>
        <w:tc>
          <w:tcPr>
            <w:tcW w:w="112" w:type="dxa"/>
            <w:tcBorders>
              <w:top w:val="single" w:sz="4" w:space="0" w:color="7F7F7F"/>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0.0 </w:t>
            </w: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2.5 </w:t>
            </w:r>
          </w:p>
        </w:tc>
        <w:tc>
          <w:tcPr>
            <w:tcW w:w="528" w:type="dxa"/>
            <w:tcBorders>
              <w:top w:val="single" w:sz="4" w:space="0" w:color="7F7F7F"/>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Medium" w:hAnsi="Arial" w:cs="Arial"/>
                <w:b/>
                <w:spacing w:val="-6"/>
                <w:w w:val="95"/>
                <w:sz w:val="16"/>
              </w:rPr>
            </w:pPr>
            <w:r>
              <w:rPr>
                <w:rFonts w:ascii="Arial" w:eastAsia="삼성긴고딕 Medium" w:hAnsi="Arial" w:cs="Arial"/>
                <w:b/>
                <w:spacing w:val="-6"/>
                <w:w w:val="95"/>
                <w:sz w:val="16"/>
              </w:rPr>
              <w:t xml:space="preserve">3.9 </w:t>
            </w:r>
          </w:p>
        </w:tc>
      </w:tr>
      <w:tr w:rsidR="00F522AD" w:rsidTr="00F522AD">
        <w:trPr>
          <w:trHeight w:val="255"/>
        </w:trPr>
        <w:tc>
          <w:tcPr>
            <w:tcW w:w="1701" w:type="dxa"/>
            <w:tcBorders>
              <w:top w:val="nil"/>
              <w:left w:val="nil"/>
              <w:bottom w:val="nil"/>
              <w:right w:val="nil"/>
            </w:tcBorders>
            <w:shd w:val="clear" w:color="auto" w:fill="E7E7E7"/>
            <w:vAlign w:val="center"/>
            <w:hideMark/>
          </w:tcPr>
          <w:p w:rsidR="00F522AD" w:rsidRDefault="00F522AD" w:rsidP="00F522AD">
            <w:pPr>
              <w:wordWrap w:val="0"/>
              <w:autoSpaceDE w:val="0"/>
              <w:autoSpaceDN w:val="0"/>
              <w:adjustRightInd w:val="0"/>
              <w:snapToGrid w:val="0"/>
              <w:ind w:rightChars="10" w:right="20" w:firstLineChars="100" w:firstLine="125"/>
              <w:jc w:val="left"/>
              <w:rPr>
                <w:rFonts w:ascii="Arial" w:eastAsia="삼성긴고딕 Light" w:hAnsi="Arial" w:cs="Arial"/>
                <w:spacing w:val="-6"/>
                <w:w w:val="95"/>
                <w:sz w:val="16"/>
              </w:rPr>
            </w:pPr>
            <w:r>
              <w:rPr>
                <w:rFonts w:ascii="Arial" w:eastAsia="삼성긴고딕 Light" w:hAnsi="Arial" w:cs="Arial"/>
                <w:spacing w:val="-6"/>
                <w:w w:val="95"/>
                <w:sz w:val="16"/>
              </w:rPr>
              <w:t>Base materials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3.6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0.4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5.1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1.8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4.4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4.5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4.0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4.5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4.0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4.5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5.5 </w:t>
            </w:r>
          </w:p>
        </w:tc>
        <w:tc>
          <w:tcPr>
            <w:tcW w:w="520"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5.0 </w:t>
            </w:r>
          </w:p>
        </w:tc>
        <w:tc>
          <w:tcPr>
            <w:tcW w:w="112" w:type="dxa"/>
            <w:tcBorders>
              <w:top w:val="nil"/>
              <w:left w:val="nil"/>
              <w:bottom w:val="nil"/>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2.8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4.3 </w:t>
            </w:r>
          </w:p>
        </w:tc>
        <w:tc>
          <w:tcPr>
            <w:tcW w:w="528" w:type="dxa"/>
            <w:tcBorders>
              <w:top w:val="nil"/>
              <w:left w:val="nil"/>
              <w:bottom w:val="nil"/>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4.8 </w:t>
            </w:r>
          </w:p>
        </w:tc>
      </w:tr>
      <w:tr w:rsidR="00F522AD" w:rsidTr="00F522AD">
        <w:trPr>
          <w:trHeight w:val="255"/>
        </w:trPr>
        <w:tc>
          <w:tcPr>
            <w:tcW w:w="1701" w:type="dxa"/>
            <w:tcBorders>
              <w:top w:val="nil"/>
              <w:left w:val="nil"/>
              <w:bottom w:val="single" w:sz="4" w:space="0" w:color="7F7F7F"/>
              <w:right w:val="nil"/>
            </w:tcBorders>
            <w:shd w:val="clear" w:color="auto" w:fill="E7E7E7"/>
            <w:vAlign w:val="center"/>
            <w:hideMark/>
          </w:tcPr>
          <w:p w:rsidR="00F522AD" w:rsidRDefault="00F522AD" w:rsidP="00F522AD">
            <w:pPr>
              <w:wordWrap w:val="0"/>
              <w:autoSpaceDE w:val="0"/>
              <w:autoSpaceDN w:val="0"/>
              <w:adjustRightInd w:val="0"/>
              <w:snapToGrid w:val="0"/>
              <w:ind w:rightChars="10" w:right="20" w:firstLineChars="100" w:firstLine="125"/>
              <w:jc w:val="left"/>
              <w:rPr>
                <w:rFonts w:ascii="Arial" w:eastAsia="삼성긴고딕 Light" w:hAnsi="Arial" w:cs="Arial"/>
                <w:spacing w:val="-6"/>
                <w:w w:val="95"/>
                <w:sz w:val="16"/>
              </w:rPr>
            </w:pPr>
            <w:r>
              <w:rPr>
                <w:rFonts w:ascii="Arial" w:eastAsia="삼성긴고딕 Light" w:hAnsi="Arial" w:cs="Arial"/>
                <w:spacing w:val="-6"/>
                <w:w w:val="95"/>
                <w:sz w:val="16"/>
              </w:rPr>
              <w:t>Energy materials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3.2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0.2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-2.7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-12.4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0.5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-0.3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2.0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2.9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2.4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3.3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4.3 </w:t>
            </w:r>
          </w:p>
        </w:tc>
        <w:tc>
          <w:tcPr>
            <w:tcW w:w="520"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3.9 </w:t>
            </w:r>
          </w:p>
        </w:tc>
        <w:tc>
          <w:tcPr>
            <w:tcW w:w="112" w:type="dxa"/>
            <w:tcBorders>
              <w:top w:val="nil"/>
              <w:left w:val="nil"/>
              <w:bottom w:val="single" w:sz="4" w:space="0" w:color="7F7F7F"/>
              <w:right w:val="nil"/>
            </w:tcBorders>
            <w:shd w:val="clear" w:color="auto" w:fill="auto"/>
            <w:vAlign w:val="center"/>
          </w:tcPr>
          <w:p w:rsidR="00F522AD" w:rsidRDefault="00F522AD"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-1.6 </w:t>
            </w: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1.5 </w:t>
            </w:r>
          </w:p>
        </w:tc>
        <w:tc>
          <w:tcPr>
            <w:tcW w:w="528" w:type="dxa"/>
            <w:tcBorders>
              <w:top w:val="nil"/>
              <w:left w:val="nil"/>
              <w:bottom w:val="single" w:sz="4" w:space="0" w:color="7F7F7F"/>
              <w:right w:val="nil"/>
            </w:tcBorders>
            <w:shd w:val="clear" w:color="auto" w:fill="auto"/>
            <w:vAlign w:val="center"/>
          </w:tcPr>
          <w:p w:rsidR="00F522AD" w:rsidRDefault="00BA5490" w:rsidP="00F522AD">
            <w:pPr>
              <w:wordWrap w:val="0"/>
              <w:autoSpaceDE w:val="0"/>
              <w:autoSpaceDN w:val="0"/>
              <w:adjustRightInd w:val="0"/>
              <w:snapToGrid w:val="0"/>
              <w:ind w:left="106" w:rightChars="10" w:right="20" w:hanging="106"/>
              <w:jc w:val="right"/>
              <w:rPr>
                <w:rFonts w:ascii="Arial" w:eastAsia="삼성긴고딕 Light" w:hAnsi="Arial" w:cs="Arial"/>
                <w:spacing w:val="-6"/>
                <w:w w:val="95"/>
                <w:sz w:val="16"/>
              </w:rPr>
            </w:pPr>
            <w:r>
              <w:rPr>
                <w:rFonts w:ascii="Arial" w:eastAsia="삼성긴고딕 Light" w:hAnsi="Arial" w:cs="Arial"/>
                <w:spacing w:val="-6"/>
                <w:w w:val="95"/>
                <w:sz w:val="16"/>
              </w:rPr>
              <w:t xml:space="preserve">3.6 </w:t>
            </w:r>
          </w:p>
        </w:tc>
      </w:tr>
    </w:tbl>
    <w:p w:rsidR="00F522AD" w:rsidRDefault="00F522AD" w:rsidP="00F522AD">
      <w:pPr>
        <w:pStyle w:val="SourcePE"/>
        <w:rPr>
          <w:rFonts w:cs="Arial"/>
        </w:rPr>
      </w:pPr>
      <w:r>
        <w:t xml:space="preserve">Source: Company data, </w:t>
      </w:r>
      <w:r>
        <w:rPr>
          <w:rFonts w:cs="Arial"/>
        </w:rPr>
        <w:t>Samsung Securities estimates</w:t>
      </w:r>
    </w:p>
    <w:p w:rsidR="00EE4F26" w:rsidRPr="004B6769" w:rsidRDefault="00EE4F26" w:rsidP="004B6769">
      <w:pPr>
        <w:pStyle w:val="BodyE"/>
        <w:spacing w:line="270" w:lineRule="exact"/>
      </w:pPr>
      <w:r w:rsidRPr="004B6769">
        <w:br w:type="page"/>
      </w:r>
    </w:p>
    <w:tbl>
      <w:tblPr>
        <w:tblStyle w:val="a5"/>
        <w:tblW w:w="10206"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33"/>
        <w:gridCol w:w="340"/>
        <w:gridCol w:w="4933"/>
      </w:tblGrid>
      <w:tr w:rsidR="00EE4F26" w:rsidRPr="00C6178E" w:rsidTr="005B2B3D">
        <w:trPr>
          <w:trHeight w:val="284"/>
        </w:trPr>
        <w:tc>
          <w:tcPr>
            <w:tcW w:w="4933" w:type="dxa"/>
            <w:tcMar>
              <w:left w:w="0" w:type="dxa"/>
              <w:right w:w="0" w:type="dxa"/>
            </w:tcMar>
          </w:tcPr>
          <w:p w:rsidR="00EE4F26" w:rsidRPr="00CA392C" w:rsidRDefault="00EE4F26" w:rsidP="0053544D">
            <w:pPr>
              <w:pStyle w:val="ChartTableTitleE"/>
            </w:pPr>
            <w:r w:rsidRPr="00CA392C">
              <w:t>Income statement</w:t>
            </w:r>
          </w:p>
          <w:tbl>
            <w:tblPr>
              <w:tblW w:w="4933" w:type="dxa"/>
              <w:tblLayout w:type="fixed"/>
              <w:tblCellMar>
                <w:left w:w="0" w:type="dxa"/>
                <w:right w:w="0" w:type="dxa"/>
              </w:tblCellMar>
              <w:tblLook w:val="0000" w:firstRow="0" w:lastRow="0" w:firstColumn="0" w:lastColumn="0" w:noHBand="0" w:noVBand="0"/>
            </w:tblPr>
            <w:tblGrid>
              <w:gridCol w:w="2051"/>
              <w:gridCol w:w="576"/>
              <w:gridCol w:w="576"/>
              <w:gridCol w:w="577"/>
              <w:gridCol w:w="576"/>
              <w:gridCol w:w="577"/>
            </w:tblGrid>
            <w:tr w:rsidR="001A66D9" w:rsidRPr="00FB21DE" w:rsidTr="001A66D9">
              <w:trPr>
                <w:trHeight w:val="227"/>
              </w:trPr>
              <w:tc>
                <w:tcPr>
                  <w:tcW w:w="2051" w:type="dxa"/>
                  <w:tcBorders>
                    <w:top w:val="single" w:sz="4" w:space="0" w:color="808080" w:themeColor="background1" w:themeShade="80"/>
                    <w:bottom w:val="single" w:sz="4" w:space="0" w:color="808080" w:themeColor="background1" w:themeShade="80"/>
                  </w:tcBorders>
                  <w:shd w:val="clear" w:color="auto" w:fill="auto"/>
                  <w:tcMar>
                    <w:right w:w="28" w:type="dxa"/>
                  </w:tcMar>
                  <w:vAlign w:val="center"/>
                </w:tcPr>
                <w:p w:rsidR="001A66D9" w:rsidRPr="00EE3EA9" w:rsidRDefault="00280239" w:rsidP="001A66D9">
                  <w:pPr>
                    <w:pStyle w:val="TableLBSE"/>
                    <w:ind w:left="20"/>
                  </w:pPr>
                  <w:bookmarkStart w:id="35" w:name="K2_FinData1" w:colFirst="0" w:colLast="5"/>
                  <w:r>
                    <w:t>Year-end Dec 31 (KRWb)</w:t>
                  </w:r>
                </w:p>
              </w:tc>
              <w:tc>
                <w:tcPr>
                  <w:tcW w:w="576"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DA3FF5" w:rsidRDefault="00280239" w:rsidP="001A66D9">
                  <w:pPr>
                    <w:pStyle w:val="TableRBSE"/>
                    <w:ind w:left="92" w:right="20" w:hanging="92"/>
                  </w:pPr>
                  <w:r>
                    <w:t>2023</w:t>
                  </w:r>
                </w:p>
              </w:tc>
              <w:tc>
                <w:tcPr>
                  <w:tcW w:w="576"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2024</w:t>
                  </w:r>
                </w:p>
              </w:tc>
              <w:tc>
                <w:tcPr>
                  <w:tcW w:w="577"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2025E</w:t>
                  </w:r>
                </w:p>
              </w:tc>
              <w:tc>
                <w:tcPr>
                  <w:tcW w:w="576"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2026E</w:t>
                  </w:r>
                </w:p>
              </w:tc>
              <w:tc>
                <w:tcPr>
                  <w:tcW w:w="577"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2027E</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Sales</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BSE"/>
                    <w:ind w:right="20"/>
                  </w:pPr>
                  <w:r>
                    <w:t>4,760</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BSE"/>
                    <w:ind w:right="20"/>
                  </w:pPr>
                  <w:r>
                    <w:t>3,700</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BSE"/>
                    <w:ind w:right="20"/>
                  </w:pPr>
                  <w:r>
                    <w:t>3,964</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BSE"/>
                    <w:ind w:right="20"/>
                  </w:pPr>
                  <w:r>
                    <w:t>4,855</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BSE"/>
                    <w:ind w:right="20"/>
                  </w:pPr>
                  <w:r>
                    <w:t>6,298</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Cost of goods sold</w:t>
                  </w:r>
                </w:p>
              </w:tc>
              <w:tc>
                <w:tcPr>
                  <w:tcW w:w="576" w:type="dxa"/>
                  <w:tcMar>
                    <w:right w:w="0" w:type="dxa"/>
                  </w:tcMar>
                  <w:vAlign w:val="center"/>
                </w:tcPr>
                <w:p w:rsidR="00EE4F26" w:rsidRPr="00E3270B" w:rsidRDefault="00280239" w:rsidP="006F3F79">
                  <w:pPr>
                    <w:pStyle w:val="TableRSE"/>
                    <w:ind w:right="20"/>
                  </w:pPr>
                  <w:r>
                    <w:t>4,503</w:t>
                  </w:r>
                </w:p>
              </w:tc>
              <w:tc>
                <w:tcPr>
                  <w:tcW w:w="576" w:type="dxa"/>
                  <w:tcMar>
                    <w:right w:w="0" w:type="dxa"/>
                  </w:tcMar>
                  <w:vAlign w:val="center"/>
                </w:tcPr>
                <w:p w:rsidR="00EE4F26" w:rsidRPr="00E3270B" w:rsidRDefault="00280239" w:rsidP="006F3F79">
                  <w:pPr>
                    <w:pStyle w:val="TableRSE"/>
                    <w:ind w:right="20"/>
                  </w:pPr>
                  <w:r>
                    <w:t>3,464</w:t>
                  </w:r>
                </w:p>
              </w:tc>
              <w:tc>
                <w:tcPr>
                  <w:tcW w:w="577" w:type="dxa"/>
                  <w:tcMar>
                    <w:right w:w="0" w:type="dxa"/>
                  </w:tcMar>
                  <w:vAlign w:val="center"/>
                </w:tcPr>
                <w:p w:rsidR="00EE4F26" w:rsidRPr="00E3270B" w:rsidRDefault="00280239" w:rsidP="006F3F79">
                  <w:pPr>
                    <w:pStyle w:val="TableRSE"/>
                    <w:ind w:right="20"/>
                  </w:pPr>
                  <w:r>
                    <w:t>3,611</w:t>
                  </w:r>
                </w:p>
              </w:tc>
              <w:tc>
                <w:tcPr>
                  <w:tcW w:w="576" w:type="dxa"/>
                  <w:tcMar>
                    <w:right w:w="0" w:type="dxa"/>
                  </w:tcMar>
                  <w:vAlign w:val="center"/>
                </w:tcPr>
                <w:p w:rsidR="00EE4F26" w:rsidRPr="00E3270B" w:rsidRDefault="00280239" w:rsidP="006F3F79">
                  <w:pPr>
                    <w:pStyle w:val="TableRSE"/>
                    <w:ind w:right="20"/>
                  </w:pPr>
                  <w:r>
                    <w:t>4,357</w:t>
                  </w:r>
                </w:p>
              </w:tc>
              <w:tc>
                <w:tcPr>
                  <w:tcW w:w="577" w:type="dxa"/>
                  <w:tcMar>
                    <w:right w:w="0" w:type="dxa"/>
                  </w:tcMar>
                  <w:vAlign w:val="center"/>
                </w:tcPr>
                <w:p w:rsidR="00EE4F26" w:rsidRPr="00E3270B" w:rsidRDefault="00280239" w:rsidP="006F3F79">
                  <w:pPr>
                    <w:pStyle w:val="TableRSE"/>
                    <w:ind w:right="20"/>
                  </w:pPr>
                  <w:r>
                    <w:t>5,684</w:t>
                  </w:r>
                </w:p>
              </w:tc>
            </w:tr>
            <w:tr w:rsidR="00EE4F26" w:rsidRPr="00FB21DE" w:rsidTr="001A66D9">
              <w:trPr>
                <w:trHeight w:val="227"/>
              </w:trPr>
              <w:tc>
                <w:tcPr>
                  <w:tcW w:w="2051" w:type="dxa"/>
                  <w:shd w:val="clear" w:color="auto" w:fill="EAEAEA"/>
                  <w:tcMar>
                    <w:right w:w="28" w:type="dxa"/>
                  </w:tcMar>
                  <w:vAlign w:val="center"/>
                </w:tcPr>
                <w:p w:rsidR="00EE4F26" w:rsidRPr="00D37E85" w:rsidRDefault="00280239" w:rsidP="006F3F79">
                  <w:pPr>
                    <w:pStyle w:val="TableLBSE"/>
                    <w:ind w:left="20"/>
                  </w:pPr>
                  <w:r>
                    <w:t>Gross profit</w:t>
                  </w:r>
                </w:p>
              </w:tc>
              <w:tc>
                <w:tcPr>
                  <w:tcW w:w="576" w:type="dxa"/>
                  <w:tcMar>
                    <w:right w:w="0" w:type="dxa"/>
                  </w:tcMar>
                  <w:vAlign w:val="center"/>
                </w:tcPr>
                <w:p w:rsidR="00EE4F26" w:rsidRPr="00E3270B" w:rsidRDefault="00280239" w:rsidP="006F3F79">
                  <w:pPr>
                    <w:pStyle w:val="TableRBSE"/>
                    <w:ind w:right="20"/>
                  </w:pPr>
                  <w:r>
                    <w:t>257</w:t>
                  </w:r>
                </w:p>
              </w:tc>
              <w:tc>
                <w:tcPr>
                  <w:tcW w:w="576" w:type="dxa"/>
                  <w:tcMar>
                    <w:right w:w="0" w:type="dxa"/>
                  </w:tcMar>
                  <w:vAlign w:val="center"/>
                </w:tcPr>
                <w:p w:rsidR="00EE4F26" w:rsidRPr="00E3270B" w:rsidRDefault="00280239" w:rsidP="006F3F79">
                  <w:pPr>
                    <w:pStyle w:val="TableRBSE"/>
                    <w:ind w:right="20"/>
                  </w:pPr>
                  <w:r>
                    <w:t>236</w:t>
                  </w:r>
                </w:p>
              </w:tc>
              <w:tc>
                <w:tcPr>
                  <w:tcW w:w="577" w:type="dxa"/>
                  <w:tcMar>
                    <w:right w:w="0" w:type="dxa"/>
                  </w:tcMar>
                  <w:vAlign w:val="center"/>
                </w:tcPr>
                <w:p w:rsidR="00EE4F26" w:rsidRPr="00E3270B" w:rsidRDefault="00280239" w:rsidP="006F3F79">
                  <w:pPr>
                    <w:pStyle w:val="TableRBSE"/>
                    <w:ind w:right="20"/>
                  </w:pPr>
                  <w:r>
                    <w:t>353</w:t>
                  </w:r>
                </w:p>
              </w:tc>
              <w:tc>
                <w:tcPr>
                  <w:tcW w:w="576" w:type="dxa"/>
                  <w:tcMar>
                    <w:right w:w="0" w:type="dxa"/>
                  </w:tcMar>
                  <w:vAlign w:val="center"/>
                </w:tcPr>
                <w:p w:rsidR="00EE4F26" w:rsidRPr="00E3270B" w:rsidRDefault="00280239" w:rsidP="006F3F79">
                  <w:pPr>
                    <w:pStyle w:val="TableRBSE"/>
                    <w:ind w:right="20"/>
                  </w:pPr>
                  <w:r>
                    <w:t>498</w:t>
                  </w:r>
                </w:p>
              </w:tc>
              <w:tc>
                <w:tcPr>
                  <w:tcW w:w="577" w:type="dxa"/>
                  <w:tcMar>
                    <w:right w:w="0" w:type="dxa"/>
                  </w:tcMar>
                  <w:vAlign w:val="center"/>
                </w:tcPr>
                <w:p w:rsidR="00EE4F26" w:rsidRPr="00E3270B" w:rsidRDefault="00280239" w:rsidP="006F3F79">
                  <w:pPr>
                    <w:pStyle w:val="TableRBSE"/>
                    <w:ind w:right="20"/>
                  </w:pPr>
                  <w:r>
                    <w:t>614</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Gross margin (%)</w:t>
                  </w:r>
                </w:p>
              </w:tc>
              <w:tc>
                <w:tcPr>
                  <w:tcW w:w="576" w:type="dxa"/>
                  <w:tcMar>
                    <w:right w:w="0" w:type="dxa"/>
                  </w:tcMar>
                  <w:vAlign w:val="center"/>
                </w:tcPr>
                <w:p w:rsidR="00EE4F26" w:rsidRPr="00E3270B" w:rsidRDefault="00280239" w:rsidP="006F3F79">
                  <w:pPr>
                    <w:pStyle w:val="TableRSE"/>
                    <w:ind w:right="20"/>
                  </w:pPr>
                  <w:r>
                    <w:t>5.4</w:t>
                  </w:r>
                </w:p>
              </w:tc>
              <w:tc>
                <w:tcPr>
                  <w:tcW w:w="576" w:type="dxa"/>
                  <w:tcMar>
                    <w:right w:w="0" w:type="dxa"/>
                  </w:tcMar>
                  <w:vAlign w:val="center"/>
                </w:tcPr>
                <w:p w:rsidR="00EE4F26" w:rsidRPr="00E3270B" w:rsidRDefault="00280239" w:rsidP="006F3F79">
                  <w:pPr>
                    <w:pStyle w:val="TableRSE"/>
                    <w:ind w:right="20"/>
                  </w:pPr>
                  <w:r>
                    <w:t>6.4</w:t>
                  </w:r>
                </w:p>
              </w:tc>
              <w:tc>
                <w:tcPr>
                  <w:tcW w:w="577" w:type="dxa"/>
                  <w:tcMar>
                    <w:right w:w="0" w:type="dxa"/>
                  </w:tcMar>
                  <w:vAlign w:val="center"/>
                </w:tcPr>
                <w:p w:rsidR="00EE4F26" w:rsidRPr="00E3270B" w:rsidRDefault="00280239" w:rsidP="006F3F79">
                  <w:pPr>
                    <w:pStyle w:val="TableRSE"/>
                    <w:ind w:right="20"/>
                  </w:pPr>
                  <w:r>
                    <w:t>8.9</w:t>
                  </w:r>
                </w:p>
              </w:tc>
              <w:tc>
                <w:tcPr>
                  <w:tcW w:w="576" w:type="dxa"/>
                  <w:tcMar>
                    <w:right w:w="0" w:type="dxa"/>
                  </w:tcMar>
                  <w:vAlign w:val="center"/>
                </w:tcPr>
                <w:p w:rsidR="00EE4F26" w:rsidRPr="00E3270B" w:rsidRDefault="00280239" w:rsidP="006F3F79">
                  <w:pPr>
                    <w:pStyle w:val="TableRSE"/>
                    <w:ind w:right="20"/>
                  </w:pPr>
                  <w:r>
                    <w:t>10.3</w:t>
                  </w:r>
                </w:p>
              </w:tc>
              <w:tc>
                <w:tcPr>
                  <w:tcW w:w="577" w:type="dxa"/>
                  <w:tcMar>
                    <w:right w:w="0" w:type="dxa"/>
                  </w:tcMar>
                  <w:vAlign w:val="center"/>
                </w:tcPr>
                <w:p w:rsidR="00EE4F26" w:rsidRPr="00E3270B" w:rsidRDefault="00280239" w:rsidP="006F3F79">
                  <w:pPr>
                    <w:pStyle w:val="TableRSE"/>
                    <w:ind w:right="20"/>
                  </w:pPr>
                  <w:r>
                    <w:t>9.7</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SG&amp;A expenses</w:t>
                  </w:r>
                </w:p>
              </w:tc>
              <w:tc>
                <w:tcPr>
                  <w:tcW w:w="576" w:type="dxa"/>
                  <w:tcMar>
                    <w:right w:w="0" w:type="dxa"/>
                  </w:tcMar>
                  <w:vAlign w:val="center"/>
                </w:tcPr>
                <w:p w:rsidR="00EE4F26" w:rsidRPr="00E3270B" w:rsidRDefault="00280239" w:rsidP="006F3F79">
                  <w:pPr>
                    <w:pStyle w:val="TableRSE"/>
                    <w:ind w:right="20"/>
                  </w:pPr>
                  <w:r>
                    <w:t>221</w:t>
                  </w:r>
                </w:p>
              </w:tc>
              <w:tc>
                <w:tcPr>
                  <w:tcW w:w="576" w:type="dxa"/>
                  <w:tcMar>
                    <w:right w:w="0" w:type="dxa"/>
                  </w:tcMar>
                  <w:vAlign w:val="center"/>
                </w:tcPr>
                <w:p w:rsidR="00EE4F26" w:rsidRPr="00E3270B" w:rsidRDefault="00280239" w:rsidP="006F3F79">
                  <w:pPr>
                    <w:pStyle w:val="TableRSE"/>
                    <w:ind w:right="20"/>
                  </w:pPr>
                  <w:r>
                    <w:t>235</w:t>
                  </w:r>
                </w:p>
              </w:tc>
              <w:tc>
                <w:tcPr>
                  <w:tcW w:w="577" w:type="dxa"/>
                  <w:tcMar>
                    <w:right w:w="0" w:type="dxa"/>
                  </w:tcMar>
                  <w:vAlign w:val="center"/>
                </w:tcPr>
                <w:p w:rsidR="00EE4F26" w:rsidRPr="00E3270B" w:rsidRDefault="00280239" w:rsidP="006F3F79">
                  <w:pPr>
                    <w:pStyle w:val="TableRSE"/>
                    <w:ind w:right="20"/>
                  </w:pPr>
                  <w:r>
                    <w:t>253</w:t>
                  </w:r>
                </w:p>
              </w:tc>
              <w:tc>
                <w:tcPr>
                  <w:tcW w:w="576" w:type="dxa"/>
                  <w:tcMar>
                    <w:right w:w="0" w:type="dxa"/>
                  </w:tcMar>
                  <w:vAlign w:val="center"/>
                </w:tcPr>
                <w:p w:rsidR="00EE4F26" w:rsidRPr="00E3270B" w:rsidRDefault="00280239" w:rsidP="006F3F79">
                  <w:pPr>
                    <w:pStyle w:val="TableRSE"/>
                    <w:ind w:right="20"/>
                  </w:pPr>
                  <w:r>
                    <w:t>308</w:t>
                  </w:r>
                </w:p>
              </w:tc>
              <w:tc>
                <w:tcPr>
                  <w:tcW w:w="577" w:type="dxa"/>
                  <w:tcMar>
                    <w:right w:w="0" w:type="dxa"/>
                  </w:tcMar>
                  <w:vAlign w:val="center"/>
                </w:tcPr>
                <w:p w:rsidR="00EE4F26" w:rsidRPr="00E3270B" w:rsidRDefault="00280239" w:rsidP="006F3F79">
                  <w:pPr>
                    <w:pStyle w:val="TableRSE"/>
                    <w:ind w:right="20"/>
                  </w:pPr>
                  <w:r>
                    <w:t>396</w:t>
                  </w:r>
                </w:p>
              </w:tc>
            </w:tr>
            <w:tr w:rsidR="00EE4F26" w:rsidRPr="00FB21DE" w:rsidTr="001A66D9">
              <w:trPr>
                <w:trHeight w:val="227"/>
              </w:trPr>
              <w:tc>
                <w:tcPr>
                  <w:tcW w:w="2051" w:type="dxa"/>
                  <w:shd w:val="clear" w:color="auto" w:fill="EAEAEA"/>
                  <w:tcMar>
                    <w:right w:w="28" w:type="dxa"/>
                  </w:tcMar>
                  <w:vAlign w:val="center"/>
                </w:tcPr>
                <w:p w:rsidR="00EE4F26" w:rsidRPr="00D37E85" w:rsidRDefault="00280239" w:rsidP="006F3F79">
                  <w:pPr>
                    <w:pStyle w:val="TableLBSE"/>
                    <w:ind w:left="20"/>
                  </w:pPr>
                  <w:r>
                    <w:t>Operating profit</w:t>
                  </w:r>
                </w:p>
              </w:tc>
              <w:tc>
                <w:tcPr>
                  <w:tcW w:w="576" w:type="dxa"/>
                  <w:tcMar>
                    <w:right w:w="0" w:type="dxa"/>
                  </w:tcMar>
                  <w:vAlign w:val="center"/>
                </w:tcPr>
                <w:p w:rsidR="00EE4F26" w:rsidRPr="00E3270B" w:rsidRDefault="00280239" w:rsidP="006F3F79">
                  <w:pPr>
                    <w:pStyle w:val="TableRBSE"/>
                    <w:ind w:right="20"/>
                  </w:pPr>
                  <w:r>
                    <w:t>36</w:t>
                  </w:r>
                </w:p>
              </w:tc>
              <w:tc>
                <w:tcPr>
                  <w:tcW w:w="576" w:type="dxa"/>
                  <w:tcMar>
                    <w:right w:w="0" w:type="dxa"/>
                  </w:tcMar>
                  <w:vAlign w:val="center"/>
                </w:tcPr>
                <w:p w:rsidR="00EE4F26" w:rsidRPr="00E3270B" w:rsidRDefault="00280239" w:rsidP="006F3F79">
                  <w:pPr>
                    <w:pStyle w:val="TableRBSE"/>
                    <w:ind w:right="20"/>
                  </w:pPr>
                  <w:r>
                    <w:t>1</w:t>
                  </w:r>
                </w:p>
              </w:tc>
              <w:tc>
                <w:tcPr>
                  <w:tcW w:w="577" w:type="dxa"/>
                  <w:tcMar>
                    <w:right w:w="0" w:type="dxa"/>
                  </w:tcMar>
                  <w:vAlign w:val="center"/>
                </w:tcPr>
                <w:p w:rsidR="00EE4F26" w:rsidRPr="00E3270B" w:rsidRDefault="00280239" w:rsidP="006F3F79">
                  <w:pPr>
                    <w:pStyle w:val="TableRBSE"/>
                    <w:ind w:right="20"/>
                  </w:pPr>
                  <w:r>
                    <w:t>100</w:t>
                  </w:r>
                </w:p>
              </w:tc>
              <w:tc>
                <w:tcPr>
                  <w:tcW w:w="576" w:type="dxa"/>
                  <w:tcMar>
                    <w:right w:w="0" w:type="dxa"/>
                  </w:tcMar>
                  <w:vAlign w:val="center"/>
                </w:tcPr>
                <w:p w:rsidR="00EE4F26" w:rsidRPr="00E3270B" w:rsidRDefault="00280239" w:rsidP="006F3F79">
                  <w:pPr>
                    <w:pStyle w:val="TableRBSE"/>
                    <w:ind w:right="20"/>
                  </w:pPr>
                  <w:r>
                    <w:t>191</w:t>
                  </w:r>
                </w:p>
              </w:tc>
              <w:tc>
                <w:tcPr>
                  <w:tcW w:w="577" w:type="dxa"/>
                  <w:tcMar>
                    <w:right w:w="0" w:type="dxa"/>
                  </w:tcMar>
                  <w:vAlign w:val="center"/>
                </w:tcPr>
                <w:p w:rsidR="00EE4F26" w:rsidRPr="00E3270B" w:rsidRDefault="00280239" w:rsidP="006F3F79">
                  <w:pPr>
                    <w:pStyle w:val="TableRBSE"/>
                    <w:ind w:right="20"/>
                  </w:pPr>
                  <w:r>
                    <w:t>218</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Operating margin (%)</w:t>
                  </w:r>
                </w:p>
              </w:tc>
              <w:tc>
                <w:tcPr>
                  <w:tcW w:w="576" w:type="dxa"/>
                  <w:tcMar>
                    <w:right w:w="0" w:type="dxa"/>
                  </w:tcMar>
                  <w:vAlign w:val="center"/>
                </w:tcPr>
                <w:p w:rsidR="00EE4F26" w:rsidRPr="00E3270B" w:rsidRDefault="00280239" w:rsidP="006F3F79">
                  <w:pPr>
                    <w:pStyle w:val="TableRSE"/>
                    <w:ind w:right="20"/>
                  </w:pPr>
                  <w:r>
                    <w:t>0.8</w:t>
                  </w:r>
                </w:p>
              </w:tc>
              <w:tc>
                <w:tcPr>
                  <w:tcW w:w="576" w:type="dxa"/>
                  <w:tcMar>
                    <w:right w:w="0" w:type="dxa"/>
                  </w:tcMar>
                  <w:vAlign w:val="center"/>
                </w:tcPr>
                <w:p w:rsidR="00EE4F26" w:rsidRPr="00E3270B" w:rsidRDefault="00280239" w:rsidP="006F3F79">
                  <w:pPr>
                    <w:pStyle w:val="TableRSE"/>
                    <w:ind w:right="20"/>
                  </w:pPr>
                  <w:r>
                    <w:t>0.0</w:t>
                  </w:r>
                </w:p>
              </w:tc>
              <w:tc>
                <w:tcPr>
                  <w:tcW w:w="577" w:type="dxa"/>
                  <w:tcMar>
                    <w:right w:w="0" w:type="dxa"/>
                  </w:tcMar>
                  <w:vAlign w:val="center"/>
                </w:tcPr>
                <w:p w:rsidR="00EE4F26" w:rsidRPr="00E3270B" w:rsidRDefault="00280239" w:rsidP="006F3F79">
                  <w:pPr>
                    <w:pStyle w:val="TableRSE"/>
                    <w:ind w:right="20"/>
                  </w:pPr>
                  <w:r>
                    <w:t>2.5</w:t>
                  </w:r>
                </w:p>
              </w:tc>
              <w:tc>
                <w:tcPr>
                  <w:tcW w:w="576" w:type="dxa"/>
                  <w:tcMar>
                    <w:right w:w="0" w:type="dxa"/>
                  </w:tcMar>
                  <w:vAlign w:val="center"/>
                </w:tcPr>
                <w:p w:rsidR="00EE4F26" w:rsidRPr="00E3270B" w:rsidRDefault="00280239" w:rsidP="006F3F79">
                  <w:pPr>
                    <w:pStyle w:val="TableRSE"/>
                    <w:ind w:right="20"/>
                  </w:pPr>
                  <w:r>
                    <w:t>3.9</w:t>
                  </w:r>
                </w:p>
              </w:tc>
              <w:tc>
                <w:tcPr>
                  <w:tcW w:w="577" w:type="dxa"/>
                  <w:tcMar>
                    <w:right w:w="0" w:type="dxa"/>
                  </w:tcMar>
                  <w:vAlign w:val="center"/>
                </w:tcPr>
                <w:p w:rsidR="00EE4F26" w:rsidRPr="00E3270B" w:rsidRDefault="00280239" w:rsidP="006F3F79">
                  <w:pPr>
                    <w:pStyle w:val="TableRSE"/>
                    <w:ind w:right="20"/>
                  </w:pPr>
                  <w:r>
                    <w:t>3.5</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Non-operating gains (losses)</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-52</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-433</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-72</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-87</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-98</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EE3EA9" w:rsidRDefault="00280239" w:rsidP="006F3F79">
                  <w:pPr>
                    <w:pStyle w:val="TableLSE"/>
                    <w:ind w:left="20"/>
                  </w:pPr>
                  <w:r>
                    <w:t>Financial profit</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203</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222</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22</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20</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13</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Financial costs</w:t>
                  </w:r>
                </w:p>
              </w:tc>
              <w:tc>
                <w:tcPr>
                  <w:tcW w:w="576" w:type="dxa"/>
                  <w:tcMar>
                    <w:right w:w="0" w:type="dxa"/>
                  </w:tcMar>
                  <w:vAlign w:val="center"/>
                </w:tcPr>
                <w:p w:rsidR="00EE4F26" w:rsidRPr="00E3270B" w:rsidRDefault="00280239" w:rsidP="006F3F79">
                  <w:pPr>
                    <w:pStyle w:val="TableRSE"/>
                    <w:ind w:right="20"/>
                  </w:pPr>
                  <w:r>
                    <w:t>176</w:t>
                  </w:r>
                </w:p>
              </w:tc>
              <w:tc>
                <w:tcPr>
                  <w:tcW w:w="576" w:type="dxa"/>
                  <w:tcMar>
                    <w:right w:w="0" w:type="dxa"/>
                  </w:tcMar>
                  <w:vAlign w:val="center"/>
                </w:tcPr>
                <w:p w:rsidR="00EE4F26" w:rsidRPr="00E3270B" w:rsidRDefault="00280239" w:rsidP="006F3F79">
                  <w:pPr>
                    <w:pStyle w:val="TableRSE"/>
                    <w:ind w:right="20"/>
                  </w:pPr>
                  <w:r>
                    <w:t>235</w:t>
                  </w:r>
                </w:p>
              </w:tc>
              <w:tc>
                <w:tcPr>
                  <w:tcW w:w="577" w:type="dxa"/>
                  <w:tcMar>
                    <w:right w:w="0" w:type="dxa"/>
                  </w:tcMar>
                  <w:vAlign w:val="center"/>
                </w:tcPr>
                <w:p w:rsidR="00EE4F26" w:rsidRPr="00E3270B" w:rsidRDefault="00280239" w:rsidP="006F3F79">
                  <w:pPr>
                    <w:pStyle w:val="TableRSE"/>
                    <w:ind w:right="20"/>
                  </w:pPr>
                  <w:r>
                    <w:t>89</w:t>
                  </w:r>
                </w:p>
              </w:tc>
              <w:tc>
                <w:tcPr>
                  <w:tcW w:w="576" w:type="dxa"/>
                  <w:tcMar>
                    <w:right w:w="0" w:type="dxa"/>
                  </w:tcMar>
                  <w:vAlign w:val="center"/>
                </w:tcPr>
                <w:p w:rsidR="00EE4F26" w:rsidRPr="00E3270B" w:rsidRDefault="00280239" w:rsidP="006F3F79">
                  <w:pPr>
                    <w:pStyle w:val="TableRSE"/>
                    <w:ind w:right="20"/>
                  </w:pPr>
                  <w:r>
                    <w:t>106</w:t>
                  </w:r>
                </w:p>
              </w:tc>
              <w:tc>
                <w:tcPr>
                  <w:tcW w:w="577" w:type="dxa"/>
                  <w:tcMar>
                    <w:right w:w="0" w:type="dxa"/>
                  </w:tcMar>
                  <w:vAlign w:val="center"/>
                </w:tcPr>
                <w:p w:rsidR="00EE4F26" w:rsidRPr="00E3270B" w:rsidRDefault="00280239" w:rsidP="006F3F79">
                  <w:pPr>
                    <w:pStyle w:val="TableRSE"/>
                    <w:ind w:right="20"/>
                  </w:pPr>
                  <w:r>
                    <w:t>112</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Equity-method gains (losses)</w:t>
                  </w:r>
                </w:p>
              </w:tc>
              <w:tc>
                <w:tcPr>
                  <w:tcW w:w="576" w:type="dxa"/>
                  <w:tcMar>
                    <w:right w:w="0" w:type="dxa"/>
                  </w:tcMar>
                  <w:vAlign w:val="center"/>
                </w:tcPr>
                <w:p w:rsidR="00EE4F26" w:rsidRPr="00E3270B" w:rsidRDefault="00280239" w:rsidP="006F3F79">
                  <w:pPr>
                    <w:pStyle w:val="TableRSE"/>
                    <w:ind w:right="20"/>
                  </w:pPr>
                  <w:r>
                    <w:t>-31</w:t>
                  </w:r>
                </w:p>
              </w:tc>
              <w:tc>
                <w:tcPr>
                  <w:tcW w:w="576" w:type="dxa"/>
                  <w:tcMar>
                    <w:right w:w="0" w:type="dxa"/>
                  </w:tcMar>
                  <w:vAlign w:val="center"/>
                </w:tcPr>
                <w:p w:rsidR="00EE4F26" w:rsidRPr="00E3270B" w:rsidRDefault="00280239" w:rsidP="006F3F79">
                  <w:pPr>
                    <w:pStyle w:val="TableRSE"/>
                    <w:ind w:right="20"/>
                  </w:pPr>
                  <w:r>
                    <w:t>-95</w:t>
                  </w:r>
                </w:p>
              </w:tc>
              <w:tc>
                <w:tcPr>
                  <w:tcW w:w="577" w:type="dxa"/>
                  <w:tcMar>
                    <w:right w:w="0" w:type="dxa"/>
                  </w:tcMar>
                  <w:vAlign w:val="center"/>
                </w:tcPr>
                <w:p w:rsidR="00EE4F26" w:rsidRPr="00E3270B" w:rsidRDefault="00280239" w:rsidP="006F3F79">
                  <w:pPr>
                    <w:pStyle w:val="TableRSE"/>
                    <w:ind w:right="20"/>
                  </w:pPr>
                  <w:r>
                    <w:t>0</w:t>
                  </w:r>
                </w:p>
              </w:tc>
              <w:tc>
                <w:tcPr>
                  <w:tcW w:w="576" w:type="dxa"/>
                  <w:tcMar>
                    <w:right w:w="0" w:type="dxa"/>
                  </w:tcMar>
                  <w:vAlign w:val="center"/>
                </w:tcPr>
                <w:p w:rsidR="00EE4F26" w:rsidRPr="00E3270B" w:rsidRDefault="00280239" w:rsidP="006F3F79">
                  <w:pPr>
                    <w:pStyle w:val="TableRSE"/>
                    <w:ind w:right="20"/>
                  </w:pPr>
                  <w:r>
                    <w:t>0</w:t>
                  </w:r>
                </w:p>
              </w:tc>
              <w:tc>
                <w:tcPr>
                  <w:tcW w:w="577" w:type="dxa"/>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shd w:val="clear" w:color="auto" w:fill="EAEAEA"/>
                  <w:tcMar>
                    <w:right w:w="28" w:type="dxa"/>
                  </w:tcMar>
                  <w:vAlign w:val="center"/>
                </w:tcPr>
                <w:p w:rsidR="00EE4F26" w:rsidRPr="00EE3EA9" w:rsidRDefault="00280239" w:rsidP="006F3F79">
                  <w:pPr>
                    <w:pStyle w:val="TableLSE"/>
                    <w:ind w:left="20"/>
                  </w:pPr>
                  <w:r>
                    <w:t>Other</w:t>
                  </w:r>
                </w:p>
              </w:tc>
              <w:tc>
                <w:tcPr>
                  <w:tcW w:w="576" w:type="dxa"/>
                  <w:tcMar>
                    <w:right w:w="0" w:type="dxa"/>
                  </w:tcMar>
                  <w:vAlign w:val="center"/>
                </w:tcPr>
                <w:p w:rsidR="00EE4F26" w:rsidRPr="00E3270B" w:rsidRDefault="00280239" w:rsidP="006F3F79">
                  <w:pPr>
                    <w:pStyle w:val="TableRSE"/>
                    <w:ind w:right="20"/>
                  </w:pPr>
                  <w:r>
                    <w:t>-49</w:t>
                  </w:r>
                </w:p>
              </w:tc>
              <w:tc>
                <w:tcPr>
                  <w:tcW w:w="576" w:type="dxa"/>
                  <w:tcMar>
                    <w:right w:w="0" w:type="dxa"/>
                  </w:tcMar>
                  <w:vAlign w:val="center"/>
                </w:tcPr>
                <w:p w:rsidR="00EE4F26" w:rsidRPr="00E3270B" w:rsidRDefault="00280239" w:rsidP="006F3F79">
                  <w:pPr>
                    <w:pStyle w:val="TableRSE"/>
                    <w:ind w:right="20"/>
                  </w:pPr>
                  <w:r>
                    <w:t>-324</w:t>
                  </w:r>
                </w:p>
              </w:tc>
              <w:tc>
                <w:tcPr>
                  <w:tcW w:w="577" w:type="dxa"/>
                  <w:tcMar>
                    <w:right w:w="0" w:type="dxa"/>
                  </w:tcMar>
                  <w:vAlign w:val="center"/>
                </w:tcPr>
                <w:p w:rsidR="00EE4F26" w:rsidRPr="00E3270B" w:rsidRDefault="00280239" w:rsidP="006F3F79">
                  <w:pPr>
                    <w:pStyle w:val="TableRSE"/>
                    <w:ind w:right="20"/>
                  </w:pPr>
                  <w:r>
                    <w:t>-5</w:t>
                  </w:r>
                </w:p>
              </w:tc>
              <w:tc>
                <w:tcPr>
                  <w:tcW w:w="576" w:type="dxa"/>
                  <w:tcMar>
                    <w:right w:w="0" w:type="dxa"/>
                  </w:tcMar>
                  <w:vAlign w:val="center"/>
                </w:tcPr>
                <w:p w:rsidR="00EE4F26" w:rsidRPr="00E3270B" w:rsidRDefault="00280239" w:rsidP="006F3F79">
                  <w:pPr>
                    <w:pStyle w:val="TableRSE"/>
                    <w:ind w:right="20"/>
                  </w:pPr>
                  <w:r>
                    <w:t>-0</w:t>
                  </w:r>
                </w:p>
              </w:tc>
              <w:tc>
                <w:tcPr>
                  <w:tcW w:w="577" w:type="dxa"/>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Pre-tax profit</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-16</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-432</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28</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104</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BSE"/>
                    <w:ind w:right="20"/>
                  </w:pPr>
                  <w:r>
                    <w:t>120</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0B2B5B" w:rsidRDefault="00280239" w:rsidP="006F3F79">
                  <w:pPr>
                    <w:pStyle w:val="TableLSE"/>
                    <w:ind w:left="20"/>
                  </w:pPr>
                  <w:r>
                    <w:t>Taxes</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-21</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-201</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3</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10</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12</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Effective tax rate (%)</w:t>
                  </w:r>
                </w:p>
              </w:tc>
              <w:tc>
                <w:tcPr>
                  <w:tcW w:w="576" w:type="dxa"/>
                  <w:tcMar>
                    <w:right w:w="0" w:type="dxa"/>
                  </w:tcMar>
                  <w:vAlign w:val="center"/>
                </w:tcPr>
                <w:p w:rsidR="00EE4F26" w:rsidRPr="00E3270B" w:rsidRDefault="00280239" w:rsidP="006F3F79">
                  <w:pPr>
                    <w:pStyle w:val="TableRSE"/>
                    <w:ind w:right="20"/>
                  </w:pPr>
                  <w:r>
                    <w:t>127.6</w:t>
                  </w:r>
                </w:p>
              </w:tc>
              <w:tc>
                <w:tcPr>
                  <w:tcW w:w="576" w:type="dxa"/>
                  <w:tcMar>
                    <w:right w:w="0" w:type="dxa"/>
                  </w:tcMar>
                  <w:vAlign w:val="center"/>
                </w:tcPr>
                <w:p w:rsidR="00EE4F26" w:rsidRPr="00E3270B" w:rsidRDefault="00280239" w:rsidP="006F3F79">
                  <w:pPr>
                    <w:pStyle w:val="TableRSE"/>
                    <w:ind w:right="20"/>
                  </w:pPr>
                  <w:r>
                    <w:t>46.4</w:t>
                  </w:r>
                </w:p>
              </w:tc>
              <w:tc>
                <w:tcPr>
                  <w:tcW w:w="577" w:type="dxa"/>
                  <w:tcMar>
                    <w:right w:w="0" w:type="dxa"/>
                  </w:tcMar>
                  <w:vAlign w:val="center"/>
                </w:tcPr>
                <w:p w:rsidR="00EE4F26" w:rsidRPr="00E3270B" w:rsidRDefault="00280239" w:rsidP="006F3F79">
                  <w:pPr>
                    <w:pStyle w:val="TableRSE"/>
                    <w:ind w:right="20"/>
                  </w:pPr>
                  <w:r>
                    <w:t>10.0</w:t>
                  </w:r>
                </w:p>
              </w:tc>
              <w:tc>
                <w:tcPr>
                  <w:tcW w:w="576" w:type="dxa"/>
                  <w:tcMar>
                    <w:right w:w="0" w:type="dxa"/>
                  </w:tcMar>
                  <w:vAlign w:val="center"/>
                </w:tcPr>
                <w:p w:rsidR="00EE4F26" w:rsidRPr="00E3270B" w:rsidRDefault="00280239" w:rsidP="006F3F79">
                  <w:pPr>
                    <w:pStyle w:val="TableRSE"/>
                    <w:ind w:right="20"/>
                  </w:pPr>
                  <w:r>
                    <w:t>10.0</w:t>
                  </w:r>
                </w:p>
              </w:tc>
              <w:tc>
                <w:tcPr>
                  <w:tcW w:w="577" w:type="dxa"/>
                  <w:tcMar>
                    <w:right w:w="0" w:type="dxa"/>
                  </w:tcMar>
                  <w:vAlign w:val="center"/>
                </w:tcPr>
                <w:p w:rsidR="00EE4F26" w:rsidRPr="00E3270B" w:rsidRDefault="00280239" w:rsidP="006F3F79">
                  <w:pPr>
                    <w:pStyle w:val="TableRSE"/>
                    <w:ind w:right="20"/>
                  </w:pPr>
                  <w:r>
                    <w:t>10.0</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Profit from continuing operations</w:t>
                  </w:r>
                </w:p>
              </w:tc>
              <w:tc>
                <w:tcPr>
                  <w:tcW w:w="576" w:type="dxa"/>
                  <w:tcMar>
                    <w:right w:w="0" w:type="dxa"/>
                  </w:tcMar>
                  <w:vAlign w:val="center"/>
                </w:tcPr>
                <w:p w:rsidR="00EE4F26" w:rsidRPr="00E3270B" w:rsidRDefault="00280239" w:rsidP="006F3F79">
                  <w:pPr>
                    <w:pStyle w:val="TableRSE"/>
                    <w:ind w:right="20"/>
                  </w:pPr>
                  <w:r>
                    <w:t>4</w:t>
                  </w:r>
                </w:p>
              </w:tc>
              <w:tc>
                <w:tcPr>
                  <w:tcW w:w="576" w:type="dxa"/>
                  <w:tcMar>
                    <w:right w:w="0" w:type="dxa"/>
                  </w:tcMar>
                  <w:vAlign w:val="center"/>
                </w:tcPr>
                <w:p w:rsidR="00EE4F26" w:rsidRPr="00E3270B" w:rsidRDefault="00280239" w:rsidP="006F3F79">
                  <w:pPr>
                    <w:pStyle w:val="TableRSE"/>
                    <w:ind w:right="20"/>
                  </w:pPr>
                  <w:r>
                    <w:t>-231</w:t>
                  </w:r>
                </w:p>
              </w:tc>
              <w:tc>
                <w:tcPr>
                  <w:tcW w:w="577" w:type="dxa"/>
                  <w:tcMar>
                    <w:right w:w="0" w:type="dxa"/>
                  </w:tcMar>
                  <w:vAlign w:val="center"/>
                </w:tcPr>
                <w:p w:rsidR="00EE4F26" w:rsidRPr="00E3270B" w:rsidRDefault="00280239" w:rsidP="006F3F79">
                  <w:pPr>
                    <w:pStyle w:val="TableRSE"/>
                    <w:ind w:right="20"/>
                  </w:pPr>
                  <w:r>
                    <w:t>25</w:t>
                  </w:r>
                </w:p>
              </w:tc>
              <w:tc>
                <w:tcPr>
                  <w:tcW w:w="576" w:type="dxa"/>
                  <w:tcMar>
                    <w:right w:w="0" w:type="dxa"/>
                  </w:tcMar>
                  <w:vAlign w:val="center"/>
                </w:tcPr>
                <w:p w:rsidR="00EE4F26" w:rsidRPr="00E3270B" w:rsidRDefault="00280239" w:rsidP="006F3F79">
                  <w:pPr>
                    <w:pStyle w:val="TableRSE"/>
                    <w:ind w:right="20"/>
                  </w:pPr>
                  <w:r>
                    <w:t>93</w:t>
                  </w:r>
                </w:p>
              </w:tc>
              <w:tc>
                <w:tcPr>
                  <w:tcW w:w="577" w:type="dxa"/>
                  <w:tcMar>
                    <w:right w:w="0" w:type="dxa"/>
                  </w:tcMar>
                  <w:vAlign w:val="center"/>
                </w:tcPr>
                <w:p w:rsidR="00EE4F26" w:rsidRPr="00E3270B" w:rsidRDefault="00280239" w:rsidP="006F3F79">
                  <w:pPr>
                    <w:pStyle w:val="TableRSE"/>
                    <w:ind w:right="20"/>
                  </w:pPr>
                  <w:r>
                    <w:t>108</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Profit from discontinued operations</w:t>
                  </w:r>
                </w:p>
              </w:tc>
              <w:tc>
                <w:tcPr>
                  <w:tcW w:w="576" w:type="dxa"/>
                  <w:tcMar>
                    <w:right w:w="0" w:type="dxa"/>
                  </w:tcMar>
                  <w:vAlign w:val="center"/>
                </w:tcPr>
                <w:p w:rsidR="00EE4F26" w:rsidRPr="00E3270B" w:rsidRDefault="00280239" w:rsidP="006F3F79">
                  <w:pPr>
                    <w:pStyle w:val="TableRSE"/>
                    <w:ind w:right="20"/>
                  </w:pPr>
                  <w:r>
                    <w:t>0</w:t>
                  </w:r>
                </w:p>
              </w:tc>
              <w:tc>
                <w:tcPr>
                  <w:tcW w:w="576" w:type="dxa"/>
                  <w:tcMar>
                    <w:right w:w="0" w:type="dxa"/>
                  </w:tcMar>
                  <w:vAlign w:val="center"/>
                </w:tcPr>
                <w:p w:rsidR="00EE4F26" w:rsidRPr="00E3270B" w:rsidRDefault="00280239" w:rsidP="006F3F79">
                  <w:pPr>
                    <w:pStyle w:val="TableRSE"/>
                    <w:ind w:right="20"/>
                  </w:pPr>
                  <w:r>
                    <w:t>0</w:t>
                  </w:r>
                </w:p>
              </w:tc>
              <w:tc>
                <w:tcPr>
                  <w:tcW w:w="577" w:type="dxa"/>
                  <w:tcMar>
                    <w:right w:w="0" w:type="dxa"/>
                  </w:tcMar>
                  <w:vAlign w:val="center"/>
                </w:tcPr>
                <w:p w:rsidR="00EE4F26" w:rsidRPr="00E3270B" w:rsidRDefault="00280239" w:rsidP="006F3F79">
                  <w:pPr>
                    <w:pStyle w:val="TableRSE"/>
                    <w:ind w:right="20"/>
                  </w:pPr>
                  <w:r>
                    <w:t>0</w:t>
                  </w:r>
                </w:p>
              </w:tc>
              <w:tc>
                <w:tcPr>
                  <w:tcW w:w="576" w:type="dxa"/>
                  <w:tcMar>
                    <w:right w:w="0" w:type="dxa"/>
                  </w:tcMar>
                  <w:vAlign w:val="center"/>
                </w:tcPr>
                <w:p w:rsidR="00EE4F26" w:rsidRPr="00E3270B" w:rsidRDefault="00280239" w:rsidP="006F3F79">
                  <w:pPr>
                    <w:pStyle w:val="TableRSE"/>
                    <w:ind w:right="20"/>
                  </w:pPr>
                  <w:r>
                    <w:t>0</w:t>
                  </w:r>
                </w:p>
              </w:tc>
              <w:tc>
                <w:tcPr>
                  <w:tcW w:w="577" w:type="dxa"/>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shd w:val="clear" w:color="auto" w:fill="EAEAEA"/>
                  <w:tcMar>
                    <w:right w:w="28" w:type="dxa"/>
                  </w:tcMar>
                  <w:vAlign w:val="center"/>
                </w:tcPr>
                <w:p w:rsidR="00EE4F26" w:rsidRPr="00D37E85" w:rsidRDefault="00280239" w:rsidP="006F3F79">
                  <w:pPr>
                    <w:pStyle w:val="TableLBSE"/>
                    <w:ind w:left="20"/>
                  </w:pPr>
                  <w:r>
                    <w:t>Net profit</w:t>
                  </w:r>
                </w:p>
              </w:tc>
              <w:tc>
                <w:tcPr>
                  <w:tcW w:w="576" w:type="dxa"/>
                  <w:tcMar>
                    <w:right w:w="0" w:type="dxa"/>
                  </w:tcMar>
                  <w:vAlign w:val="center"/>
                </w:tcPr>
                <w:p w:rsidR="00EE4F26" w:rsidRPr="00E3270B" w:rsidRDefault="00280239" w:rsidP="006F3F79">
                  <w:pPr>
                    <w:pStyle w:val="TableRBSE"/>
                    <w:ind w:right="20"/>
                  </w:pPr>
                  <w:r>
                    <w:t>4</w:t>
                  </w:r>
                </w:p>
              </w:tc>
              <w:tc>
                <w:tcPr>
                  <w:tcW w:w="576" w:type="dxa"/>
                  <w:tcMar>
                    <w:right w:w="0" w:type="dxa"/>
                  </w:tcMar>
                  <w:vAlign w:val="center"/>
                </w:tcPr>
                <w:p w:rsidR="00EE4F26" w:rsidRPr="00E3270B" w:rsidRDefault="00280239" w:rsidP="006F3F79">
                  <w:pPr>
                    <w:pStyle w:val="TableRBSE"/>
                    <w:ind w:right="20"/>
                  </w:pPr>
                  <w:r>
                    <w:t>-231</w:t>
                  </w:r>
                </w:p>
              </w:tc>
              <w:tc>
                <w:tcPr>
                  <w:tcW w:w="577" w:type="dxa"/>
                  <w:tcMar>
                    <w:right w:w="0" w:type="dxa"/>
                  </w:tcMar>
                  <w:vAlign w:val="center"/>
                </w:tcPr>
                <w:p w:rsidR="00EE4F26" w:rsidRPr="00E3270B" w:rsidRDefault="00280239" w:rsidP="006F3F79">
                  <w:pPr>
                    <w:pStyle w:val="TableRBSE"/>
                    <w:ind w:right="20"/>
                  </w:pPr>
                  <w:r>
                    <w:t>25</w:t>
                  </w:r>
                </w:p>
              </w:tc>
              <w:tc>
                <w:tcPr>
                  <w:tcW w:w="576" w:type="dxa"/>
                  <w:tcMar>
                    <w:right w:w="0" w:type="dxa"/>
                  </w:tcMar>
                  <w:vAlign w:val="center"/>
                </w:tcPr>
                <w:p w:rsidR="00EE4F26" w:rsidRPr="00E3270B" w:rsidRDefault="00280239" w:rsidP="006F3F79">
                  <w:pPr>
                    <w:pStyle w:val="TableRBSE"/>
                    <w:ind w:right="20"/>
                  </w:pPr>
                  <w:r>
                    <w:t>93</w:t>
                  </w:r>
                </w:p>
              </w:tc>
              <w:tc>
                <w:tcPr>
                  <w:tcW w:w="577" w:type="dxa"/>
                  <w:tcMar>
                    <w:right w:w="0" w:type="dxa"/>
                  </w:tcMar>
                  <w:vAlign w:val="center"/>
                </w:tcPr>
                <w:p w:rsidR="00EE4F26" w:rsidRPr="00E3270B" w:rsidRDefault="00280239" w:rsidP="006F3F79">
                  <w:pPr>
                    <w:pStyle w:val="TableRBSE"/>
                    <w:ind w:right="20"/>
                  </w:pPr>
                  <w:r>
                    <w:t>108</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Net margin (%)</w:t>
                  </w:r>
                </w:p>
              </w:tc>
              <w:tc>
                <w:tcPr>
                  <w:tcW w:w="576" w:type="dxa"/>
                  <w:tcMar>
                    <w:right w:w="0" w:type="dxa"/>
                  </w:tcMar>
                  <w:vAlign w:val="center"/>
                </w:tcPr>
                <w:p w:rsidR="00EE4F26" w:rsidRPr="00E3270B" w:rsidRDefault="00280239" w:rsidP="006F3F79">
                  <w:pPr>
                    <w:pStyle w:val="TableRSE"/>
                    <w:ind w:right="20"/>
                  </w:pPr>
                  <w:r>
                    <w:t>0.1</w:t>
                  </w:r>
                </w:p>
              </w:tc>
              <w:tc>
                <w:tcPr>
                  <w:tcW w:w="576" w:type="dxa"/>
                  <w:tcMar>
                    <w:right w:w="0" w:type="dxa"/>
                  </w:tcMar>
                  <w:vAlign w:val="center"/>
                </w:tcPr>
                <w:p w:rsidR="00EE4F26" w:rsidRPr="00E3270B" w:rsidRDefault="00280239" w:rsidP="006F3F79">
                  <w:pPr>
                    <w:pStyle w:val="TableRSE"/>
                    <w:ind w:right="20"/>
                  </w:pPr>
                  <w:r>
                    <w:t>-6.3</w:t>
                  </w:r>
                </w:p>
              </w:tc>
              <w:tc>
                <w:tcPr>
                  <w:tcW w:w="577" w:type="dxa"/>
                  <w:tcMar>
                    <w:right w:w="0" w:type="dxa"/>
                  </w:tcMar>
                  <w:vAlign w:val="center"/>
                </w:tcPr>
                <w:p w:rsidR="00EE4F26" w:rsidRPr="00E3270B" w:rsidRDefault="00280239" w:rsidP="006F3F79">
                  <w:pPr>
                    <w:pStyle w:val="TableRSE"/>
                    <w:ind w:right="20"/>
                  </w:pPr>
                  <w:r>
                    <w:t>0.6</w:t>
                  </w:r>
                </w:p>
              </w:tc>
              <w:tc>
                <w:tcPr>
                  <w:tcW w:w="576" w:type="dxa"/>
                  <w:tcMar>
                    <w:right w:w="0" w:type="dxa"/>
                  </w:tcMar>
                  <w:vAlign w:val="center"/>
                </w:tcPr>
                <w:p w:rsidR="00EE4F26" w:rsidRPr="00E3270B" w:rsidRDefault="00280239" w:rsidP="006F3F79">
                  <w:pPr>
                    <w:pStyle w:val="TableRSE"/>
                    <w:ind w:right="20"/>
                  </w:pPr>
                  <w:r>
                    <w:t>1.9</w:t>
                  </w:r>
                </w:p>
              </w:tc>
              <w:tc>
                <w:tcPr>
                  <w:tcW w:w="577" w:type="dxa"/>
                  <w:tcMar>
                    <w:right w:w="0" w:type="dxa"/>
                  </w:tcMar>
                  <w:vAlign w:val="center"/>
                </w:tcPr>
                <w:p w:rsidR="00EE4F26" w:rsidRPr="00E3270B" w:rsidRDefault="00280239" w:rsidP="006F3F79">
                  <w:pPr>
                    <w:pStyle w:val="TableRSE"/>
                    <w:ind w:right="20"/>
                  </w:pPr>
                  <w:r>
                    <w:t>1.7</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Net profit (controlling interests)</w:t>
                  </w:r>
                </w:p>
              </w:tc>
              <w:tc>
                <w:tcPr>
                  <w:tcW w:w="576" w:type="dxa"/>
                  <w:tcMar>
                    <w:right w:w="0" w:type="dxa"/>
                  </w:tcMar>
                  <w:vAlign w:val="center"/>
                </w:tcPr>
                <w:p w:rsidR="00EE4F26" w:rsidRPr="00E3270B" w:rsidRDefault="00280239" w:rsidP="006F3F79">
                  <w:pPr>
                    <w:pStyle w:val="TableRSE"/>
                    <w:ind w:right="20"/>
                  </w:pPr>
                  <w:r>
                    <w:t>29</w:t>
                  </w:r>
                </w:p>
              </w:tc>
              <w:tc>
                <w:tcPr>
                  <w:tcW w:w="576" w:type="dxa"/>
                  <w:tcMar>
                    <w:right w:w="0" w:type="dxa"/>
                  </w:tcMar>
                  <w:vAlign w:val="center"/>
                </w:tcPr>
                <w:p w:rsidR="00EE4F26" w:rsidRPr="00E3270B" w:rsidRDefault="00280239" w:rsidP="006F3F79">
                  <w:pPr>
                    <w:pStyle w:val="TableRSE"/>
                    <w:ind w:right="20"/>
                  </w:pPr>
                  <w:r>
                    <w:t>-212</w:t>
                  </w:r>
                </w:p>
              </w:tc>
              <w:tc>
                <w:tcPr>
                  <w:tcW w:w="577" w:type="dxa"/>
                  <w:tcMar>
                    <w:right w:w="0" w:type="dxa"/>
                  </w:tcMar>
                  <w:vAlign w:val="center"/>
                </w:tcPr>
                <w:p w:rsidR="00EE4F26" w:rsidRPr="00E3270B" w:rsidRDefault="00280239" w:rsidP="006F3F79">
                  <w:pPr>
                    <w:pStyle w:val="TableRSE"/>
                    <w:ind w:right="20"/>
                  </w:pPr>
                  <w:r>
                    <w:t>23</w:t>
                  </w:r>
                </w:p>
              </w:tc>
              <w:tc>
                <w:tcPr>
                  <w:tcW w:w="576" w:type="dxa"/>
                  <w:tcMar>
                    <w:right w:w="0" w:type="dxa"/>
                  </w:tcMar>
                  <w:vAlign w:val="center"/>
                </w:tcPr>
                <w:p w:rsidR="00EE4F26" w:rsidRPr="00E3270B" w:rsidRDefault="00280239" w:rsidP="006F3F79">
                  <w:pPr>
                    <w:pStyle w:val="TableRSE"/>
                    <w:ind w:right="20"/>
                  </w:pPr>
                  <w:r>
                    <w:t>86</w:t>
                  </w:r>
                </w:p>
              </w:tc>
              <w:tc>
                <w:tcPr>
                  <w:tcW w:w="577" w:type="dxa"/>
                  <w:tcMar>
                    <w:right w:w="0" w:type="dxa"/>
                  </w:tcMar>
                  <w:vAlign w:val="center"/>
                </w:tcPr>
                <w:p w:rsidR="00EE4F26" w:rsidRPr="00E3270B" w:rsidRDefault="00280239" w:rsidP="006F3F79">
                  <w:pPr>
                    <w:pStyle w:val="TableRSE"/>
                    <w:ind w:right="20"/>
                  </w:pPr>
                  <w:r>
                    <w:t>99</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0B2B5B" w:rsidRDefault="00280239" w:rsidP="006F3F79">
                  <w:pPr>
                    <w:pStyle w:val="TableLSE"/>
                    <w:ind w:left="20"/>
                  </w:pPr>
                  <w:r>
                    <w:t>Net profit (non-controlling interests)</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-24</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-19</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8</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9</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0B2B5B" w:rsidRDefault="00280239" w:rsidP="006F3F79">
                  <w:pPr>
                    <w:pStyle w:val="TableLSE"/>
                    <w:ind w:left="20"/>
                  </w:pPr>
                  <w:r>
                    <w:t>EBITDA</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173</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185</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366</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488</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530</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EBITDA margin (%)</w:t>
                  </w:r>
                </w:p>
              </w:tc>
              <w:tc>
                <w:tcPr>
                  <w:tcW w:w="576" w:type="dxa"/>
                  <w:tcMar>
                    <w:right w:w="0" w:type="dxa"/>
                  </w:tcMar>
                  <w:vAlign w:val="center"/>
                </w:tcPr>
                <w:p w:rsidR="00EE4F26" w:rsidRPr="00E3270B" w:rsidRDefault="00280239" w:rsidP="006F3F79">
                  <w:pPr>
                    <w:pStyle w:val="TableRSE"/>
                    <w:ind w:right="20"/>
                  </w:pPr>
                  <w:r>
                    <w:t>3.6</w:t>
                  </w:r>
                </w:p>
              </w:tc>
              <w:tc>
                <w:tcPr>
                  <w:tcW w:w="576" w:type="dxa"/>
                  <w:tcMar>
                    <w:right w:w="0" w:type="dxa"/>
                  </w:tcMar>
                  <w:vAlign w:val="center"/>
                </w:tcPr>
                <w:p w:rsidR="00EE4F26" w:rsidRPr="00E3270B" w:rsidRDefault="00280239" w:rsidP="006F3F79">
                  <w:pPr>
                    <w:pStyle w:val="TableRSE"/>
                    <w:ind w:right="20"/>
                  </w:pPr>
                  <w:r>
                    <w:t>5.0</w:t>
                  </w:r>
                </w:p>
              </w:tc>
              <w:tc>
                <w:tcPr>
                  <w:tcW w:w="577" w:type="dxa"/>
                  <w:tcMar>
                    <w:right w:w="0" w:type="dxa"/>
                  </w:tcMar>
                  <w:vAlign w:val="center"/>
                </w:tcPr>
                <w:p w:rsidR="00EE4F26" w:rsidRPr="00E3270B" w:rsidRDefault="00280239" w:rsidP="006F3F79">
                  <w:pPr>
                    <w:pStyle w:val="TableRSE"/>
                    <w:ind w:right="20"/>
                  </w:pPr>
                  <w:r>
                    <w:t>9.2</w:t>
                  </w:r>
                </w:p>
              </w:tc>
              <w:tc>
                <w:tcPr>
                  <w:tcW w:w="576" w:type="dxa"/>
                  <w:tcMar>
                    <w:right w:w="0" w:type="dxa"/>
                  </w:tcMar>
                  <w:vAlign w:val="center"/>
                </w:tcPr>
                <w:p w:rsidR="00EE4F26" w:rsidRPr="00E3270B" w:rsidRDefault="00280239" w:rsidP="006F3F79">
                  <w:pPr>
                    <w:pStyle w:val="TableRSE"/>
                    <w:ind w:right="20"/>
                  </w:pPr>
                  <w:r>
                    <w:t>10.0</w:t>
                  </w:r>
                </w:p>
              </w:tc>
              <w:tc>
                <w:tcPr>
                  <w:tcW w:w="577" w:type="dxa"/>
                  <w:tcMar>
                    <w:right w:w="0" w:type="dxa"/>
                  </w:tcMar>
                  <w:vAlign w:val="center"/>
                </w:tcPr>
                <w:p w:rsidR="00EE4F26" w:rsidRPr="00E3270B" w:rsidRDefault="00280239" w:rsidP="006F3F79">
                  <w:pPr>
                    <w:pStyle w:val="TableRSE"/>
                    <w:ind w:right="20"/>
                  </w:pPr>
                  <w:r>
                    <w:t>8.4</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EPS (parent-based) (KRW)</w:t>
                  </w:r>
                </w:p>
              </w:tc>
              <w:tc>
                <w:tcPr>
                  <w:tcW w:w="576" w:type="dxa"/>
                  <w:tcMar>
                    <w:right w:w="0" w:type="dxa"/>
                  </w:tcMar>
                  <w:vAlign w:val="center"/>
                </w:tcPr>
                <w:p w:rsidR="00EE4F26" w:rsidRPr="00E3270B" w:rsidRDefault="00280239" w:rsidP="006F3F79">
                  <w:pPr>
                    <w:pStyle w:val="TableRSE"/>
                    <w:ind w:right="20"/>
                  </w:pPr>
                  <w:r>
                    <w:t>371</w:t>
                  </w:r>
                </w:p>
              </w:tc>
              <w:tc>
                <w:tcPr>
                  <w:tcW w:w="576" w:type="dxa"/>
                  <w:tcMar>
                    <w:right w:w="0" w:type="dxa"/>
                  </w:tcMar>
                  <w:vAlign w:val="center"/>
                </w:tcPr>
                <w:p w:rsidR="00EE4F26" w:rsidRPr="00E3270B" w:rsidRDefault="00280239" w:rsidP="006F3F79">
                  <w:pPr>
                    <w:pStyle w:val="TableRSE"/>
                    <w:ind w:right="20"/>
                  </w:pPr>
                  <w:r>
                    <w:t>-2,741</w:t>
                  </w:r>
                </w:p>
              </w:tc>
              <w:tc>
                <w:tcPr>
                  <w:tcW w:w="577" w:type="dxa"/>
                  <w:tcMar>
                    <w:right w:w="0" w:type="dxa"/>
                  </w:tcMar>
                  <w:vAlign w:val="center"/>
                </w:tcPr>
                <w:p w:rsidR="00EE4F26" w:rsidRPr="00E3270B" w:rsidRDefault="00280239" w:rsidP="006F3F79">
                  <w:pPr>
                    <w:pStyle w:val="TableRSE"/>
                    <w:ind w:right="20"/>
                  </w:pPr>
                  <w:r>
                    <w:t>296</w:t>
                  </w:r>
                </w:p>
              </w:tc>
              <w:tc>
                <w:tcPr>
                  <w:tcW w:w="576" w:type="dxa"/>
                  <w:tcMar>
                    <w:right w:w="0" w:type="dxa"/>
                  </w:tcMar>
                  <w:vAlign w:val="center"/>
                </w:tcPr>
                <w:p w:rsidR="00EE4F26" w:rsidRPr="00E3270B" w:rsidRDefault="00280239" w:rsidP="006F3F79">
                  <w:pPr>
                    <w:pStyle w:val="TableRSE"/>
                    <w:ind w:right="20"/>
                  </w:pPr>
                  <w:r>
                    <w:t>1,106</w:t>
                  </w:r>
                </w:p>
              </w:tc>
              <w:tc>
                <w:tcPr>
                  <w:tcW w:w="577" w:type="dxa"/>
                  <w:tcMar>
                    <w:right w:w="0" w:type="dxa"/>
                  </w:tcMar>
                  <w:vAlign w:val="center"/>
                </w:tcPr>
                <w:p w:rsidR="00EE4F26" w:rsidRPr="00E3270B" w:rsidRDefault="00280239" w:rsidP="006F3F79">
                  <w:pPr>
                    <w:pStyle w:val="TableRSE"/>
                    <w:ind w:right="20"/>
                  </w:pPr>
                  <w:r>
                    <w:t>1,280</w:t>
                  </w:r>
                </w:p>
              </w:tc>
            </w:tr>
            <w:tr w:rsidR="00EE4F26" w:rsidRPr="00FB21DE" w:rsidTr="001A66D9">
              <w:trPr>
                <w:trHeight w:val="227"/>
              </w:trPr>
              <w:tc>
                <w:tcPr>
                  <w:tcW w:w="2051" w:type="dxa"/>
                  <w:shd w:val="clear" w:color="auto" w:fill="EAEAEA"/>
                  <w:tcMar>
                    <w:right w:w="28" w:type="dxa"/>
                  </w:tcMar>
                  <w:vAlign w:val="center"/>
                </w:tcPr>
                <w:p w:rsidR="00EE4F26" w:rsidRPr="000B2B5B" w:rsidRDefault="00280239" w:rsidP="006F3F79">
                  <w:pPr>
                    <w:pStyle w:val="TableLSE"/>
                    <w:ind w:left="20"/>
                  </w:pPr>
                  <w:r>
                    <w:t>EPS (consolidated) (KRW)</w:t>
                  </w:r>
                </w:p>
              </w:tc>
              <w:tc>
                <w:tcPr>
                  <w:tcW w:w="576" w:type="dxa"/>
                  <w:tcMar>
                    <w:right w:w="0" w:type="dxa"/>
                  </w:tcMar>
                  <w:vAlign w:val="center"/>
                </w:tcPr>
                <w:p w:rsidR="00EE4F26" w:rsidRPr="00E3270B" w:rsidRDefault="00280239" w:rsidP="006F3F79">
                  <w:pPr>
                    <w:pStyle w:val="TableRSE"/>
                    <w:ind w:right="20"/>
                  </w:pPr>
                  <w:r>
                    <w:t>57</w:t>
                  </w:r>
                </w:p>
              </w:tc>
              <w:tc>
                <w:tcPr>
                  <w:tcW w:w="576" w:type="dxa"/>
                  <w:tcMar>
                    <w:right w:w="0" w:type="dxa"/>
                  </w:tcMar>
                  <w:vAlign w:val="center"/>
                </w:tcPr>
                <w:p w:rsidR="00EE4F26" w:rsidRPr="00E3270B" w:rsidRDefault="00280239" w:rsidP="006F3F79">
                  <w:pPr>
                    <w:pStyle w:val="TableRSE"/>
                    <w:ind w:right="20"/>
                  </w:pPr>
                  <w:r>
                    <w:t>-2,986</w:t>
                  </w:r>
                </w:p>
              </w:tc>
              <w:tc>
                <w:tcPr>
                  <w:tcW w:w="577" w:type="dxa"/>
                  <w:tcMar>
                    <w:right w:w="0" w:type="dxa"/>
                  </w:tcMar>
                  <w:vAlign w:val="center"/>
                </w:tcPr>
                <w:p w:rsidR="00EE4F26" w:rsidRPr="00E3270B" w:rsidRDefault="00280239" w:rsidP="006F3F79">
                  <w:pPr>
                    <w:pStyle w:val="TableRSE"/>
                    <w:ind w:right="20"/>
                  </w:pPr>
                  <w:r>
                    <w:t>322</w:t>
                  </w:r>
                </w:p>
              </w:tc>
              <w:tc>
                <w:tcPr>
                  <w:tcW w:w="576" w:type="dxa"/>
                  <w:tcMar>
                    <w:right w:w="0" w:type="dxa"/>
                  </w:tcMar>
                  <w:vAlign w:val="center"/>
                </w:tcPr>
                <w:p w:rsidR="00EE4F26" w:rsidRPr="00E3270B" w:rsidRDefault="00280239" w:rsidP="006F3F79">
                  <w:pPr>
                    <w:pStyle w:val="TableRSE"/>
                    <w:ind w:right="20"/>
                  </w:pPr>
                  <w:r>
                    <w:t>1,205</w:t>
                  </w:r>
                </w:p>
              </w:tc>
              <w:tc>
                <w:tcPr>
                  <w:tcW w:w="577" w:type="dxa"/>
                  <w:tcMar>
                    <w:right w:w="0" w:type="dxa"/>
                  </w:tcMar>
                  <w:vAlign w:val="center"/>
                </w:tcPr>
                <w:p w:rsidR="00EE4F26" w:rsidRPr="00E3270B" w:rsidRDefault="00280239" w:rsidP="006F3F79">
                  <w:pPr>
                    <w:pStyle w:val="TableRSE"/>
                    <w:ind w:right="20"/>
                  </w:pPr>
                  <w:r>
                    <w:t>1,395</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0B2B5B" w:rsidRDefault="00280239" w:rsidP="006F3F79">
                  <w:pPr>
                    <w:pStyle w:val="TableLSE"/>
                    <w:ind w:left="20"/>
                  </w:pPr>
                  <w:r>
                    <w:t>Adjusted EPS (KRW)*</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371</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-2,741</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296</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1,106</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1,280</w:t>
                  </w:r>
                </w:p>
              </w:tc>
            </w:tr>
            <w:bookmarkEnd w:id="35"/>
          </w:tbl>
          <w:p w:rsidR="00EE4F26" w:rsidRPr="00CA392C" w:rsidRDefault="00EE4F26" w:rsidP="0053544D">
            <w:pPr>
              <w:pStyle w:val="ChartTableTitleE"/>
            </w:pPr>
          </w:p>
          <w:p w:rsidR="000413F8" w:rsidRPr="00CA392C" w:rsidRDefault="000413F8" w:rsidP="0053544D">
            <w:pPr>
              <w:pStyle w:val="ChartTableTitleE"/>
              <w:spacing w:after="0" w:line="230" w:lineRule="exact"/>
            </w:pPr>
          </w:p>
          <w:p w:rsidR="00EE4F26" w:rsidRPr="00CA392C" w:rsidRDefault="00EE4F26" w:rsidP="0053544D">
            <w:pPr>
              <w:pStyle w:val="ChartTableTitleE"/>
            </w:pPr>
            <w:r w:rsidRPr="00CA392C">
              <w:rPr>
                <w:rFonts w:hint="eastAsia"/>
              </w:rPr>
              <w:t>Cash flow statement</w:t>
            </w:r>
          </w:p>
          <w:tbl>
            <w:tblPr>
              <w:tblW w:w="4933" w:type="dxa"/>
              <w:tblLayout w:type="fixed"/>
              <w:tblCellMar>
                <w:left w:w="0" w:type="dxa"/>
                <w:right w:w="0" w:type="dxa"/>
              </w:tblCellMar>
              <w:tblLook w:val="0000" w:firstRow="0" w:lastRow="0" w:firstColumn="0" w:lastColumn="0" w:noHBand="0" w:noVBand="0"/>
            </w:tblPr>
            <w:tblGrid>
              <w:gridCol w:w="2051"/>
              <w:gridCol w:w="576"/>
              <w:gridCol w:w="576"/>
              <w:gridCol w:w="577"/>
              <w:gridCol w:w="576"/>
              <w:gridCol w:w="577"/>
            </w:tblGrid>
            <w:tr w:rsidR="001A66D9" w:rsidRPr="00FB21DE" w:rsidTr="001A66D9">
              <w:trPr>
                <w:trHeight w:val="227"/>
              </w:trPr>
              <w:tc>
                <w:tcPr>
                  <w:tcW w:w="2051" w:type="dxa"/>
                  <w:tcBorders>
                    <w:top w:val="single" w:sz="4" w:space="0" w:color="808080" w:themeColor="background1" w:themeShade="80"/>
                    <w:bottom w:val="single" w:sz="4" w:space="0" w:color="808080" w:themeColor="background1" w:themeShade="80"/>
                  </w:tcBorders>
                  <w:shd w:val="clear" w:color="auto" w:fill="auto"/>
                  <w:tcMar>
                    <w:right w:w="28" w:type="dxa"/>
                  </w:tcMar>
                  <w:vAlign w:val="center"/>
                </w:tcPr>
                <w:p w:rsidR="001A66D9" w:rsidRPr="00D37E85" w:rsidRDefault="00280239" w:rsidP="001A66D9">
                  <w:pPr>
                    <w:pStyle w:val="TableLBSE"/>
                    <w:ind w:left="20"/>
                  </w:pPr>
                  <w:bookmarkStart w:id="36" w:name="K2_FinData2" w:colFirst="0" w:colLast="5"/>
                  <w:r>
                    <w:t>Year-end Dec 31 (KRWb)</w:t>
                  </w:r>
                </w:p>
              </w:tc>
              <w:tc>
                <w:tcPr>
                  <w:tcW w:w="576"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DA3FF5" w:rsidRDefault="00280239" w:rsidP="001A66D9">
                  <w:pPr>
                    <w:pStyle w:val="TableRBSE"/>
                    <w:ind w:left="92" w:right="20" w:hanging="92"/>
                  </w:pPr>
                  <w:r>
                    <w:t>2023</w:t>
                  </w:r>
                </w:p>
              </w:tc>
              <w:tc>
                <w:tcPr>
                  <w:tcW w:w="576"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2024</w:t>
                  </w:r>
                </w:p>
              </w:tc>
              <w:tc>
                <w:tcPr>
                  <w:tcW w:w="577"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2025E</w:t>
                  </w:r>
                </w:p>
              </w:tc>
              <w:tc>
                <w:tcPr>
                  <w:tcW w:w="576"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2026E</w:t>
                  </w:r>
                </w:p>
              </w:tc>
              <w:tc>
                <w:tcPr>
                  <w:tcW w:w="577"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2027E</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Cash flow from operations</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-445</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671</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9</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237</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171</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Net profit</w:t>
                  </w:r>
                </w:p>
              </w:tc>
              <w:tc>
                <w:tcPr>
                  <w:tcW w:w="576" w:type="dxa"/>
                  <w:tcMar>
                    <w:right w:w="0" w:type="dxa"/>
                  </w:tcMar>
                  <w:vAlign w:val="center"/>
                </w:tcPr>
                <w:p w:rsidR="00EE4F26" w:rsidRPr="00E3270B" w:rsidRDefault="00280239" w:rsidP="006F3F79">
                  <w:pPr>
                    <w:pStyle w:val="TableRSE"/>
                    <w:ind w:right="20"/>
                  </w:pPr>
                  <w:r>
                    <w:t>4</w:t>
                  </w:r>
                </w:p>
              </w:tc>
              <w:tc>
                <w:tcPr>
                  <w:tcW w:w="576" w:type="dxa"/>
                  <w:tcMar>
                    <w:right w:w="0" w:type="dxa"/>
                  </w:tcMar>
                  <w:vAlign w:val="center"/>
                </w:tcPr>
                <w:p w:rsidR="00EE4F26" w:rsidRPr="00E3270B" w:rsidRDefault="00280239" w:rsidP="006F3F79">
                  <w:pPr>
                    <w:pStyle w:val="TableRSE"/>
                    <w:ind w:right="20"/>
                  </w:pPr>
                  <w:r>
                    <w:t>-231</w:t>
                  </w:r>
                </w:p>
              </w:tc>
              <w:tc>
                <w:tcPr>
                  <w:tcW w:w="577" w:type="dxa"/>
                  <w:tcMar>
                    <w:right w:w="0" w:type="dxa"/>
                  </w:tcMar>
                  <w:vAlign w:val="center"/>
                </w:tcPr>
                <w:p w:rsidR="00EE4F26" w:rsidRPr="00E3270B" w:rsidRDefault="00280239" w:rsidP="006F3F79">
                  <w:pPr>
                    <w:pStyle w:val="TableRSE"/>
                    <w:ind w:right="20"/>
                  </w:pPr>
                  <w:r>
                    <w:t>25</w:t>
                  </w:r>
                </w:p>
              </w:tc>
              <w:tc>
                <w:tcPr>
                  <w:tcW w:w="576" w:type="dxa"/>
                  <w:tcMar>
                    <w:right w:w="0" w:type="dxa"/>
                  </w:tcMar>
                  <w:vAlign w:val="center"/>
                </w:tcPr>
                <w:p w:rsidR="00EE4F26" w:rsidRPr="00E3270B" w:rsidRDefault="00280239" w:rsidP="006F3F79">
                  <w:pPr>
                    <w:pStyle w:val="TableRSE"/>
                    <w:ind w:right="20"/>
                  </w:pPr>
                  <w:r>
                    <w:t>93</w:t>
                  </w:r>
                </w:p>
              </w:tc>
              <w:tc>
                <w:tcPr>
                  <w:tcW w:w="577" w:type="dxa"/>
                  <w:tcMar>
                    <w:right w:w="0" w:type="dxa"/>
                  </w:tcMar>
                  <w:vAlign w:val="center"/>
                </w:tcPr>
                <w:p w:rsidR="00EE4F26" w:rsidRPr="00E3270B" w:rsidRDefault="00280239" w:rsidP="006F3F79">
                  <w:pPr>
                    <w:pStyle w:val="TableRSE"/>
                    <w:ind w:right="20"/>
                  </w:pPr>
                  <w:r>
                    <w:t>108</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Non-cash profit and expenses</w:t>
                  </w:r>
                </w:p>
              </w:tc>
              <w:tc>
                <w:tcPr>
                  <w:tcW w:w="576" w:type="dxa"/>
                  <w:tcMar>
                    <w:right w:w="0" w:type="dxa"/>
                  </w:tcMar>
                  <w:vAlign w:val="center"/>
                </w:tcPr>
                <w:p w:rsidR="00EE4F26" w:rsidRPr="00E3270B" w:rsidRDefault="00280239" w:rsidP="006F3F79">
                  <w:pPr>
                    <w:pStyle w:val="TableRSE"/>
                    <w:ind w:right="20"/>
                  </w:pPr>
                  <w:r>
                    <w:t>272</w:t>
                  </w:r>
                </w:p>
              </w:tc>
              <w:tc>
                <w:tcPr>
                  <w:tcW w:w="576" w:type="dxa"/>
                  <w:tcMar>
                    <w:right w:w="0" w:type="dxa"/>
                  </w:tcMar>
                  <w:vAlign w:val="center"/>
                </w:tcPr>
                <w:p w:rsidR="00EE4F26" w:rsidRPr="00E3270B" w:rsidRDefault="00280239" w:rsidP="006F3F79">
                  <w:pPr>
                    <w:pStyle w:val="TableRSE"/>
                    <w:ind w:right="20"/>
                  </w:pPr>
                  <w:r>
                    <w:t>465</w:t>
                  </w:r>
                </w:p>
              </w:tc>
              <w:tc>
                <w:tcPr>
                  <w:tcW w:w="577" w:type="dxa"/>
                  <w:tcMar>
                    <w:right w:w="0" w:type="dxa"/>
                  </w:tcMar>
                  <w:vAlign w:val="center"/>
                </w:tcPr>
                <w:p w:rsidR="00EE4F26" w:rsidRPr="00E3270B" w:rsidRDefault="00280239" w:rsidP="006F3F79">
                  <w:pPr>
                    <w:pStyle w:val="TableRSE"/>
                    <w:ind w:right="20"/>
                  </w:pPr>
                  <w:r>
                    <w:t>324</w:t>
                  </w:r>
                </w:p>
              </w:tc>
              <w:tc>
                <w:tcPr>
                  <w:tcW w:w="576" w:type="dxa"/>
                  <w:tcMar>
                    <w:right w:w="0" w:type="dxa"/>
                  </w:tcMar>
                  <w:vAlign w:val="center"/>
                </w:tcPr>
                <w:p w:rsidR="00EE4F26" w:rsidRPr="00E3270B" w:rsidRDefault="00280239" w:rsidP="006F3F79">
                  <w:pPr>
                    <w:pStyle w:val="TableRSE"/>
                    <w:ind w:right="20"/>
                  </w:pPr>
                  <w:r>
                    <w:t>383</w:t>
                  </w:r>
                </w:p>
              </w:tc>
              <w:tc>
                <w:tcPr>
                  <w:tcW w:w="577" w:type="dxa"/>
                  <w:tcMar>
                    <w:right w:w="0" w:type="dxa"/>
                  </w:tcMar>
                  <w:vAlign w:val="center"/>
                </w:tcPr>
                <w:p w:rsidR="00EE4F26" w:rsidRPr="00E3270B" w:rsidRDefault="00280239" w:rsidP="006F3F79">
                  <w:pPr>
                    <w:pStyle w:val="TableRSE"/>
                    <w:ind w:right="20"/>
                  </w:pPr>
                  <w:r>
                    <w:t>410</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firstLineChars="65" w:firstLine="77"/>
                  </w:pPr>
                  <w:r>
                    <w:t>Depreciation</w:t>
                  </w:r>
                </w:p>
              </w:tc>
              <w:tc>
                <w:tcPr>
                  <w:tcW w:w="576" w:type="dxa"/>
                  <w:tcMar>
                    <w:right w:w="0" w:type="dxa"/>
                  </w:tcMar>
                  <w:vAlign w:val="center"/>
                </w:tcPr>
                <w:p w:rsidR="00EE4F26" w:rsidRPr="00E3270B" w:rsidRDefault="00280239" w:rsidP="006F3F79">
                  <w:pPr>
                    <w:pStyle w:val="TableRSE"/>
                    <w:ind w:right="20"/>
                  </w:pPr>
                  <w:r>
                    <w:t>129</w:t>
                  </w:r>
                </w:p>
              </w:tc>
              <w:tc>
                <w:tcPr>
                  <w:tcW w:w="576" w:type="dxa"/>
                  <w:tcMar>
                    <w:right w:w="0" w:type="dxa"/>
                  </w:tcMar>
                  <w:vAlign w:val="center"/>
                </w:tcPr>
                <w:p w:rsidR="00EE4F26" w:rsidRPr="00E3270B" w:rsidRDefault="00280239" w:rsidP="006F3F79">
                  <w:pPr>
                    <w:pStyle w:val="TableRSE"/>
                    <w:ind w:right="20"/>
                  </w:pPr>
                  <w:r>
                    <w:t>174</w:t>
                  </w:r>
                </w:p>
              </w:tc>
              <w:tc>
                <w:tcPr>
                  <w:tcW w:w="577" w:type="dxa"/>
                  <w:tcMar>
                    <w:right w:w="0" w:type="dxa"/>
                  </w:tcMar>
                  <w:vAlign w:val="center"/>
                </w:tcPr>
                <w:p w:rsidR="00EE4F26" w:rsidRPr="00E3270B" w:rsidRDefault="00280239" w:rsidP="006F3F79">
                  <w:pPr>
                    <w:pStyle w:val="TableRSE"/>
                    <w:ind w:right="20"/>
                  </w:pPr>
                  <w:r>
                    <w:t>258</w:t>
                  </w:r>
                </w:p>
              </w:tc>
              <w:tc>
                <w:tcPr>
                  <w:tcW w:w="576" w:type="dxa"/>
                  <w:tcMar>
                    <w:right w:w="0" w:type="dxa"/>
                  </w:tcMar>
                  <w:vAlign w:val="center"/>
                </w:tcPr>
                <w:p w:rsidR="00EE4F26" w:rsidRPr="00E3270B" w:rsidRDefault="00280239" w:rsidP="006F3F79">
                  <w:pPr>
                    <w:pStyle w:val="TableRSE"/>
                    <w:ind w:right="20"/>
                  </w:pPr>
                  <w:r>
                    <w:t>290</w:t>
                  </w:r>
                </w:p>
              </w:tc>
              <w:tc>
                <w:tcPr>
                  <w:tcW w:w="577" w:type="dxa"/>
                  <w:tcMar>
                    <w:right w:w="0" w:type="dxa"/>
                  </w:tcMar>
                  <w:vAlign w:val="center"/>
                </w:tcPr>
                <w:p w:rsidR="00EE4F26" w:rsidRPr="00E3270B" w:rsidRDefault="00280239" w:rsidP="006F3F79">
                  <w:pPr>
                    <w:pStyle w:val="TableRSE"/>
                    <w:ind w:right="20"/>
                  </w:pPr>
                  <w:r>
                    <w:t>306</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firstLineChars="65" w:firstLine="77"/>
                  </w:pPr>
                  <w:r>
                    <w:t>Amortization</w:t>
                  </w:r>
                </w:p>
              </w:tc>
              <w:tc>
                <w:tcPr>
                  <w:tcW w:w="576" w:type="dxa"/>
                  <w:tcMar>
                    <w:right w:w="0" w:type="dxa"/>
                  </w:tcMar>
                  <w:vAlign w:val="center"/>
                </w:tcPr>
                <w:p w:rsidR="00EE4F26" w:rsidRPr="00E3270B" w:rsidRDefault="00280239" w:rsidP="006F3F79">
                  <w:pPr>
                    <w:pStyle w:val="TableRSE"/>
                    <w:ind w:right="20"/>
                  </w:pPr>
                  <w:r>
                    <w:t>9</w:t>
                  </w:r>
                </w:p>
              </w:tc>
              <w:tc>
                <w:tcPr>
                  <w:tcW w:w="576" w:type="dxa"/>
                  <w:tcMar>
                    <w:right w:w="0" w:type="dxa"/>
                  </w:tcMar>
                  <w:vAlign w:val="center"/>
                </w:tcPr>
                <w:p w:rsidR="00EE4F26" w:rsidRPr="00E3270B" w:rsidRDefault="00280239" w:rsidP="006F3F79">
                  <w:pPr>
                    <w:pStyle w:val="TableRSE"/>
                    <w:ind w:right="20"/>
                  </w:pPr>
                  <w:r>
                    <w:t>10</w:t>
                  </w:r>
                </w:p>
              </w:tc>
              <w:tc>
                <w:tcPr>
                  <w:tcW w:w="577" w:type="dxa"/>
                  <w:tcMar>
                    <w:right w:w="0" w:type="dxa"/>
                  </w:tcMar>
                  <w:vAlign w:val="center"/>
                </w:tcPr>
                <w:p w:rsidR="00EE4F26" w:rsidRPr="00E3270B" w:rsidRDefault="00280239" w:rsidP="006F3F79">
                  <w:pPr>
                    <w:pStyle w:val="TableRSE"/>
                    <w:ind w:right="20"/>
                  </w:pPr>
                  <w:r>
                    <w:t>8</w:t>
                  </w:r>
                </w:p>
              </w:tc>
              <w:tc>
                <w:tcPr>
                  <w:tcW w:w="576" w:type="dxa"/>
                  <w:tcMar>
                    <w:right w:w="0" w:type="dxa"/>
                  </w:tcMar>
                  <w:vAlign w:val="center"/>
                </w:tcPr>
                <w:p w:rsidR="00EE4F26" w:rsidRPr="00E3270B" w:rsidRDefault="00280239" w:rsidP="006F3F79">
                  <w:pPr>
                    <w:pStyle w:val="TableRSE"/>
                    <w:ind w:right="20"/>
                  </w:pPr>
                  <w:r>
                    <w:t>7</w:t>
                  </w:r>
                </w:p>
              </w:tc>
              <w:tc>
                <w:tcPr>
                  <w:tcW w:w="577" w:type="dxa"/>
                  <w:tcMar>
                    <w:right w:w="0" w:type="dxa"/>
                  </w:tcMar>
                  <w:vAlign w:val="center"/>
                </w:tcPr>
                <w:p w:rsidR="00EE4F26" w:rsidRPr="00E3270B" w:rsidRDefault="00280239" w:rsidP="006F3F79">
                  <w:pPr>
                    <w:pStyle w:val="TableRSE"/>
                    <w:ind w:right="20"/>
                  </w:pPr>
                  <w:r>
                    <w:t>6</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firstLineChars="65" w:firstLine="77"/>
                  </w:pPr>
                  <w:r>
                    <w:t xml:space="preserve">Other </w:t>
                  </w:r>
                </w:p>
              </w:tc>
              <w:tc>
                <w:tcPr>
                  <w:tcW w:w="576" w:type="dxa"/>
                  <w:tcMar>
                    <w:right w:w="0" w:type="dxa"/>
                  </w:tcMar>
                  <w:vAlign w:val="center"/>
                </w:tcPr>
                <w:p w:rsidR="00EE4F26" w:rsidRPr="00E3270B" w:rsidRDefault="00280239" w:rsidP="006F3F79">
                  <w:pPr>
                    <w:pStyle w:val="TableRSE"/>
                    <w:ind w:right="20"/>
                  </w:pPr>
                  <w:r>
                    <w:t>135</w:t>
                  </w:r>
                </w:p>
              </w:tc>
              <w:tc>
                <w:tcPr>
                  <w:tcW w:w="576" w:type="dxa"/>
                  <w:tcMar>
                    <w:right w:w="0" w:type="dxa"/>
                  </w:tcMar>
                  <w:vAlign w:val="center"/>
                </w:tcPr>
                <w:p w:rsidR="00EE4F26" w:rsidRPr="00E3270B" w:rsidRDefault="00280239" w:rsidP="006F3F79">
                  <w:pPr>
                    <w:pStyle w:val="TableRSE"/>
                    <w:ind w:right="20"/>
                  </w:pPr>
                  <w:r>
                    <w:t>280</w:t>
                  </w:r>
                </w:p>
              </w:tc>
              <w:tc>
                <w:tcPr>
                  <w:tcW w:w="577" w:type="dxa"/>
                  <w:tcMar>
                    <w:right w:w="0" w:type="dxa"/>
                  </w:tcMar>
                  <w:vAlign w:val="center"/>
                </w:tcPr>
                <w:p w:rsidR="00EE4F26" w:rsidRPr="00E3270B" w:rsidRDefault="00280239" w:rsidP="006F3F79">
                  <w:pPr>
                    <w:pStyle w:val="TableRSE"/>
                    <w:ind w:right="20"/>
                  </w:pPr>
                  <w:r>
                    <w:t>58</w:t>
                  </w:r>
                </w:p>
              </w:tc>
              <w:tc>
                <w:tcPr>
                  <w:tcW w:w="576" w:type="dxa"/>
                  <w:tcMar>
                    <w:right w:w="0" w:type="dxa"/>
                  </w:tcMar>
                  <w:vAlign w:val="center"/>
                </w:tcPr>
                <w:p w:rsidR="00EE4F26" w:rsidRPr="00E3270B" w:rsidRDefault="00280239" w:rsidP="006F3F79">
                  <w:pPr>
                    <w:pStyle w:val="TableRSE"/>
                    <w:ind w:right="20"/>
                  </w:pPr>
                  <w:r>
                    <w:t>86</w:t>
                  </w:r>
                </w:p>
              </w:tc>
              <w:tc>
                <w:tcPr>
                  <w:tcW w:w="577" w:type="dxa"/>
                  <w:tcMar>
                    <w:right w:w="0" w:type="dxa"/>
                  </w:tcMar>
                  <w:vAlign w:val="center"/>
                </w:tcPr>
                <w:p w:rsidR="00EE4F26" w:rsidRPr="00E3270B" w:rsidRDefault="00280239" w:rsidP="006F3F79">
                  <w:pPr>
                    <w:pStyle w:val="TableRSE"/>
                    <w:ind w:right="20"/>
                  </w:pPr>
                  <w:r>
                    <w:t>99</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6F3F79" w:rsidRDefault="00280239" w:rsidP="006F3F79">
                  <w:pPr>
                    <w:pStyle w:val="TableLSE"/>
                    <w:ind w:left="20"/>
                    <w:rPr>
                      <w:spacing w:val="-6"/>
                      <w:w w:val="85"/>
                    </w:rPr>
                  </w:pPr>
                  <w:r>
                    <w:rPr>
                      <w:spacing w:val="-6"/>
                      <w:w w:val="85"/>
                    </w:rPr>
                    <w:t>Changes in A/L from operating activities</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-616</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473</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-282</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-154</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-248</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Cash flow from investments</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-1,031</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-1,810</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-1,302</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-706</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-510</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Change in tangible assets</w:t>
                  </w:r>
                </w:p>
              </w:tc>
              <w:tc>
                <w:tcPr>
                  <w:tcW w:w="576" w:type="dxa"/>
                  <w:tcMar>
                    <w:right w:w="0" w:type="dxa"/>
                  </w:tcMar>
                  <w:vAlign w:val="center"/>
                </w:tcPr>
                <w:p w:rsidR="00EE4F26" w:rsidRPr="00E3270B" w:rsidRDefault="00280239" w:rsidP="006F3F79">
                  <w:pPr>
                    <w:pStyle w:val="TableRSE"/>
                    <w:ind w:right="20"/>
                  </w:pPr>
                  <w:r>
                    <w:t>-1,351</w:t>
                  </w:r>
                </w:p>
              </w:tc>
              <w:tc>
                <w:tcPr>
                  <w:tcW w:w="576" w:type="dxa"/>
                  <w:tcMar>
                    <w:right w:w="0" w:type="dxa"/>
                  </w:tcMar>
                  <w:vAlign w:val="center"/>
                </w:tcPr>
                <w:p w:rsidR="00EE4F26" w:rsidRPr="00E3270B" w:rsidRDefault="00280239" w:rsidP="006F3F79">
                  <w:pPr>
                    <w:pStyle w:val="TableRSE"/>
                    <w:ind w:right="20"/>
                  </w:pPr>
                  <w:r>
                    <w:t>-2,034</w:t>
                  </w:r>
                </w:p>
              </w:tc>
              <w:tc>
                <w:tcPr>
                  <w:tcW w:w="577" w:type="dxa"/>
                  <w:tcMar>
                    <w:right w:w="0" w:type="dxa"/>
                  </w:tcMar>
                  <w:vAlign w:val="center"/>
                </w:tcPr>
                <w:p w:rsidR="00EE4F26" w:rsidRPr="00E3270B" w:rsidRDefault="00280239" w:rsidP="006F3F79">
                  <w:pPr>
                    <w:pStyle w:val="TableRSE"/>
                    <w:ind w:right="20"/>
                  </w:pPr>
                  <w:r>
                    <w:t>-1,300</w:t>
                  </w:r>
                </w:p>
              </w:tc>
              <w:tc>
                <w:tcPr>
                  <w:tcW w:w="576" w:type="dxa"/>
                  <w:tcMar>
                    <w:right w:w="0" w:type="dxa"/>
                  </w:tcMar>
                  <w:vAlign w:val="center"/>
                </w:tcPr>
                <w:p w:rsidR="00EE4F26" w:rsidRPr="00E3270B" w:rsidRDefault="00280239" w:rsidP="006F3F79">
                  <w:pPr>
                    <w:pStyle w:val="TableRSE"/>
                    <w:ind w:right="20"/>
                  </w:pPr>
                  <w:r>
                    <w:t>-700</w:t>
                  </w:r>
                </w:p>
              </w:tc>
              <w:tc>
                <w:tcPr>
                  <w:tcW w:w="577" w:type="dxa"/>
                  <w:tcMar>
                    <w:right w:w="0" w:type="dxa"/>
                  </w:tcMar>
                  <w:vAlign w:val="center"/>
                </w:tcPr>
                <w:p w:rsidR="00EE4F26" w:rsidRPr="00E3270B" w:rsidRDefault="00280239" w:rsidP="006F3F79">
                  <w:pPr>
                    <w:pStyle w:val="TableRSE"/>
                    <w:ind w:right="20"/>
                  </w:pPr>
                  <w:r>
                    <w:t>-500</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Change in financial assets</w:t>
                  </w:r>
                </w:p>
              </w:tc>
              <w:tc>
                <w:tcPr>
                  <w:tcW w:w="576" w:type="dxa"/>
                  <w:tcMar>
                    <w:right w:w="0" w:type="dxa"/>
                  </w:tcMar>
                  <w:vAlign w:val="center"/>
                </w:tcPr>
                <w:p w:rsidR="00EE4F26" w:rsidRPr="00E3270B" w:rsidRDefault="00280239" w:rsidP="006F3F79">
                  <w:pPr>
                    <w:pStyle w:val="TableRSE"/>
                    <w:ind w:right="20"/>
                  </w:pPr>
                  <w:r>
                    <w:t>12</w:t>
                  </w:r>
                </w:p>
              </w:tc>
              <w:tc>
                <w:tcPr>
                  <w:tcW w:w="576" w:type="dxa"/>
                  <w:tcMar>
                    <w:right w:w="0" w:type="dxa"/>
                  </w:tcMar>
                  <w:vAlign w:val="center"/>
                </w:tcPr>
                <w:p w:rsidR="00EE4F26" w:rsidRPr="00E3270B" w:rsidRDefault="00280239" w:rsidP="006F3F79">
                  <w:pPr>
                    <w:pStyle w:val="TableRSE"/>
                    <w:ind w:right="20"/>
                  </w:pPr>
                  <w:r>
                    <w:t>1</w:t>
                  </w:r>
                </w:p>
              </w:tc>
              <w:tc>
                <w:tcPr>
                  <w:tcW w:w="577" w:type="dxa"/>
                  <w:tcMar>
                    <w:right w:w="0" w:type="dxa"/>
                  </w:tcMar>
                  <w:vAlign w:val="center"/>
                </w:tcPr>
                <w:p w:rsidR="00EE4F26" w:rsidRPr="00E3270B" w:rsidRDefault="00280239" w:rsidP="006F3F79">
                  <w:pPr>
                    <w:pStyle w:val="TableRSE"/>
                    <w:ind w:right="20"/>
                  </w:pPr>
                  <w:r>
                    <w:t>-2</w:t>
                  </w:r>
                </w:p>
              </w:tc>
              <w:tc>
                <w:tcPr>
                  <w:tcW w:w="576" w:type="dxa"/>
                  <w:tcMar>
                    <w:right w:w="0" w:type="dxa"/>
                  </w:tcMar>
                  <w:vAlign w:val="center"/>
                </w:tcPr>
                <w:p w:rsidR="00EE4F26" w:rsidRPr="00E3270B" w:rsidRDefault="00280239" w:rsidP="006F3F79">
                  <w:pPr>
                    <w:pStyle w:val="TableRSE"/>
                    <w:ind w:right="20"/>
                  </w:pPr>
                  <w:r>
                    <w:t>-6</w:t>
                  </w:r>
                </w:p>
              </w:tc>
              <w:tc>
                <w:tcPr>
                  <w:tcW w:w="577" w:type="dxa"/>
                  <w:tcMar>
                    <w:right w:w="0" w:type="dxa"/>
                  </w:tcMar>
                  <w:vAlign w:val="center"/>
                </w:tcPr>
                <w:p w:rsidR="00EE4F26" w:rsidRPr="00E3270B" w:rsidRDefault="00280239" w:rsidP="006F3F79">
                  <w:pPr>
                    <w:pStyle w:val="TableRSE"/>
                    <w:ind w:right="20"/>
                  </w:pPr>
                  <w:r>
                    <w:t>-10</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E3270B" w:rsidRDefault="00280239" w:rsidP="006F3F79">
                  <w:pPr>
                    <w:pStyle w:val="TableLSE"/>
                    <w:ind w:left="20"/>
                  </w:pPr>
                  <w:r>
                    <w:t>Other</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308</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223</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-0</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0</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Cash flow from financing</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1,592</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1,375</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1,211</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454</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57</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Change in debt</w:t>
                  </w:r>
                </w:p>
              </w:tc>
              <w:tc>
                <w:tcPr>
                  <w:tcW w:w="576" w:type="dxa"/>
                  <w:tcMar>
                    <w:right w:w="0" w:type="dxa"/>
                  </w:tcMar>
                  <w:vAlign w:val="center"/>
                </w:tcPr>
                <w:p w:rsidR="00EE4F26" w:rsidRPr="00E3270B" w:rsidRDefault="00280239" w:rsidP="006F3F79">
                  <w:pPr>
                    <w:pStyle w:val="TableRSE"/>
                    <w:ind w:right="20"/>
                  </w:pPr>
                  <w:r>
                    <w:t>1,637</w:t>
                  </w:r>
                </w:p>
              </w:tc>
              <w:tc>
                <w:tcPr>
                  <w:tcW w:w="576" w:type="dxa"/>
                  <w:tcMar>
                    <w:right w:w="0" w:type="dxa"/>
                  </w:tcMar>
                  <w:vAlign w:val="center"/>
                </w:tcPr>
                <w:p w:rsidR="00EE4F26" w:rsidRPr="00E3270B" w:rsidRDefault="00280239" w:rsidP="006F3F79">
                  <w:pPr>
                    <w:pStyle w:val="TableRSE"/>
                    <w:ind w:right="20"/>
                  </w:pPr>
                  <w:r>
                    <w:t>527</w:t>
                  </w:r>
                </w:p>
              </w:tc>
              <w:tc>
                <w:tcPr>
                  <w:tcW w:w="577" w:type="dxa"/>
                  <w:tcMar>
                    <w:right w:w="0" w:type="dxa"/>
                  </w:tcMar>
                  <w:vAlign w:val="center"/>
                </w:tcPr>
                <w:p w:rsidR="00EE4F26" w:rsidRPr="00E3270B" w:rsidRDefault="00280239" w:rsidP="006F3F79">
                  <w:pPr>
                    <w:pStyle w:val="TableRSE"/>
                    <w:ind w:right="20"/>
                  </w:pPr>
                  <w:r>
                    <w:t>1,211</w:t>
                  </w:r>
                </w:p>
              </w:tc>
              <w:tc>
                <w:tcPr>
                  <w:tcW w:w="576" w:type="dxa"/>
                  <w:tcMar>
                    <w:right w:w="0" w:type="dxa"/>
                  </w:tcMar>
                  <w:vAlign w:val="center"/>
                </w:tcPr>
                <w:p w:rsidR="00EE4F26" w:rsidRPr="00E3270B" w:rsidRDefault="00280239" w:rsidP="006F3F79">
                  <w:pPr>
                    <w:pStyle w:val="TableRSE"/>
                    <w:ind w:right="20"/>
                  </w:pPr>
                  <w:r>
                    <w:t>454</w:t>
                  </w:r>
                </w:p>
              </w:tc>
              <w:tc>
                <w:tcPr>
                  <w:tcW w:w="577" w:type="dxa"/>
                  <w:tcMar>
                    <w:right w:w="0" w:type="dxa"/>
                  </w:tcMar>
                  <w:vAlign w:val="center"/>
                </w:tcPr>
                <w:p w:rsidR="00EE4F26" w:rsidRPr="00E3270B" w:rsidRDefault="00280239" w:rsidP="006F3F79">
                  <w:pPr>
                    <w:pStyle w:val="TableRSE"/>
                    <w:ind w:right="20"/>
                  </w:pPr>
                  <w:r>
                    <w:t>57</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Change in equity</w:t>
                  </w:r>
                </w:p>
              </w:tc>
              <w:tc>
                <w:tcPr>
                  <w:tcW w:w="576" w:type="dxa"/>
                  <w:tcMar>
                    <w:right w:w="0" w:type="dxa"/>
                  </w:tcMar>
                  <w:vAlign w:val="center"/>
                </w:tcPr>
                <w:p w:rsidR="00EE4F26" w:rsidRPr="00E3270B" w:rsidRDefault="00280239" w:rsidP="006F3F79">
                  <w:pPr>
                    <w:pStyle w:val="TableRSE"/>
                    <w:ind w:right="20"/>
                  </w:pPr>
                  <w:r>
                    <w:t>3</w:t>
                  </w:r>
                </w:p>
              </w:tc>
              <w:tc>
                <w:tcPr>
                  <w:tcW w:w="576" w:type="dxa"/>
                  <w:tcMar>
                    <w:right w:w="0" w:type="dxa"/>
                  </w:tcMar>
                  <w:vAlign w:val="center"/>
                </w:tcPr>
                <w:p w:rsidR="00EE4F26" w:rsidRPr="00E3270B" w:rsidRDefault="00280239" w:rsidP="006F3F79">
                  <w:pPr>
                    <w:pStyle w:val="TableRSE"/>
                    <w:ind w:right="20"/>
                  </w:pPr>
                  <w:r>
                    <w:t>2</w:t>
                  </w:r>
                </w:p>
              </w:tc>
              <w:tc>
                <w:tcPr>
                  <w:tcW w:w="577" w:type="dxa"/>
                  <w:tcMar>
                    <w:right w:w="0" w:type="dxa"/>
                  </w:tcMar>
                  <w:vAlign w:val="center"/>
                </w:tcPr>
                <w:p w:rsidR="00EE4F26" w:rsidRPr="00E3270B" w:rsidRDefault="00280239" w:rsidP="006F3F79">
                  <w:pPr>
                    <w:pStyle w:val="TableRSE"/>
                    <w:ind w:right="20"/>
                  </w:pPr>
                  <w:r>
                    <w:t>0</w:t>
                  </w:r>
                </w:p>
              </w:tc>
              <w:tc>
                <w:tcPr>
                  <w:tcW w:w="576" w:type="dxa"/>
                  <w:tcMar>
                    <w:right w:w="0" w:type="dxa"/>
                  </w:tcMar>
                  <w:vAlign w:val="center"/>
                </w:tcPr>
                <w:p w:rsidR="00EE4F26" w:rsidRPr="00E3270B" w:rsidRDefault="00280239" w:rsidP="006F3F79">
                  <w:pPr>
                    <w:pStyle w:val="TableRSE"/>
                    <w:ind w:right="20"/>
                  </w:pPr>
                  <w:r>
                    <w:t>0</w:t>
                  </w:r>
                </w:p>
              </w:tc>
              <w:tc>
                <w:tcPr>
                  <w:tcW w:w="577" w:type="dxa"/>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Dividends</w:t>
                  </w:r>
                </w:p>
              </w:tc>
              <w:tc>
                <w:tcPr>
                  <w:tcW w:w="576" w:type="dxa"/>
                  <w:tcMar>
                    <w:right w:w="0" w:type="dxa"/>
                  </w:tcMar>
                  <w:vAlign w:val="center"/>
                </w:tcPr>
                <w:p w:rsidR="00EE4F26" w:rsidRPr="00E3270B" w:rsidRDefault="00280239" w:rsidP="006F3F79">
                  <w:pPr>
                    <w:pStyle w:val="TableRSE"/>
                    <w:ind w:right="20"/>
                  </w:pPr>
                  <w:r>
                    <w:t>-24</w:t>
                  </w:r>
                </w:p>
              </w:tc>
              <w:tc>
                <w:tcPr>
                  <w:tcW w:w="576" w:type="dxa"/>
                  <w:tcMar>
                    <w:right w:w="0" w:type="dxa"/>
                  </w:tcMar>
                  <w:vAlign w:val="center"/>
                </w:tcPr>
                <w:p w:rsidR="00EE4F26" w:rsidRPr="00E3270B" w:rsidRDefault="00280239" w:rsidP="006F3F79">
                  <w:pPr>
                    <w:pStyle w:val="TableRSE"/>
                    <w:ind w:right="20"/>
                  </w:pPr>
                  <w:r>
                    <w:t>-22</w:t>
                  </w:r>
                </w:p>
              </w:tc>
              <w:tc>
                <w:tcPr>
                  <w:tcW w:w="577" w:type="dxa"/>
                  <w:tcMar>
                    <w:right w:w="0" w:type="dxa"/>
                  </w:tcMar>
                  <w:vAlign w:val="center"/>
                </w:tcPr>
                <w:p w:rsidR="00EE4F26" w:rsidRPr="00E3270B" w:rsidRDefault="00280239" w:rsidP="006F3F79">
                  <w:pPr>
                    <w:pStyle w:val="TableRSE"/>
                    <w:ind w:right="20"/>
                  </w:pPr>
                  <w:r>
                    <w:t>0</w:t>
                  </w:r>
                </w:p>
              </w:tc>
              <w:tc>
                <w:tcPr>
                  <w:tcW w:w="576" w:type="dxa"/>
                  <w:tcMar>
                    <w:right w:w="0" w:type="dxa"/>
                  </w:tcMar>
                  <w:vAlign w:val="center"/>
                </w:tcPr>
                <w:p w:rsidR="00EE4F26" w:rsidRPr="00E3270B" w:rsidRDefault="00280239" w:rsidP="006F3F79">
                  <w:pPr>
                    <w:pStyle w:val="TableRSE"/>
                    <w:ind w:right="20"/>
                  </w:pPr>
                  <w:r>
                    <w:t>0</w:t>
                  </w:r>
                </w:p>
              </w:tc>
              <w:tc>
                <w:tcPr>
                  <w:tcW w:w="577" w:type="dxa"/>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E3270B" w:rsidRDefault="00280239" w:rsidP="006F3F79">
                  <w:pPr>
                    <w:pStyle w:val="TableLSE"/>
                    <w:ind w:left="20"/>
                  </w:pPr>
                  <w:r>
                    <w:t>Other</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-24</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868</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0</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0</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0</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E3270B" w:rsidRDefault="00280239" w:rsidP="006F3F79">
                  <w:pPr>
                    <w:pStyle w:val="TableLSE"/>
                    <w:ind w:left="20"/>
                  </w:pPr>
                  <w:r>
                    <w:t>Change in cash</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108</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255</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-96</w:t>
                  </w:r>
                </w:p>
              </w:tc>
              <w:tc>
                <w:tcPr>
                  <w:tcW w:w="576"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-60</w:t>
                  </w:r>
                </w:p>
              </w:tc>
              <w:tc>
                <w:tcPr>
                  <w:tcW w:w="577" w:type="dxa"/>
                  <w:tcBorders>
                    <w:top w:val="single" w:sz="4" w:space="0" w:color="808080" w:themeColor="background1" w:themeShade="80"/>
                  </w:tcBorders>
                  <w:tcMar>
                    <w:right w:w="0" w:type="dxa"/>
                  </w:tcMar>
                  <w:vAlign w:val="center"/>
                </w:tcPr>
                <w:p w:rsidR="00EE4F26" w:rsidRPr="00E3270B" w:rsidRDefault="00280239" w:rsidP="006F3F79">
                  <w:pPr>
                    <w:pStyle w:val="TableRSE"/>
                    <w:ind w:right="20"/>
                  </w:pPr>
                  <w:r>
                    <w:t>-355</w:t>
                  </w:r>
                </w:p>
              </w:tc>
            </w:tr>
            <w:tr w:rsidR="00EE4F26" w:rsidRPr="00FB21DE" w:rsidTr="001A66D9">
              <w:trPr>
                <w:trHeight w:val="227"/>
              </w:trPr>
              <w:tc>
                <w:tcPr>
                  <w:tcW w:w="2051" w:type="dxa"/>
                  <w:shd w:val="clear" w:color="auto" w:fill="EAEAEA"/>
                  <w:tcMar>
                    <w:right w:w="28" w:type="dxa"/>
                  </w:tcMar>
                  <w:vAlign w:val="center"/>
                </w:tcPr>
                <w:p w:rsidR="00EE4F26" w:rsidRPr="00E3270B" w:rsidRDefault="00280239" w:rsidP="006F3F79">
                  <w:pPr>
                    <w:pStyle w:val="TableLSE"/>
                    <w:ind w:left="20"/>
                  </w:pPr>
                  <w:r>
                    <w:t>Cash at beginning of year</w:t>
                  </w:r>
                </w:p>
              </w:tc>
              <w:tc>
                <w:tcPr>
                  <w:tcW w:w="576" w:type="dxa"/>
                  <w:tcMar>
                    <w:right w:w="0" w:type="dxa"/>
                  </w:tcMar>
                  <w:vAlign w:val="center"/>
                </w:tcPr>
                <w:p w:rsidR="00EE4F26" w:rsidRPr="00E3270B" w:rsidRDefault="00280239" w:rsidP="006F3F79">
                  <w:pPr>
                    <w:pStyle w:val="TableRSE"/>
                    <w:ind w:right="20"/>
                  </w:pPr>
                  <w:r>
                    <w:t>281</w:t>
                  </w:r>
                </w:p>
              </w:tc>
              <w:tc>
                <w:tcPr>
                  <w:tcW w:w="576" w:type="dxa"/>
                  <w:tcMar>
                    <w:right w:w="0" w:type="dxa"/>
                  </w:tcMar>
                  <w:vAlign w:val="center"/>
                </w:tcPr>
                <w:p w:rsidR="00EE4F26" w:rsidRPr="00E3270B" w:rsidRDefault="00280239" w:rsidP="006F3F79">
                  <w:pPr>
                    <w:pStyle w:val="TableRSE"/>
                    <w:ind w:right="20"/>
                  </w:pPr>
                  <w:r>
                    <w:t>390</w:t>
                  </w:r>
                </w:p>
              </w:tc>
              <w:tc>
                <w:tcPr>
                  <w:tcW w:w="577" w:type="dxa"/>
                  <w:tcMar>
                    <w:right w:w="0" w:type="dxa"/>
                  </w:tcMar>
                  <w:vAlign w:val="center"/>
                </w:tcPr>
                <w:p w:rsidR="00EE4F26" w:rsidRPr="00E3270B" w:rsidRDefault="00280239" w:rsidP="006F3F79">
                  <w:pPr>
                    <w:pStyle w:val="TableRSE"/>
                    <w:ind w:right="20"/>
                  </w:pPr>
                  <w:r>
                    <w:t>644</w:t>
                  </w:r>
                </w:p>
              </w:tc>
              <w:tc>
                <w:tcPr>
                  <w:tcW w:w="576" w:type="dxa"/>
                  <w:tcMar>
                    <w:right w:w="0" w:type="dxa"/>
                  </w:tcMar>
                  <w:vAlign w:val="center"/>
                </w:tcPr>
                <w:p w:rsidR="00EE4F26" w:rsidRPr="00E3270B" w:rsidRDefault="00280239" w:rsidP="006F3F79">
                  <w:pPr>
                    <w:pStyle w:val="TableRSE"/>
                    <w:ind w:right="20"/>
                  </w:pPr>
                  <w:r>
                    <w:t>548</w:t>
                  </w:r>
                </w:p>
              </w:tc>
              <w:tc>
                <w:tcPr>
                  <w:tcW w:w="577" w:type="dxa"/>
                  <w:tcMar>
                    <w:right w:w="0" w:type="dxa"/>
                  </w:tcMar>
                  <w:vAlign w:val="center"/>
                </w:tcPr>
                <w:p w:rsidR="00EE4F26" w:rsidRPr="00E3270B" w:rsidRDefault="00280239" w:rsidP="006F3F79">
                  <w:pPr>
                    <w:pStyle w:val="TableRSE"/>
                    <w:ind w:right="20"/>
                  </w:pPr>
                  <w:r>
                    <w:t>489</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E3270B" w:rsidRDefault="00280239" w:rsidP="006F3F79">
                  <w:pPr>
                    <w:pStyle w:val="TableLSE"/>
                    <w:ind w:left="20"/>
                  </w:pPr>
                  <w:r>
                    <w:t>Cash at end of year</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390</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644</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548</w:t>
                  </w:r>
                </w:p>
              </w:tc>
              <w:tc>
                <w:tcPr>
                  <w:tcW w:w="576"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489</w:t>
                  </w:r>
                </w:p>
              </w:tc>
              <w:tc>
                <w:tcPr>
                  <w:tcW w:w="577" w:type="dxa"/>
                  <w:tcBorders>
                    <w:bottom w:val="single" w:sz="4" w:space="0" w:color="808080" w:themeColor="background1" w:themeShade="80"/>
                  </w:tcBorders>
                  <w:tcMar>
                    <w:right w:w="0" w:type="dxa"/>
                  </w:tcMar>
                  <w:vAlign w:val="center"/>
                </w:tcPr>
                <w:p w:rsidR="00EE4F26" w:rsidRPr="00E3270B" w:rsidRDefault="00280239" w:rsidP="006F3F79">
                  <w:pPr>
                    <w:pStyle w:val="TableRSE"/>
                    <w:ind w:right="20"/>
                  </w:pPr>
                  <w:r>
                    <w:t>134</w:t>
                  </w:r>
                </w:p>
              </w:tc>
            </w:tr>
            <w:tr w:rsidR="00EE4F26" w:rsidRPr="00FB21DE" w:rsidTr="001A66D9">
              <w:trPr>
                <w:trHeight w:val="227"/>
              </w:trPr>
              <w:tc>
                <w:tcPr>
                  <w:tcW w:w="2051" w:type="dxa"/>
                  <w:tcBorders>
                    <w:top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Gross cash flow</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277</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233</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349</w:t>
                  </w:r>
                </w:p>
              </w:tc>
              <w:tc>
                <w:tcPr>
                  <w:tcW w:w="576"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476</w:t>
                  </w:r>
                </w:p>
              </w:tc>
              <w:tc>
                <w:tcPr>
                  <w:tcW w:w="577" w:type="dxa"/>
                  <w:tcBorders>
                    <w:top w:val="single" w:sz="4" w:space="0" w:color="808080" w:themeColor="background1" w:themeShade="80"/>
                  </w:tcBorders>
                  <w:tcMar>
                    <w:right w:w="0" w:type="dxa"/>
                  </w:tcMar>
                  <w:vAlign w:val="center"/>
                </w:tcPr>
                <w:p w:rsidR="00EE4F26" w:rsidRPr="00D37E85" w:rsidRDefault="00280239" w:rsidP="006F3F79">
                  <w:pPr>
                    <w:pStyle w:val="TableRBSE"/>
                    <w:ind w:right="20"/>
                  </w:pPr>
                  <w:r>
                    <w:t>518</w:t>
                  </w:r>
                </w:p>
              </w:tc>
            </w:tr>
            <w:tr w:rsidR="00EE4F26" w:rsidRPr="00FB21DE" w:rsidTr="001A66D9">
              <w:trPr>
                <w:trHeight w:val="227"/>
              </w:trPr>
              <w:tc>
                <w:tcPr>
                  <w:tcW w:w="2051" w:type="dxa"/>
                  <w:tcBorders>
                    <w:bottom w:val="single" w:sz="4" w:space="0" w:color="808080" w:themeColor="background1" w:themeShade="80"/>
                  </w:tcBorders>
                  <w:shd w:val="clear" w:color="auto" w:fill="EAEAEA"/>
                  <w:tcMar>
                    <w:right w:w="28" w:type="dxa"/>
                  </w:tcMar>
                  <w:vAlign w:val="center"/>
                </w:tcPr>
                <w:p w:rsidR="00EE4F26" w:rsidRPr="00D37E85" w:rsidRDefault="00280239" w:rsidP="006F3F79">
                  <w:pPr>
                    <w:pStyle w:val="TableLBSE"/>
                    <w:ind w:left="20"/>
                  </w:pPr>
                  <w:r>
                    <w:t>Free cash flow</w:t>
                  </w:r>
                </w:p>
              </w:tc>
              <w:tc>
                <w:tcPr>
                  <w:tcW w:w="576" w:type="dxa"/>
                  <w:tcBorders>
                    <w:bottom w:val="single" w:sz="4" w:space="0" w:color="808080" w:themeColor="background1" w:themeShade="80"/>
                  </w:tcBorders>
                  <w:tcMar>
                    <w:right w:w="0" w:type="dxa"/>
                  </w:tcMar>
                  <w:vAlign w:val="center"/>
                </w:tcPr>
                <w:p w:rsidR="00EE4F26" w:rsidRPr="00D37E85" w:rsidRDefault="00280239" w:rsidP="006F3F79">
                  <w:pPr>
                    <w:pStyle w:val="TableRBSE"/>
                    <w:ind w:right="20"/>
                  </w:pPr>
                  <w:r>
                    <w:t>-1,797</w:t>
                  </w:r>
                </w:p>
              </w:tc>
              <w:tc>
                <w:tcPr>
                  <w:tcW w:w="576" w:type="dxa"/>
                  <w:tcBorders>
                    <w:bottom w:val="single" w:sz="4" w:space="0" w:color="808080" w:themeColor="background1" w:themeShade="80"/>
                  </w:tcBorders>
                  <w:tcMar>
                    <w:right w:w="0" w:type="dxa"/>
                  </w:tcMar>
                  <w:vAlign w:val="center"/>
                </w:tcPr>
                <w:p w:rsidR="00EE4F26" w:rsidRPr="00D37E85" w:rsidRDefault="00280239" w:rsidP="006F3F79">
                  <w:pPr>
                    <w:pStyle w:val="TableRBSE"/>
                    <w:ind w:right="20"/>
                  </w:pPr>
                  <w:r>
                    <w:t>-1,371</w:t>
                  </w:r>
                </w:p>
              </w:tc>
              <w:tc>
                <w:tcPr>
                  <w:tcW w:w="577" w:type="dxa"/>
                  <w:tcBorders>
                    <w:bottom w:val="single" w:sz="4" w:space="0" w:color="808080" w:themeColor="background1" w:themeShade="80"/>
                  </w:tcBorders>
                  <w:tcMar>
                    <w:right w:w="0" w:type="dxa"/>
                  </w:tcMar>
                  <w:vAlign w:val="center"/>
                </w:tcPr>
                <w:p w:rsidR="00EE4F26" w:rsidRPr="00D37E85" w:rsidRDefault="00280239" w:rsidP="006F3F79">
                  <w:pPr>
                    <w:pStyle w:val="TableRBSE"/>
                    <w:ind w:right="20"/>
                  </w:pPr>
                  <w:r>
                    <w:t>-1,291</w:t>
                  </w:r>
                </w:p>
              </w:tc>
              <w:tc>
                <w:tcPr>
                  <w:tcW w:w="576" w:type="dxa"/>
                  <w:tcBorders>
                    <w:bottom w:val="single" w:sz="4" w:space="0" w:color="808080" w:themeColor="background1" w:themeShade="80"/>
                  </w:tcBorders>
                  <w:tcMar>
                    <w:right w:w="0" w:type="dxa"/>
                  </w:tcMar>
                  <w:vAlign w:val="center"/>
                </w:tcPr>
                <w:p w:rsidR="00EE4F26" w:rsidRPr="00D37E85" w:rsidRDefault="00280239" w:rsidP="006F3F79">
                  <w:pPr>
                    <w:pStyle w:val="TableRBSE"/>
                    <w:ind w:right="20"/>
                  </w:pPr>
                  <w:r>
                    <w:t>-463</w:t>
                  </w:r>
                </w:p>
              </w:tc>
              <w:tc>
                <w:tcPr>
                  <w:tcW w:w="577" w:type="dxa"/>
                  <w:tcBorders>
                    <w:bottom w:val="single" w:sz="4" w:space="0" w:color="808080" w:themeColor="background1" w:themeShade="80"/>
                  </w:tcBorders>
                  <w:tcMar>
                    <w:right w:w="0" w:type="dxa"/>
                  </w:tcMar>
                  <w:vAlign w:val="center"/>
                </w:tcPr>
                <w:p w:rsidR="00EE4F26" w:rsidRPr="00D37E85" w:rsidRDefault="00280239" w:rsidP="006F3F79">
                  <w:pPr>
                    <w:pStyle w:val="TableRBSE"/>
                    <w:ind w:right="20"/>
                  </w:pPr>
                  <w:r>
                    <w:t>-329</w:t>
                  </w:r>
                </w:p>
              </w:tc>
            </w:tr>
          </w:tbl>
          <w:bookmarkEnd w:id="36"/>
          <w:p w:rsidR="00EE4F26" w:rsidRPr="006F3F79" w:rsidRDefault="00EE4F26" w:rsidP="00CA679A">
            <w:pPr>
              <w:pStyle w:val="SourceSE"/>
              <w:ind w:left="308" w:hangingChars="267" w:hanging="308"/>
            </w:pPr>
            <w:r w:rsidRPr="006F3F79">
              <w:t>Note: *Excluding one</w:t>
            </w:r>
            <w:r w:rsidR="00AA6117" w:rsidRPr="006F3F79">
              <w:rPr>
                <w:rFonts w:hint="eastAsia"/>
              </w:rPr>
              <w:t>-</w:t>
            </w:r>
            <w:r w:rsidRPr="006F3F79">
              <w:t>off items</w:t>
            </w:r>
            <w:r w:rsidRPr="006F3F79">
              <w:br/>
              <w:t>**Fully diluted, excluding one-off items</w:t>
            </w:r>
            <w:r w:rsidRPr="006F3F79">
              <w:br/>
              <w:t xml:space="preserve">***From companies subject to equity-method valuation </w:t>
            </w:r>
          </w:p>
          <w:p w:rsidR="00EE4F26" w:rsidRPr="00AF2297" w:rsidRDefault="00EE4F26" w:rsidP="008457E1">
            <w:pPr>
              <w:pStyle w:val="SourceSE"/>
              <w:ind w:left="427" w:hanging="427"/>
            </w:pPr>
            <w:r w:rsidRPr="00673F14">
              <w:t>Source: Company data, Samsung Securities estimates</w:t>
            </w:r>
          </w:p>
        </w:tc>
        <w:tc>
          <w:tcPr>
            <w:tcW w:w="340" w:type="dxa"/>
            <w:tcMar>
              <w:left w:w="0" w:type="dxa"/>
              <w:right w:w="0" w:type="dxa"/>
            </w:tcMar>
          </w:tcPr>
          <w:p w:rsidR="00EE4F26" w:rsidRPr="009C3E3E" w:rsidRDefault="00EE4F26" w:rsidP="000B2B5B">
            <w:pPr>
              <w:wordWrap w:val="0"/>
              <w:autoSpaceDE w:val="0"/>
              <w:autoSpaceDN w:val="0"/>
              <w:adjustRightInd w:val="0"/>
              <w:snapToGrid w:val="0"/>
              <w:rPr>
                <w:rFonts w:ascii="삼성긴고딕 Ultralight" w:eastAsia="삼성긴고딕 Ultralight" w:hAnsi="삼성긴고딕 Ultralight"/>
                <w:color w:val="000000" w:themeColor="text1"/>
                <w:spacing w:val="-6"/>
                <w:w w:val="95"/>
              </w:rPr>
            </w:pPr>
          </w:p>
        </w:tc>
        <w:tc>
          <w:tcPr>
            <w:tcW w:w="4933" w:type="dxa"/>
            <w:tcMar>
              <w:left w:w="0" w:type="dxa"/>
              <w:right w:w="0" w:type="dxa"/>
            </w:tcMar>
          </w:tcPr>
          <w:p w:rsidR="00EE4F26" w:rsidRPr="00CA392C" w:rsidRDefault="00EE4F26" w:rsidP="0053544D">
            <w:pPr>
              <w:pStyle w:val="ChartTableTitleE"/>
            </w:pPr>
            <w:r w:rsidRPr="00CA392C">
              <w:t>Balance sheet</w:t>
            </w:r>
          </w:p>
          <w:tbl>
            <w:tblPr>
              <w:tblW w:w="4933" w:type="dxa"/>
              <w:tblLayout w:type="fixed"/>
              <w:tblCellMar>
                <w:left w:w="0" w:type="dxa"/>
                <w:right w:w="0" w:type="dxa"/>
              </w:tblCellMar>
              <w:tblLook w:val="0000" w:firstRow="0" w:lastRow="0" w:firstColumn="0" w:lastColumn="0" w:noHBand="0" w:noVBand="0"/>
            </w:tblPr>
            <w:tblGrid>
              <w:gridCol w:w="2044"/>
              <w:gridCol w:w="577"/>
              <w:gridCol w:w="578"/>
              <w:gridCol w:w="578"/>
              <w:gridCol w:w="578"/>
              <w:gridCol w:w="578"/>
            </w:tblGrid>
            <w:tr w:rsidR="001A66D9" w:rsidRPr="000413F8" w:rsidTr="001A66D9">
              <w:trPr>
                <w:trHeight w:val="227"/>
              </w:trPr>
              <w:tc>
                <w:tcPr>
                  <w:tcW w:w="2044" w:type="dxa"/>
                  <w:tcBorders>
                    <w:top w:val="single" w:sz="4" w:space="0" w:color="808080" w:themeColor="background1" w:themeShade="80"/>
                    <w:bottom w:val="single" w:sz="4" w:space="0" w:color="808080" w:themeColor="background1" w:themeShade="80"/>
                  </w:tcBorders>
                  <w:shd w:val="clear" w:color="auto" w:fill="auto"/>
                  <w:tcMar>
                    <w:right w:w="28" w:type="dxa"/>
                  </w:tcMar>
                  <w:vAlign w:val="center"/>
                </w:tcPr>
                <w:p w:rsidR="001A66D9" w:rsidRPr="000413F8" w:rsidRDefault="00280239" w:rsidP="001A66D9">
                  <w:pPr>
                    <w:pStyle w:val="TableLBSE"/>
                    <w:ind w:left="20"/>
                  </w:pPr>
                  <w:bookmarkStart w:id="37" w:name="K2_FinData3" w:colFirst="0" w:colLast="5"/>
                  <w:r>
                    <w:t>Year-end Dec 31 (KRWb)</w:t>
                  </w:r>
                </w:p>
              </w:tc>
              <w:tc>
                <w:tcPr>
                  <w:tcW w:w="577"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DA3FF5" w:rsidRDefault="00280239" w:rsidP="001A66D9">
                  <w:pPr>
                    <w:pStyle w:val="TableRBSE"/>
                    <w:ind w:left="92" w:right="20" w:hanging="92"/>
                  </w:pPr>
                  <w:r>
                    <w:t>2023</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2024</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2025E</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2026E</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2027E</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Current assets</w:t>
                  </w:r>
                </w:p>
              </w:tc>
              <w:tc>
                <w:tcPr>
                  <w:tcW w:w="577"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2,412</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2,113</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2,349</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2,675</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2,943</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Cash &amp; equivalents</w:t>
                  </w:r>
                </w:p>
              </w:tc>
              <w:tc>
                <w:tcPr>
                  <w:tcW w:w="577" w:type="dxa"/>
                  <w:tcMar>
                    <w:right w:w="0" w:type="dxa"/>
                  </w:tcMar>
                  <w:vAlign w:val="center"/>
                </w:tcPr>
                <w:p w:rsidR="00EE4F26" w:rsidRPr="000413F8" w:rsidRDefault="00280239" w:rsidP="006F3F79">
                  <w:pPr>
                    <w:pStyle w:val="TableRSE"/>
                    <w:ind w:right="20"/>
                  </w:pPr>
                  <w:r>
                    <w:t>390</w:t>
                  </w:r>
                </w:p>
              </w:tc>
              <w:tc>
                <w:tcPr>
                  <w:tcW w:w="578" w:type="dxa"/>
                  <w:tcMar>
                    <w:right w:w="0" w:type="dxa"/>
                  </w:tcMar>
                  <w:vAlign w:val="center"/>
                </w:tcPr>
                <w:p w:rsidR="00EE4F26" w:rsidRPr="000413F8" w:rsidRDefault="00280239" w:rsidP="006F3F79">
                  <w:pPr>
                    <w:pStyle w:val="TableRSE"/>
                    <w:ind w:right="20"/>
                  </w:pPr>
                  <w:r>
                    <w:t>644</w:t>
                  </w:r>
                </w:p>
              </w:tc>
              <w:tc>
                <w:tcPr>
                  <w:tcW w:w="578" w:type="dxa"/>
                  <w:tcMar>
                    <w:right w:w="0" w:type="dxa"/>
                  </w:tcMar>
                  <w:vAlign w:val="center"/>
                </w:tcPr>
                <w:p w:rsidR="00EE4F26" w:rsidRPr="000413F8" w:rsidRDefault="00280239" w:rsidP="006F3F79">
                  <w:pPr>
                    <w:pStyle w:val="TableRSE"/>
                    <w:ind w:right="20"/>
                  </w:pPr>
                  <w:r>
                    <w:t>548</w:t>
                  </w:r>
                </w:p>
              </w:tc>
              <w:tc>
                <w:tcPr>
                  <w:tcW w:w="578" w:type="dxa"/>
                  <w:tcMar>
                    <w:right w:w="0" w:type="dxa"/>
                  </w:tcMar>
                  <w:vAlign w:val="center"/>
                </w:tcPr>
                <w:p w:rsidR="00EE4F26" w:rsidRPr="000413F8" w:rsidRDefault="00280239" w:rsidP="006F3F79">
                  <w:pPr>
                    <w:pStyle w:val="TableRSE"/>
                    <w:ind w:right="20"/>
                  </w:pPr>
                  <w:r>
                    <w:t>489</w:t>
                  </w:r>
                </w:p>
              </w:tc>
              <w:tc>
                <w:tcPr>
                  <w:tcW w:w="578" w:type="dxa"/>
                  <w:tcMar>
                    <w:right w:w="0" w:type="dxa"/>
                  </w:tcMar>
                  <w:vAlign w:val="center"/>
                </w:tcPr>
                <w:p w:rsidR="00EE4F26" w:rsidRPr="000413F8" w:rsidRDefault="00280239" w:rsidP="006F3F79">
                  <w:pPr>
                    <w:pStyle w:val="TableRSE"/>
                    <w:ind w:right="20"/>
                  </w:pPr>
                  <w:r>
                    <w:t>134</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Accounts receivable</w:t>
                  </w:r>
                </w:p>
              </w:tc>
              <w:tc>
                <w:tcPr>
                  <w:tcW w:w="577" w:type="dxa"/>
                  <w:tcMar>
                    <w:right w:w="0" w:type="dxa"/>
                  </w:tcMar>
                  <w:vAlign w:val="center"/>
                </w:tcPr>
                <w:p w:rsidR="00EE4F26" w:rsidRPr="000413F8" w:rsidRDefault="00280239" w:rsidP="006F3F79">
                  <w:pPr>
                    <w:pStyle w:val="TableRSE"/>
                    <w:ind w:right="20"/>
                  </w:pPr>
                  <w:r>
                    <w:t>758</w:t>
                  </w:r>
                </w:p>
              </w:tc>
              <w:tc>
                <w:tcPr>
                  <w:tcW w:w="578" w:type="dxa"/>
                  <w:tcMar>
                    <w:right w:w="0" w:type="dxa"/>
                  </w:tcMar>
                  <w:vAlign w:val="center"/>
                </w:tcPr>
                <w:p w:rsidR="00EE4F26" w:rsidRPr="000413F8" w:rsidRDefault="00280239" w:rsidP="006F3F79">
                  <w:pPr>
                    <w:pStyle w:val="TableRSE"/>
                    <w:ind w:right="20"/>
                  </w:pPr>
                  <w:r>
                    <w:t>469</w:t>
                  </w:r>
                </w:p>
              </w:tc>
              <w:tc>
                <w:tcPr>
                  <w:tcW w:w="578" w:type="dxa"/>
                  <w:tcMar>
                    <w:right w:w="0" w:type="dxa"/>
                  </w:tcMar>
                  <w:vAlign w:val="center"/>
                </w:tcPr>
                <w:p w:rsidR="00EE4F26" w:rsidRPr="000413F8" w:rsidRDefault="00280239" w:rsidP="006F3F79">
                  <w:pPr>
                    <w:pStyle w:val="TableRSE"/>
                    <w:ind w:right="20"/>
                  </w:pPr>
                  <w:r>
                    <w:t>657</w:t>
                  </w:r>
                </w:p>
              </w:tc>
              <w:tc>
                <w:tcPr>
                  <w:tcW w:w="578" w:type="dxa"/>
                  <w:tcMar>
                    <w:right w:w="0" w:type="dxa"/>
                  </w:tcMar>
                  <w:vAlign w:val="center"/>
                </w:tcPr>
                <w:p w:rsidR="00EE4F26" w:rsidRPr="000413F8" w:rsidRDefault="00280239" w:rsidP="006F3F79">
                  <w:pPr>
                    <w:pStyle w:val="TableRSE"/>
                    <w:ind w:right="20"/>
                  </w:pPr>
                  <w:r>
                    <w:t>805</w:t>
                  </w:r>
                </w:p>
              </w:tc>
              <w:tc>
                <w:tcPr>
                  <w:tcW w:w="578" w:type="dxa"/>
                  <w:tcMar>
                    <w:right w:w="0" w:type="dxa"/>
                  </w:tcMar>
                  <w:vAlign w:val="center"/>
                </w:tcPr>
                <w:p w:rsidR="00EE4F26" w:rsidRPr="000413F8" w:rsidRDefault="00280239" w:rsidP="006F3F79">
                  <w:pPr>
                    <w:pStyle w:val="TableRSE"/>
                    <w:ind w:right="20"/>
                  </w:pPr>
                  <w:r>
                    <w:t>1,045</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Inventories</w:t>
                  </w:r>
                </w:p>
              </w:tc>
              <w:tc>
                <w:tcPr>
                  <w:tcW w:w="577" w:type="dxa"/>
                  <w:tcMar>
                    <w:right w:w="0" w:type="dxa"/>
                  </w:tcMar>
                  <w:vAlign w:val="center"/>
                </w:tcPr>
                <w:p w:rsidR="00EE4F26" w:rsidRPr="000413F8" w:rsidRDefault="00280239" w:rsidP="006F3F79">
                  <w:pPr>
                    <w:pStyle w:val="TableRSE"/>
                    <w:ind w:right="20"/>
                  </w:pPr>
                  <w:r>
                    <w:t>917</w:t>
                  </w:r>
                </w:p>
              </w:tc>
              <w:tc>
                <w:tcPr>
                  <w:tcW w:w="578" w:type="dxa"/>
                  <w:tcMar>
                    <w:right w:w="0" w:type="dxa"/>
                  </w:tcMar>
                  <w:vAlign w:val="center"/>
                </w:tcPr>
                <w:p w:rsidR="00EE4F26" w:rsidRPr="000413F8" w:rsidRDefault="00280239" w:rsidP="006F3F79">
                  <w:pPr>
                    <w:pStyle w:val="TableRSE"/>
                    <w:ind w:right="20"/>
                  </w:pPr>
                  <w:r>
                    <w:t>768</w:t>
                  </w:r>
                </w:p>
              </w:tc>
              <w:tc>
                <w:tcPr>
                  <w:tcW w:w="578" w:type="dxa"/>
                  <w:tcMar>
                    <w:right w:w="0" w:type="dxa"/>
                  </w:tcMar>
                  <w:vAlign w:val="center"/>
                </w:tcPr>
                <w:p w:rsidR="00EE4F26" w:rsidRPr="000413F8" w:rsidRDefault="00280239" w:rsidP="006F3F79">
                  <w:pPr>
                    <w:pStyle w:val="TableRSE"/>
                    <w:ind w:right="20"/>
                  </w:pPr>
                  <w:r>
                    <w:t>903</w:t>
                  </w:r>
                </w:p>
              </w:tc>
              <w:tc>
                <w:tcPr>
                  <w:tcW w:w="578" w:type="dxa"/>
                  <w:tcMar>
                    <w:right w:w="0" w:type="dxa"/>
                  </w:tcMar>
                  <w:vAlign w:val="center"/>
                </w:tcPr>
                <w:p w:rsidR="00EE4F26" w:rsidRPr="000413F8" w:rsidRDefault="00280239" w:rsidP="006F3F79">
                  <w:pPr>
                    <w:pStyle w:val="TableRSE"/>
                    <w:ind w:right="20"/>
                  </w:pPr>
                  <w:r>
                    <w:t>1,106</w:t>
                  </w:r>
                </w:p>
              </w:tc>
              <w:tc>
                <w:tcPr>
                  <w:tcW w:w="578" w:type="dxa"/>
                  <w:tcMar>
                    <w:right w:w="0" w:type="dxa"/>
                  </w:tcMar>
                  <w:vAlign w:val="center"/>
                </w:tcPr>
                <w:p w:rsidR="00EE4F26" w:rsidRPr="000413F8" w:rsidRDefault="00280239" w:rsidP="006F3F79">
                  <w:pPr>
                    <w:pStyle w:val="TableRSE"/>
                    <w:ind w:right="20"/>
                  </w:pPr>
                  <w:r>
                    <w:t>1,434</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Other current assets</w:t>
                  </w:r>
                </w:p>
              </w:tc>
              <w:tc>
                <w:tcPr>
                  <w:tcW w:w="577" w:type="dxa"/>
                  <w:tcMar>
                    <w:right w:w="0" w:type="dxa"/>
                  </w:tcMar>
                  <w:vAlign w:val="center"/>
                </w:tcPr>
                <w:p w:rsidR="00EE4F26" w:rsidRPr="000413F8" w:rsidRDefault="00280239" w:rsidP="006F3F79">
                  <w:pPr>
                    <w:pStyle w:val="TableRSE"/>
                    <w:ind w:right="20"/>
                  </w:pPr>
                  <w:r>
                    <w:t>348</w:t>
                  </w:r>
                </w:p>
              </w:tc>
              <w:tc>
                <w:tcPr>
                  <w:tcW w:w="578" w:type="dxa"/>
                  <w:tcMar>
                    <w:right w:w="0" w:type="dxa"/>
                  </w:tcMar>
                  <w:vAlign w:val="center"/>
                </w:tcPr>
                <w:p w:rsidR="00EE4F26" w:rsidRPr="000413F8" w:rsidRDefault="00280239" w:rsidP="006F3F79">
                  <w:pPr>
                    <w:pStyle w:val="TableRSE"/>
                    <w:ind w:right="20"/>
                  </w:pPr>
                  <w:r>
                    <w:t>231</w:t>
                  </w:r>
                </w:p>
              </w:tc>
              <w:tc>
                <w:tcPr>
                  <w:tcW w:w="578" w:type="dxa"/>
                  <w:tcMar>
                    <w:right w:w="0" w:type="dxa"/>
                  </w:tcMar>
                  <w:vAlign w:val="center"/>
                </w:tcPr>
                <w:p w:rsidR="00EE4F26" w:rsidRPr="000413F8" w:rsidRDefault="00280239" w:rsidP="006F3F79">
                  <w:pPr>
                    <w:pStyle w:val="TableRSE"/>
                    <w:ind w:right="20"/>
                  </w:pPr>
                  <w:r>
                    <w:t>241</w:t>
                  </w:r>
                </w:p>
              </w:tc>
              <w:tc>
                <w:tcPr>
                  <w:tcW w:w="578" w:type="dxa"/>
                  <w:tcMar>
                    <w:right w:w="0" w:type="dxa"/>
                  </w:tcMar>
                  <w:vAlign w:val="center"/>
                </w:tcPr>
                <w:p w:rsidR="00EE4F26" w:rsidRPr="000413F8" w:rsidRDefault="00280239" w:rsidP="006F3F79">
                  <w:pPr>
                    <w:pStyle w:val="TableRSE"/>
                    <w:ind w:right="20"/>
                  </w:pPr>
                  <w:r>
                    <w:t>275</w:t>
                  </w:r>
                </w:p>
              </w:tc>
              <w:tc>
                <w:tcPr>
                  <w:tcW w:w="578" w:type="dxa"/>
                  <w:tcMar>
                    <w:right w:w="0" w:type="dxa"/>
                  </w:tcMar>
                  <w:vAlign w:val="center"/>
                </w:tcPr>
                <w:p w:rsidR="00EE4F26" w:rsidRPr="000413F8" w:rsidRDefault="00280239" w:rsidP="006F3F79">
                  <w:pPr>
                    <w:pStyle w:val="TableRSE"/>
                    <w:ind w:right="20"/>
                  </w:pPr>
                  <w:r>
                    <w:t>330</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BSE"/>
                    <w:ind w:left="20"/>
                  </w:pPr>
                  <w:r>
                    <w:t>Fixed assets</w:t>
                  </w:r>
                </w:p>
              </w:tc>
              <w:tc>
                <w:tcPr>
                  <w:tcW w:w="577" w:type="dxa"/>
                  <w:tcMar>
                    <w:right w:w="0" w:type="dxa"/>
                  </w:tcMar>
                  <w:vAlign w:val="center"/>
                </w:tcPr>
                <w:p w:rsidR="00EE4F26" w:rsidRPr="000413F8" w:rsidRDefault="00280239" w:rsidP="006F3F79">
                  <w:pPr>
                    <w:pStyle w:val="TableRBSE"/>
                    <w:ind w:right="20"/>
                  </w:pPr>
                  <w:r>
                    <w:t>3,923</w:t>
                  </w:r>
                </w:p>
              </w:tc>
              <w:tc>
                <w:tcPr>
                  <w:tcW w:w="578" w:type="dxa"/>
                  <w:tcMar>
                    <w:right w:w="0" w:type="dxa"/>
                  </w:tcMar>
                  <w:vAlign w:val="center"/>
                </w:tcPr>
                <w:p w:rsidR="00EE4F26" w:rsidRPr="000413F8" w:rsidRDefault="00280239" w:rsidP="006F3F79">
                  <w:pPr>
                    <w:pStyle w:val="TableRBSE"/>
                    <w:ind w:right="20"/>
                  </w:pPr>
                  <w:r>
                    <w:t>5,820</w:t>
                  </w:r>
                </w:p>
              </w:tc>
              <w:tc>
                <w:tcPr>
                  <w:tcW w:w="578" w:type="dxa"/>
                  <w:tcMar>
                    <w:right w:w="0" w:type="dxa"/>
                  </w:tcMar>
                  <w:vAlign w:val="center"/>
                </w:tcPr>
                <w:p w:rsidR="00EE4F26" w:rsidRPr="000413F8" w:rsidRDefault="00280239" w:rsidP="006F3F79">
                  <w:pPr>
                    <w:pStyle w:val="TableRBSE"/>
                    <w:ind w:right="20"/>
                  </w:pPr>
                  <w:r>
                    <w:t>6,867</w:t>
                  </w:r>
                </w:p>
              </w:tc>
              <w:tc>
                <w:tcPr>
                  <w:tcW w:w="578" w:type="dxa"/>
                  <w:tcMar>
                    <w:right w:w="0" w:type="dxa"/>
                  </w:tcMar>
                  <w:vAlign w:val="center"/>
                </w:tcPr>
                <w:p w:rsidR="00EE4F26" w:rsidRPr="000413F8" w:rsidRDefault="00280239" w:rsidP="006F3F79">
                  <w:pPr>
                    <w:pStyle w:val="TableRBSE"/>
                    <w:ind w:right="20"/>
                  </w:pPr>
                  <w:r>
                    <w:t>7,315</w:t>
                  </w:r>
                </w:p>
              </w:tc>
              <w:tc>
                <w:tcPr>
                  <w:tcW w:w="578" w:type="dxa"/>
                  <w:tcMar>
                    <w:right w:w="0" w:type="dxa"/>
                  </w:tcMar>
                  <w:vAlign w:val="center"/>
                </w:tcPr>
                <w:p w:rsidR="00EE4F26" w:rsidRPr="000413F8" w:rsidRDefault="00280239" w:rsidP="006F3F79">
                  <w:pPr>
                    <w:pStyle w:val="TableRBSE"/>
                    <w:ind w:right="20"/>
                  </w:pPr>
                  <w:r>
                    <w:t>7,577</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Investment assets</w:t>
                  </w:r>
                </w:p>
              </w:tc>
              <w:tc>
                <w:tcPr>
                  <w:tcW w:w="577" w:type="dxa"/>
                  <w:tcMar>
                    <w:right w:w="0" w:type="dxa"/>
                  </w:tcMar>
                  <w:vAlign w:val="center"/>
                </w:tcPr>
                <w:p w:rsidR="00EE4F26" w:rsidRPr="000413F8" w:rsidRDefault="00280239" w:rsidP="006F3F79">
                  <w:pPr>
                    <w:pStyle w:val="TableRSE"/>
                    <w:ind w:right="20"/>
                  </w:pPr>
                  <w:r>
                    <w:t>291</w:t>
                  </w:r>
                </w:p>
              </w:tc>
              <w:tc>
                <w:tcPr>
                  <w:tcW w:w="578" w:type="dxa"/>
                  <w:tcMar>
                    <w:right w:w="0" w:type="dxa"/>
                  </w:tcMar>
                  <w:vAlign w:val="center"/>
                </w:tcPr>
                <w:p w:rsidR="00EE4F26" w:rsidRPr="000413F8" w:rsidRDefault="00280239" w:rsidP="006F3F79">
                  <w:pPr>
                    <w:pStyle w:val="TableRSE"/>
                    <w:ind w:right="20"/>
                  </w:pPr>
                  <w:r>
                    <w:t>200</w:t>
                  </w:r>
                </w:p>
              </w:tc>
              <w:tc>
                <w:tcPr>
                  <w:tcW w:w="578" w:type="dxa"/>
                  <w:tcMar>
                    <w:right w:w="0" w:type="dxa"/>
                  </w:tcMar>
                  <w:vAlign w:val="center"/>
                </w:tcPr>
                <w:p w:rsidR="00EE4F26" w:rsidRPr="000413F8" w:rsidRDefault="00280239" w:rsidP="006F3F79">
                  <w:pPr>
                    <w:pStyle w:val="TableRSE"/>
                    <w:ind w:right="20"/>
                  </w:pPr>
                  <w:r>
                    <w:t>213</w:t>
                  </w:r>
                </w:p>
              </w:tc>
              <w:tc>
                <w:tcPr>
                  <w:tcW w:w="578" w:type="dxa"/>
                  <w:tcMar>
                    <w:right w:w="0" w:type="dxa"/>
                  </w:tcMar>
                  <w:vAlign w:val="center"/>
                </w:tcPr>
                <w:p w:rsidR="00EE4F26" w:rsidRPr="000413F8" w:rsidRDefault="00280239" w:rsidP="006F3F79">
                  <w:pPr>
                    <w:pStyle w:val="TableRSE"/>
                    <w:ind w:right="20"/>
                  </w:pPr>
                  <w:r>
                    <w:t>259</w:t>
                  </w:r>
                </w:p>
              </w:tc>
              <w:tc>
                <w:tcPr>
                  <w:tcW w:w="578" w:type="dxa"/>
                  <w:tcMar>
                    <w:right w:w="0" w:type="dxa"/>
                  </w:tcMar>
                  <w:vAlign w:val="center"/>
                </w:tcPr>
                <w:p w:rsidR="00EE4F26" w:rsidRPr="000413F8" w:rsidRDefault="00280239" w:rsidP="006F3F79">
                  <w:pPr>
                    <w:pStyle w:val="TableRSE"/>
                    <w:ind w:right="20"/>
                  </w:pPr>
                  <w:r>
                    <w:t>332</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Tangible assets</w:t>
                  </w:r>
                </w:p>
              </w:tc>
              <w:tc>
                <w:tcPr>
                  <w:tcW w:w="577" w:type="dxa"/>
                  <w:tcMar>
                    <w:right w:w="0" w:type="dxa"/>
                  </w:tcMar>
                  <w:vAlign w:val="center"/>
                </w:tcPr>
                <w:p w:rsidR="00EE4F26" w:rsidRPr="000413F8" w:rsidRDefault="00280239" w:rsidP="006F3F79">
                  <w:pPr>
                    <w:pStyle w:val="TableRSE"/>
                    <w:ind w:right="20"/>
                  </w:pPr>
                  <w:r>
                    <w:t>3,359</w:t>
                  </w:r>
                </w:p>
              </w:tc>
              <w:tc>
                <w:tcPr>
                  <w:tcW w:w="578" w:type="dxa"/>
                  <w:tcMar>
                    <w:right w:w="0" w:type="dxa"/>
                  </w:tcMar>
                  <w:vAlign w:val="center"/>
                </w:tcPr>
                <w:p w:rsidR="00EE4F26" w:rsidRPr="000413F8" w:rsidRDefault="00280239" w:rsidP="006F3F79">
                  <w:pPr>
                    <w:pStyle w:val="TableRSE"/>
                    <w:ind w:right="20"/>
                  </w:pPr>
                  <w:r>
                    <w:t>5,160</w:t>
                  </w:r>
                </w:p>
              </w:tc>
              <w:tc>
                <w:tcPr>
                  <w:tcW w:w="578" w:type="dxa"/>
                  <w:tcMar>
                    <w:right w:w="0" w:type="dxa"/>
                  </w:tcMar>
                  <w:vAlign w:val="center"/>
                </w:tcPr>
                <w:p w:rsidR="00EE4F26" w:rsidRPr="000413F8" w:rsidRDefault="00280239" w:rsidP="006F3F79">
                  <w:pPr>
                    <w:pStyle w:val="TableRSE"/>
                    <w:ind w:right="20"/>
                  </w:pPr>
                  <w:r>
                    <w:t>6,202</w:t>
                  </w:r>
                </w:p>
              </w:tc>
              <w:tc>
                <w:tcPr>
                  <w:tcW w:w="578" w:type="dxa"/>
                  <w:tcMar>
                    <w:right w:w="0" w:type="dxa"/>
                  </w:tcMar>
                  <w:vAlign w:val="center"/>
                </w:tcPr>
                <w:p w:rsidR="00EE4F26" w:rsidRPr="000413F8" w:rsidRDefault="00280239" w:rsidP="006F3F79">
                  <w:pPr>
                    <w:pStyle w:val="TableRSE"/>
                    <w:ind w:right="20"/>
                  </w:pPr>
                  <w:r>
                    <w:t>6,611</w:t>
                  </w:r>
                </w:p>
              </w:tc>
              <w:tc>
                <w:tcPr>
                  <w:tcW w:w="578" w:type="dxa"/>
                  <w:tcMar>
                    <w:right w:w="0" w:type="dxa"/>
                  </w:tcMar>
                  <w:vAlign w:val="center"/>
                </w:tcPr>
                <w:p w:rsidR="00EE4F26" w:rsidRPr="000413F8" w:rsidRDefault="00280239" w:rsidP="006F3F79">
                  <w:pPr>
                    <w:pStyle w:val="TableRSE"/>
                    <w:ind w:right="20"/>
                  </w:pPr>
                  <w:r>
                    <w:t>6,805</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Intangible assets</w:t>
                  </w:r>
                </w:p>
              </w:tc>
              <w:tc>
                <w:tcPr>
                  <w:tcW w:w="577" w:type="dxa"/>
                  <w:tcMar>
                    <w:right w:w="0" w:type="dxa"/>
                  </w:tcMar>
                  <w:vAlign w:val="center"/>
                </w:tcPr>
                <w:p w:rsidR="00EE4F26" w:rsidRPr="000413F8" w:rsidRDefault="00280239" w:rsidP="006F3F79">
                  <w:pPr>
                    <w:pStyle w:val="TableRSE"/>
                    <w:ind w:right="20"/>
                  </w:pPr>
                  <w:r>
                    <w:t>41</w:t>
                  </w:r>
                </w:p>
              </w:tc>
              <w:tc>
                <w:tcPr>
                  <w:tcW w:w="578" w:type="dxa"/>
                  <w:tcMar>
                    <w:right w:w="0" w:type="dxa"/>
                  </w:tcMar>
                  <w:vAlign w:val="center"/>
                </w:tcPr>
                <w:p w:rsidR="00EE4F26" w:rsidRPr="000413F8" w:rsidRDefault="00280239" w:rsidP="006F3F79">
                  <w:pPr>
                    <w:pStyle w:val="TableRSE"/>
                    <w:ind w:right="20"/>
                  </w:pPr>
                  <w:r>
                    <w:t>45</w:t>
                  </w:r>
                </w:p>
              </w:tc>
              <w:tc>
                <w:tcPr>
                  <w:tcW w:w="578" w:type="dxa"/>
                  <w:tcMar>
                    <w:right w:w="0" w:type="dxa"/>
                  </w:tcMar>
                  <w:vAlign w:val="center"/>
                </w:tcPr>
                <w:p w:rsidR="00EE4F26" w:rsidRPr="000413F8" w:rsidRDefault="00280239" w:rsidP="006F3F79">
                  <w:pPr>
                    <w:pStyle w:val="TableRSE"/>
                    <w:ind w:right="20"/>
                  </w:pPr>
                  <w:r>
                    <w:t>36</w:t>
                  </w:r>
                </w:p>
              </w:tc>
              <w:tc>
                <w:tcPr>
                  <w:tcW w:w="578" w:type="dxa"/>
                  <w:tcMar>
                    <w:right w:w="0" w:type="dxa"/>
                  </w:tcMar>
                  <w:vAlign w:val="center"/>
                </w:tcPr>
                <w:p w:rsidR="00EE4F26" w:rsidRPr="000413F8" w:rsidRDefault="00280239" w:rsidP="006F3F79">
                  <w:pPr>
                    <w:pStyle w:val="TableRSE"/>
                    <w:ind w:right="20"/>
                  </w:pPr>
                  <w:r>
                    <w:t>30</w:t>
                  </w:r>
                </w:p>
              </w:tc>
              <w:tc>
                <w:tcPr>
                  <w:tcW w:w="578" w:type="dxa"/>
                  <w:tcMar>
                    <w:right w:w="0" w:type="dxa"/>
                  </w:tcMar>
                  <w:vAlign w:val="center"/>
                </w:tcPr>
                <w:p w:rsidR="00EE4F26" w:rsidRPr="000413F8" w:rsidRDefault="00280239" w:rsidP="006F3F79">
                  <w:pPr>
                    <w:pStyle w:val="TableRSE"/>
                    <w:ind w:right="20"/>
                  </w:pPr>
                  <w:r>
                    <w:t>24</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Other long-term assets</w:t>
                  </w:r>
                </w:p>
              </w:tc>
              <w:tc>
                <w:tcPr>
                  <w:tcW w:w="577" w:type="dxa"/>
                  <w:tcMar>
                    <w:right w:w="0" w:type="dxa"/>
                  </w:tcMar>
                  <w:vAlign w:val="center"/>
                </w:tcPr>
                <w:p w:rsidR="00EE4F26" w:rsidRPr="000413F8" w:rsidRDefault="00280239" w:rsidP="006F3F79">
                  <w:pPr>
                    <w:pStyle w:val="TableRSE"/>
                    <w:ind w:right="20"/>
                  </w:pPr>
                  <w:r>
                    <w:t>232</w:t>
                  </w:r>
                </w:p>
              </w:tc>
              <w:tc>
                <w:tcPr>
                  <w:tcW w:w="578" w:type="dxa"/>
                  <w:tcMar>
                    <w:right w:w="0" w:type="dxa"/>
                  </w:tcMar>
                  <w:vAlign w:val="center"/>
                </w:tcPr>
                <w:p w:rsidR="00EE4F26" w:rsidRPr="000413F8" w:rsidRDefault="00280239" w:rsidP="006F3F79">
                  <w:pPr>
                    <w:pStyle w:val="TableRSE"/>
                    <w:ind w:right="20"/>
                  </w:pPr>
                  <w:r>
                    <w:t>416</w:t>
                  </w:r>
                </w:p>
              </w:tc>
              <w:tc>
                <w:tcPr>
                  <w:tcW w:w="578" w:type="dxa"/>
                  <w:tcMar>
                    <w:right w:w="0" w:type="dxa"/>
                  </w:tcMar>
                  <w:vAlign w:val="center"/>
                </w:tcPr>
                <w:p w:rsidR="00EE4F26" w:rsidRPr="000413F8" w:rsidRDefault="00280239" w:rsidP="006F3F79">
                  <w:pPr>
                    <w:pStyle w:val="TableRSE"/>
                    <w:ind w:right="20"/>
                  </w:pPr>
                  <w:r>
                    <w:t>416</w:t>
                  </w:r>
                </w:p>
              </w:tc>
              <w:tc>
                <w:tcPr>
                  <w:tcW w:w="578" w:type="dxa"/>
                  <w:tcMar>
                    <w:right w:w="0" w:type="dxa"/>
                  </w:tcMar>
                  <w:vAlign w:val="center"/>
                </w:tcPr>
                <w:p w:rsidR="00EE4F26" w:rsidRPr="000413F8" w:rsidRDefault="00280239" w:rsidP="006F3F79">
                  <w:pPr>
                    <w:pStyle w:val="TableRSE"/>
                    <w:ind w:right="20"/>
                  </w:pPr>
                  <w:r>
                    <w:t>416</w:t>
                  </w:r>
                </w:p>
              </w:tc>
              <w:tc>
                <w:tcPr>
                  <w:tcW w:w="578" w:type="dxa"/>
                  <w:tcMar>
                    <w:right w:w="0" w:type="dxa"/>
                  </w:tcMar>
                  <w:vAlign w:val="center"/>
                </w:tcPr>
                <w:p w:rsidR="00EE4F26" w:rsidRPr="000413F8" w:rsidRDefault="00280239" w:rsidP="006F3F79">
                  <w:pPr>
                    <w:pStyle w:val="TableRSE"/>
                    <w:ind w:right="20"/>
                  </w:pPr>
                  <w:r>
                    <w:t>416</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Total assets</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6,335</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7,932</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9,217</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9,990</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10,520</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Current liabilities</w:t>
                  </w:r>
                </w:p>
              </w:tc>
              <w:tc>
                <w:tcPr>
                  <w:tcW w:w="577"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1,396</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1,570</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1,227</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1,500</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1,911</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Accounts payable</w:t>
                  </w:r>
                </w:p>
              </w:tc>
              <w:tc>
                <w:tcPr>
                  <w:tcW w:w="577" w:type="dxa"/>
                  <w:tcMar>
                    <w:right w:w="0" w:type="dxa"/>
                  </w:tcMar>
                  <w:vAlign w:val="center"/>
                </w:tcPr>
                <w:p w:rsidR="00EE4F26" w:rsidRPr="000413F8" w:rsidRDefault="00280239" w:rsidP="006F3F79">
                  <w:pPr>
                    <w:pStyle w:val="TableRSE"/>
                    <w:ind w:right="20"/>
                  </w:pPr>
                  <w:r>
                    <w:t>262</w:t>
                  </w:r>
                </w:p>
              </w:tc>
              <w:tc>
                <w:tcPr>
                  <w:tcW w:w="578" w:type="dxa"/>
                  <w:tcMar>
                    <w:right w:w="0" w:type="dxa"/>
                  </w:tcMar>
                  <w:vAlign w:val="center"/>
                </w:tcPr>
                <w:p w:rsidR="00EE4F26" w:rsidRPr="000413F8" w:rsidRDefault="00280239" w:rsidP="006F3F79">
                  <w:pPr>
                    <w:pStyle w:val="TableRSE"/>
                    <w:ind w:right="20"/>
                  </w:pPr>
                  <w:r>
                    <w:t>299</w:t>
                  </w:r>
                </w:p>
              </w:tc>
              <w:tc>
                <w:tcPr>
                  <w:tcW w:w="578" w:type="dxa"/>
                  <w:tcMar>
                    <w:right w:w="0" w:type="dxa"/>
                  </w:tcMar>
                  <w:vAlign w:val="center"/>
                </w:tcPr>
                <w:p w:rsidR="00EE4F26" w:rsidRPr="000413F8" w:rsidRDefault="00280239" w:rsidP="006F3F79">
                  <w:pPr>
                    <w:pStyle w:val="TableRSE"/>
                    <w:ind w:right="20"/>
                  </w:pPr>
                  <w:r>
                    <w:t>301</w:t>
                  </w:r>
                </w:p>
              </w:tc>
              <w:tc>
                <w:tcPr>
                  <w:tcW w:w="578" w:type="dxa"/>
                  <w:tcMar>
                    <w:right w:w="0" w:type="dxa"/>
                  </w:tcMar>
                  <w:vAlign w:val="center"/>
                </w:tcPr>
                <w:p w:rsidR="00EE4F26" w:rsidRPr="000413F8" w:rsidRDefault="00280239" w:rsidP="006F3F79">
                  <w:pPr>
                    <w:pStyle w:val="TableRSE"/>
                    <w:ind w:right="20"/>
                  </w:pPr>
                  <w:r>
                    <w:t>368</w:t>
                  </w:r>
                </w:p>
              </w:tc>
              <w:tc>
                <w:tcPr>
                  <w:tcW w:w="578" w:type="dxa"/>
                  <w:tcMar>
                    <w:right w:w="0" w:type="dxa"/>
                  </w:tcMar>
                  <w:vAlign w:val="center"/>
                </w:tcPr>
                <w:p w:rsidR="00EE4F26" w:rsidRPr="000413F8" w:rsidRDefault="00280239" w:rsidP="006F3F79">
                  <w:pPr>
                    <w:pStyle w:val="TableRSE"/>
                    <w:ind w:right="20"/>
                  </w:pPr>
                  <w:r>
                    <w:t>478</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Short-term debt</w:t>
                  </w:r>
                </w:p>
              </w:tc>
              <w:tc>
                <w:tcPr>
                  <w:tcW w:w="577" w:type="dxa"/>
                  <w:tcMar>
                    <w:right w:w="0" w:type="dxa"/>
                  </w:tcMar>
                  <w:vAlign w:val="center"/>
                </w:tcPr>
                <w:p w:rsidR="00EE4F26" w:rsidRPr="000413F8" w:rsidRDefault="00280239" w:rsidP="006F3F79">
                  <w:pPr>
                    <w:pStyle w:val="TableRSE"/>
                    <w:ind w:right="20"/>
                  </w:pPr>
                  <w:r>
                    <w:t>352</w:t>
                  </w:r>
                </w:p>
              </w:tc>
              <w:tc>
                <w:tcPr>
                  <w:tcW w:w="578" w:type="dxa"/>
                  <w:tcMar>
                    <w:right w:w="0" w:type="dxa"/>
                  </w:tcMar>
                  <w:vAlign w:val="center"/>
                </w:tcPr>
                <w:p w:rsidR="00EE4F26" w:rsidRPr="000413F8" w:rsidRDefault="00280239" w:rsidP="006F3F79">
                  <w:pPr>
                    <w:pStyle w:val="TableRSE"/>
                    <w:ind w:right="20"/>
                  </w:pPr>
                  <w:r>
                    <w:t>185</w:t>
                  </w:r>
                </w:p>
              </w:tc>
              <w:tc>
                <w:tcPr>
                  <w:tcW w:w="578" w:type="dxa"/>
                  <w:tcMar>
                    <w:right w:w="0" w:type="dxa"/>
                  </w:tcMar>
                  <w:vAlign w:val="center"/>
                </w:tcPr>
                <w:p w:rsidR="00EE4F26" w:rsidRPr="000413F8" w:rsidRDefault="00280239" w:rsidP="006F3F79">
                  <w:pPr>
                    <w:pStyle w:val="TableRSE"/>
                    <w:ind w:right="20"/>
                  </w:pPr>
                  <w:r>
                    <w:t>235</w:t>
                  </w:r>
                </w:p>
              </w:tc>
              <w:tc>
                <w:tcPr>
                  <w:tcW w:w="578" w:type="dxa"/>
                  <w:tcMar>
                    <w:right w:w="0" w:type="dxa"/>
                  </w:tcMar>
                  <w:vAlign w:val="center"/>
                </w:tcPr>
                <w:p w:rsidR="00EE4F26" w:rsidRPr="000413F8" w:rsidRDefault="00280239" w:rsidP="006F3F79">
                  <w:pPr>
                    <w:pStyle w:val="TableRSE"/>
                    <w:ind w:right="20"/>
                  </w:pPr>
                  <w:r>
                    <w:t>285</w:t>
                  </w:r>
                </w:p>
              </w:tc>
              <w:tc>
                <w:tcPr>
                  <w:tcW w:w="578" w:type="dxa"/>
                  <w:tcMar>
                    <w:right w:w="0" w:type="dxa"/>
                  </w:tcMar>
                  <w:vAlign w:val="center"/>
                </w:tcPr>
                <w:p w:rsidR="00EE4F26" w:rsidRPr="000413F8" w:rsidRDefault="00280239" w:rsidP="006F3F79">
                  <w:pPr>
                    <w:pStyle w:val="TableRSE"/>
                    <w:ind w:right="20"/>
                  </w:pPr>
                  <w:r>
                    <w:t>335</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Other current liabilities</w:t>
                  </w:r>
                </w:p>
              </w:tc>
              <w:tc>
                <w:tcPr>
                  <w:tcW w:w="577" w:type="dxa"/>
                  <w:tcMar>
                    <w:right w:w="0" w:type="dxa"/>
                  </w:tcMar>
                  <w:vAlign w:val="center"/>
                </w:tcPr>
                <w:p w:rsidR="00EE4F26" w:rsidRPr="000413F8" w:rsidRDefault="00280239" w:rsidP="006F3F79">
                  <w:pPr>
                    <w:pStyle w:val="TableRSE"/>
                    <w:ind w:right="20"/>
                  </w:pPr>
                  <w:r>
                    <w:t>782</w:t>
                  </w:r>
                </w:p>
              </w:tc>
              <w:tc>
                <w:tcPr>
                  <w:tcW w:w="578" w:type="dxa"/>
                  <w:tcMar>
                    <w:right w:w="0" w:type="dxa"/>
                  </w:tcMar>
                  <w:vAlign w:val="center"/>
                </w:tcPr>
                <w:p w:rsidR="00EE4F26" w:rsidRPr="000413F8" w:rsidRDefault="00280239" w:rsidP="006F3F79">
                  <w:pPr>
                    <w:pStyle w:val="TableRSE"/>
                    <w:ind w:right="20"/>
                  </w:pPr>
                  <w:r>
                    <w:t>1,086</w:t>
                  </w:r>
                </w:p>
              </w:tc>
              <w:tc>
                <w:tcPr>
                  <w:tcW w:w="578" w:type="dxa"/>
                  <w:tcMar>
                    <w:right w:w="0" w:type="dxa"/>
                  </w:tcMar>
                  <w:vAlign w:val="center"/>
                </w:tcPr>
                <w:p w:rsidR="00EE4F26" w:rsidRPr="000413F8" w:rsidRDefault="00280239" w:rsidP="006F3F79">
                  <w:pPr>
                    <w:pStyle w:val="TableRSE"/>
                    <w:ind w:right="20"/>
                  </w:pPr>
                  <w:r>
                    <w:t>691</w:t>
                  </w:r>
                </w:p>
              </w:tc>
              <w:tc>
                <w:tcPr>
                  <w:tcW w:w="578" w:type="dxa"/>
                  <w:tcMar>
                    <w:right w:w="0" w:type="dxa"/>
                  </w:tcMar>
                  <w:vAlign w:val="center"/>
                </w:tcPr>
                <w:p w:rsidR="00EE4F26" w:rsidRPr="000413F8" w:rsidRDefault="00280239" w:rsidP="006F3F79">
                  <w:pPr>
                    <w:pStyle w:val="TableRSE"/>
                    <w:ind w:right="20"/>
                  </w:pPr>
                  <w:r>
                    <w:t>847</w:t>
                  </w:r>
                </w:p>
              </w:tc>
              <w:tc>
                <w:tcPr>
                  <w:tcW w:w="578" w:type="dxa"/>
                  <w:tcMar>
                    <w:right w:w="0" w:type="dxa"/>
                  </w:tcMar>
                  <w:vAlign w:val="center"/>
                </w:tcPr>
                <w:p w:rsidR="00EE4F26" w:rsidRPr="000413F8" w:rsidRDefault="00280239" w:rsidP="006F3F79">
                  <w:pPr>
                    <w:pStyle w:val="TableRSE"/>
                    <w:ind w:right="20"/>
                  </w:pPr>
                  <w:r>
                    <w:t>1,099</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BSE"/>
                    <w:ind w:left="20"/>
                  </w:pPr>
                  <w:r>
                    <w:t>Long-term liabilities</w:t>
                  </w:r>
                </w:p>
              </w:tc>
              <w:tc>
                <w:tcPr>
                  <w:tcW w:w="577" w:type="dxa"/>
                  <w:tcMar>
                    <w:right w:w="0" w:type="dxa"/>
                  </w:tcMar>
                  <w:vAlign w:val="center"/>
                </w:tcPr>
                <w:p w:rsidR="00EE4F26" w:rsidRPr="000413F8" w:rsidRDefault="00280239" w:rsidP="006F3F79">
                  <w:pPr>
                    <w:pStyle w:val="TableRBSE"/>
                    <w:ind w:right="20"/>
                  </w:pPr>
                  <w:r>
                    <w:t>2,327</w:t>
                  </w:r>
                </w:p>
              </w:tc>
              <w:tc>
                <w:tcPr>
                  <w:tcW w:w="578" w:type="dxa"/>
                  <w:tcMar>
                    <w:right w:w="0" w:type="dxa"/>
                  </w:tcMar>
                  <w:vAlign w:val="center"/>
                </w:tcPr>
                <w:p w:rsidR="00EE4F26" w:rsidRPr="000413F8" w:rsidRDefault="00280239" w:rsidP="006F3F79">
                  <w:pPr>
                    <w:pStyle w:val="TableRBSE"/>
                    <w:ind w:right="20"/>
                  </w:pPr>
                  <w:r>
                    <w:t>3,042</w:t>
                  </w:r>
                </w:p>
              </w:tc>
              <w:tc>
                <w:tcPr>
                  <w:tcW w:w="578" w:type="dxa"/>
                  <w:tcMar>
                    <w:right w:w="0" w:type="dxa"/>
                  </w:tcMar>
                  <w:vAlign w:val="center"/>
                </w:tcPr>
                <w:p w:rsidR="00EE4F26" w:rsidRPr="000413F8" w:rsidRDefault="00280239" w:rsidP="006F3F79">
                  <w:pPr>
                    <w:pStyle w:val="TableRBSE"/>
                    <w:ind w:right="20"/>
                  </w:pPr>
                  <w:r>
                    <w:t>4,644</w:t>
                  </w:r>
                </w:p>
              </w:tc>
              <w:tc>
                <w:tcPr>
                  <w:tcW w:w="578" w:type="dxa"/>
                  <w:tcMar>
                    <w:right w:w="0" w:type="dxa"/>
                  </w:tcMar>
                  <w:vAlign w:val="center"/>
                </w:tcPr>
                <w:p w:rsidR="00EE4F26" w:rsidRPr="000413F8" w:rsidRDefault="00280239" w:rsidP="006F3F79">
                  <w:pPr>
                    <w:pStyle w:val="TableRBSE"/>
                    <w:ind w:right="20"/>
                  </w:pPr>
                  <w:r>
                    <w:t>5,051</w:t>
                  </w:r>
                </w:p>
              </w:tc>
              <w:tc>
                <w:tcPr>
                  <w:tcW w:w="578" w:type="dxa"/>
                  <w:tcMar>
                    <w:right w:w="0" w:type="dxa"/>
                  </w:tcMar>
                  <w:vAlign w:val="center"/>
                </w:tcPr>
                <w:p w:rsidR="00EE4F26" w:rsidRPr="000413F8" w:rsidRDefault="00280239" w:rsidP="006F3F79">
                  <w:pPr>
                    <w:pStyle w:val="TableRBSE"/>
                    <w:ind w:right="20"/>
                  </w:pPr>
                  <w:r>
                    <w:t>5,062</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Bonds &amp; long-term debt</w:t>
                  </w:r>
                </w:p>
              </w:tc>
              <w:tc>
                <w:tcPr>
                  <w:tcW w:w="577" w:type="dxa"/>
                  <w:tcMar>
                    <w:right w:w="0" w:type="dxa"/>
                  </w:tcMar>
                  <w:vAlign w:val="center"/>
                </w:tcPr>
                <w:p w:rsidR="00EE4F26" w:rsidRPr="000413F8" w:rsidRDefault="00280239" w:rsidP="006F3F79">
                  <w:pPr>
                    <w:pStyle w:val="TableRSE"/>
                    <w:ind w:right="20"/>
                  </w:pPr>
                  <w:r>
                    <w:t>2,218</w:t>
                  </w:r>
                </w:p>
              </w:tc>
              <w:tc>
                <w:tcPr>
                  <w:tcW w:w="578" w:type="dxa"/>
                  <w:tcMar>
                    <w:right w:w="0" w:type="dxa"/>
                  </w:tcMar>
                  <w:vAlign w:val="center"/>
                </w:tcPr>
                <w:p w:rsidR="00EE4F26" w:rsidRPr="000413F8" w:rsidRDefault="00280239" w:rsidP="006F3F79">
                  <w:pPr>
                    <w:pStyle w:val="TableRSE"/>
                    <w:ind w:right="20"/>
                  </w:pPr>
                  <w:r>
                    <w:t>2,938</w:t>
                  </w:r>
                </w:p>
              </w:tc>
              <w:tc>
                <w:tcPr>
                  <w:tcW w:w="578" w:type="dxa"/>
                  <w:tcMar>
                    <w:right w:w="0" w:type="dxa"/>
                  </w:tcMar>
                  <w:vAlign w:val="center"/>
                </w:tcPr>
                <w:p w:rsidR="00EE4F26" w:rsidRPr="000413F8" w:rsidRDefault="00280239" w:rsidP="006F3F79">
                  <w:pPr>
                    <w:pStyle w:val="TableRSE"/>
                    <w:ind w:right="20"/>
                  </w:pPr>
                  <w:r>
                    <w:t>4,538</w:t>
                  </w:r>
                </w:p>
              </w:tc>
              <w:tc>
                <w:tcPr>
                  <w:tcW w:w="578" w:type="dxa"/>
                  <w:tcMar>
                    <w:right w:w="0" w:type="dxa"/>
                  </w:tcMar>
                  <w:vAlign w:val="center"/>
                </w:tcPr>
                <w:p w:rsidR="00EE4F26" w:rsidRPr="000413F8" w:rsidRDefault="00280239" w:rsidP="006F3F79">
                  <w:pPr>
                    <w:pStyle w:val="TableRSE"/>
                    <w:ind w:right="20"/>
                  </w:pPr>
                  <w:r>
                    <w:t>4,938</w:t>
                  </w:r>
                </w:p>
              </w:tc>
              <w:tc>
                <w:tcPr>
                  <w:tcW w:w="578" w:type="dxa"/>
                  <w:tcMar>
                    <w:right w:w="0" w:type="dxa"/>
                  </w:tcMar>
                  <w:vAlign w:val="center"/>
                </w:tcPr>
                <w:p w:rsidR="00EE4F26" w:rsidRPr="000413F8" w:rsidRDefault="00280239" w:rsidP="006F3F79">
                  <w:pPr>
                    <w:pStyle w:val="TableRSE"/>
                    <w:ind w:right="20"/>
                  </w:pPr>
                  <w:r>
                    <w:t>4,938</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Other long-term liabilities</w:t>
                  </w:r>
                </w:p>
              </w:tc>
              <w:tc>
                <w:tcPr>
                  <w:tcW w:w="577" w:type="dxa"/>
                  <w:tcMar>
                    <w:right w:w="0" w:type="dxa"/>
                  </w:tcMar>
                  <w:vAlign w:val="center"/>
                </w:tcPr>
                <w:p w:rsidR="00EE4F26" w:rsidRPr="000413F8" w:rsidRDefault="00280239" w:rsidP="006F3F79">
                  <w:pPr>
                    <w:pStyle w:val="TableRSE"/>
                    <w:ind w:right="20"/>
                  </w:pPr>
                  <w:r>
                    <w:t>109</w:t>
                  </w:r>
                </w:p>
              </w:tc>
              <w:tc>
                <w:tcPr>
                  <w:tcW w:w="578" w:type="dxa"/>
                  <w:tcMar>
                    <w:right w:w="0" w:type="dxa"/>
                  </w:tcMar>
                  <w:vAlign w:val="center"/>
                </w:tcPr>
                <w:p w:rsidR="00EE4F26" w:rsidRPr="000413F8" w:rsidRDefault="00280239" w:rsidP="006F3F79">
                  <w:pPr>
                    <w:pStyle w:val="TableRSE"/>
                    <w:ind w:right="20"/>
                  </w:pPr>
                  <w:r>
                    <w:t>104</w:t>
                  </w:r>
                </w:p>
              </w:tc>
              <w:tc>
                <w:tcPr>
                  <w:tcW w:w="578" w:type="dxa"/>
                  <w:tcMar>
                    <w:right w:w="0" w:type="dxa"/>
                  </w:tcMar>
                  <w:vAlign w:val="center"/>
                </w:tcPr>
                <w:p w:rsidR="00EE4F26" w:rsidRPr="000413F8" w:rsidRDefault="00280239" w:rsidP="006F3F79">
                  <w:pPr>
                    <w:pStyle w:val="TableRSE"/>
                    <w:ind w:right="20"/>
                  </w:pPr>
                  <w:r>
                    <w:t>106</w:t>
                  </w:r>
                </w:p>
              </w:tc>
              <w:tc>
                <w:tcPr>
                  <w:tcW w:w="578" w:type="dxa"/>
                  <w:tcMar>
                    <w:right w:w="0" w:type="dxa"/>
                  </w:tcMar>
                  <w:vAlign w:val="center"/>
                </w:tcPr>
                <w:p w:rsidR="00EE4F26" w:rsidRPr="000413F8" w:rsidRDefault="00280239" w:rsidP="006F3F79">
                  <w:pPr>
                    <w:pStyle w:val="TableRSE"/>
                    <w:ind w:right="20"/>
                  </w:pPr>
                  <w:r>
                    <w:t>113</w:t>
                  </w:r>
                </w:p>
              </w:tc>
              <w:tc>
                <w:tcPr>
                  <w:tcW w:w="578" w:type="dxa"/>
                  <w:tcMar>
                    <w:right w:w="0" w:type="dxa"/>
                  </w:tcMar>
                  <w:vAlign w:val="center"/>
                </w:tcPr>
                <w:p w:rsidR="00EE4F26" w:rsidRPr="000413F8" w:rsidRDefault="00280239" w:rsidP="006F3F79">
                  <w:pPr>
                    <w:pStyle w:val="TableRSE"/>
                    <w:ind w:right="20"/>
                  </w:pPr>
                  <w:r>
                    <w:t>124</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Total liabilities</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3,723</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4,612</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5,871</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6,551</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6,973</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Owners of parent equity</w:t>
                  </w:r>
                </w:p>
              </w:tc>
              <w:tc>
                <w:tcPr>
                  <w:tcW w:w="577"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2,350</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2,970</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2,993</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3,079</w:t>
                  </w:r>
                </w:p>
              </w:tc>
              <w:tc>
                <w:tcPr>
                  <w:tcW w:w="578" w:type="dxa"/>
                  <w:tcBorders>
                    <w:top w:val="single" w:sz="4" w:space="0" w:color="808080" w:themeColor="background1" w:themeShade="80"/>
                  </w:tcBorders>
                  <w:tcMar>
                    <w:right w:w="0" w:type="dxa"/>
                  </w:tcMar>
                  <w:vAlign w:val="center"/>
                </w:tcPr>
                <w:p w:rsidR="00EE4F26" w:rsidRPr="000413F8" w:rsidRDefault="00280239" w:rsidP="006F3F79">
                  <w:pPr>
                    <w:pStyle w:val="TableRBSE"/>
                    <w:ind w:right="20"/>
                  </w:pPr>
                  <w:r>
                    <w:t>3,178</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Capital stock</w:t>
                  </w:r>
                </w:p>
              </w:tc>
              <w:tc>
                <w:tcPr>
                  <w:tcW w:w="577" w:type="dxa"/>
                  <w:tcMar>
                    <w:right w:w="0" w:type="dxa"/>
                  </w:tcMar>
                  <w:vAlign w:val="center"/>
                </w:tcPr>
                <w:p w:rsidR="00EE4F26" w:rsidRPr="000413F8" w:rsidRDefault="00280239" w:rsidP="006F3F79">
                  <w:pPr>
                    <w:pStyle w:val="TableRSE"/>
                    <w:ind w:right="20"/>
                  </w:pPr>
                  <w:r>
                    <w:t>39</w:t>
                  </w:r>
                </w:p>
              </w:tc>
              <w:tc>
                <w:tcPr>
                  <w:tcW w:w="578" w:type="dxa"/>
                  <w:tcMar>
                    <w:right w:w="0" w:type="dxa"/>
                  </w:tcMar>
                  <w:vAlign w:val="center"/>
                </w:tcPr>
                <w:p w:rsidR="00EE4F26" w:rsidRPr="000413F8" w:rsidRDefault="00280239" w:rsidP="006F3F79">
                  <w:pPr>
                    <w:pStyle w:val="TableRSE"/>
                    <w:ind w:right="20"/>
                  </w:pPr>
                  <w:r>
                    <w:t>39</w:t>
                  </w:r>
                </w:p>
              </w:tc>
              <w:tc>
                <w:tcPr>
                  <w:tcW w:w="578" w:type="dxa"/>
                  <w:tcMar>
                    <w:right w:w="0" w:type="dxa"/>
                  </w:tcMar>
                  <w:vAlign w:val="center"/>
                </w:tcPr>
                <w:p w:rsidR="00EE4F26" w:rsidRPr="000413F8" w:rsidRDefault="00280239" w:rsidP="006F3F79">
                  <w:pPr>
                    <w:pStyle w:val="TableRSE"/>
                    <w:ind w:right="20"/>
                  </w:pPr>
                  <w:r>
                    <w:t>39</w:t>
                  </w:r>
                </w:p>
              </w:tc>
              <w:tc>
                <w:tcPr>
                  <w:tcW w:w="578" w:type="dxa"/>
                  <w:tcMar>
                    <w:right w:w="0" w:type="dxa"/>
                  </w:tcMar>
                  <w:vAlign w:val="center"/>
                </w:tcPr>
                <w:p w:rsidR="00EE4F26" w:rsidRPr="000413F8" w:rsidRDefault="00280239" w:rsidP="006F3F79">
                  <w:pPr>
                    <w:pStyle w:val="TableRSE"/>
                    <w:ind w:right="20"/>
                  </w:pPr>
                  <w:r>
                    <w:t>39</w:t>
                  </w:r>
                </w:p>
              </w:tc>
              <w:tc>
                <w:tcPr>
                  <w:tcW w:w="578" w:type="dxa"/>
                  <w:tcMar>
                    <w:right w:w="0" w:type="dxa"/>
                  </w:tcMar>
                  <w:vAlign w:val="center"/>
                </w:tcPr>
                <w:p w:rsidR="00EE4F26" w:rsidRPr="000413F8" w:rsidRDefault="00280239" w:rsidP="006F3F79">
                  <w:pPr>
                    <w:pStyle w:val="TableRSE"/>
                    <w:ind w:right="20"/>
                  </w:pPr>
                  <w:r>
                    <w:t>39</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Capital surplus</w:t>
                  </w:r>
                </w:p>
              </w:tc>
              <w:tc>
                <w:tcPr>
                  <w:tcW w:w="577" w:type="dxa"/>
                  <w:tcMar>
                    <w:right w:w="0" w:type="dxa"/>
                  </w:tcMar>
                  <w:vAlign w:val="center"/>
                </w:tcPr>
                <w:p w:rsidR="00EE4F26" w:rsidRPr="000413F8" w:rsidRDefault="00280239" w:rsidP="006F3F79">
                  <w:pPr>
                    <w:pStyle w:val="TableRSE"/>
                    <w:ind w:right="20"/>
                  </w:pPr>
                  <w:r>
                    <w:t>1,457</w:t>
                  </w:r>
                </w:p>
              </w:tc>
              <w:tc>
                <w:tcPr>
                  <w:tcW w:w="578" w:type="dxa"/>
                  <w:tcMar>
                    <w:right w:w="0" w:type="dxa"/>
                  </w:tcMar>
                  <w:vAlign w:val="center"/>
                </w:tcPr>
                <w:p w:rsidR="00EE4F26" w:rsidRPr="000413F8" w:rsidRDefault="00280239" w:rsidP="006F3F79">
                  <w:pPr>
                    <w:pStyle w:val="TableRSE"/>
                    <w:ind w:right="20"/>
                  </w:pPr>
                  <w:r>
                    <w:t>1,459</w:t>
                  </w:r>
                </w:p>
              </w:tc>
              <w:tc>
                <w:tcPr>
                  <w:tcW w:w="578" w:type="dxa"/>
                  <w:tcMar>
                    <w:right w:w="0" w:type="dxa"/>
                  </w:tcMar>
                  <w:vAlign w:val="center"/>
                </w:tcPr>
                <w:p w:rsidR="00EE4F26" w:rsidRPr="000413F8" w:rsidRDefault="00280239" w:rsidP="006F3F79">
                  <w:pPr>
                    <w:pStyle w:val="TableRSE"/>
                    <w:ind w:right="20"/>
                  </w:pPr>
                  <w:r>
                    <w:t>1,459</w:t>
                  </w:r>
                </w:p>
              </w:tc>
              <w:tc>
                <w:tcPr>
                  <w:tcW w:w="578" w:type="dxa"/>
                  <w:tcMar>
                    <w:right w:w="0" w:type="dxa"/>
                  </w:tcMar>
                  <w:vAlign w:val="center"/>
                </w:tcPr>
                <w:p w:rsidR="00EE4F26" w:rsidRPr="000413F8" w:rsidRDefault="00280239" w:rsidP="006F3F79">
                  <w:pPr>
                    <w:pStyle w:val="TableRSE"/>
                    <w:ind w:right="20"/>
                  </w:pPr>
                  <w:r>
                    <w:t>1,459</w:t>
                  </w:r>
                </w:p>
              </w:tc>
              <w:tc>
                <w:tcPr>
                  <w:tcW w:w="578" w:type="dxa"/>
                  <w:tcMar>
                    <w:right w:w="0" w:type="dxa"/>
                  </w:tcMar>
                  <w:vAlign w:val="center"/>
                </w:tcPr>
                <w:p w:rsidR="00EE4F26" w:rsidRPr="000413F8" w:rsidRDefault="00280239" w:rsidP="006F3F79">
                  <w:pPr>
                    <w:pStyle w:val="TableRSE"/>
                    <w:ind w:right="20"/>
                  </w:pPr>
                  <w:r>
                    <w:t>1,459</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Retained earnings</w:t>
                  </w:r>
                </w:p>
              </w:tc>
              <w:tc>
                <w:tcPr>
                  <w:tcW w:w="577" w:type="dxa"/>
                  <w:tcMar>
                    <w:right w:w="0" w:type="dxa"/>
                  </w:tcMar>
                  <w:vAlign w:val="center"/>
                </w:tcPr>
                <w:p w:rsidR="00EE4F26" w:rsidRPr="000413F8" w:rsidRDefault="00280239" w:rsidP="006F3F79">
                  <w:pPr>
                    <w:pStyle w:val="TableRSE"/>
                    <w:ind w:right="20"/>
                  </w:pPr>
                  <w:r>
                    <w:t>998</w:t>
                  </w:r>
                </w:p>
              </w:tc>
              <w:tc>
                <w:tcPr>
                  <w:tcW w:w="578" w:type="dxa"/>
                  <w:tcMar>
                    <w:right w:w="0" w:type="dxa"/>
                  </w:tcMar>
                  <w:vAlign w:val="center"/>
                </w:tcPr>
                <w:p w:rsidR="00EE4F26" w:rsidRPr="000413F8" w:rsidRDefault="00280239" w:rsidP="006F3F79">
                  <w:pPr>
                    <w:pStyle w:val="TableRSE"/>
                    <w:ind w:right="20"/>
                  </w:pPr>
                  <w:r>
                    <w:t>761</w:t>
                  </w:r>
                </w:p>
              </w:tc>
              <w:tc>
                <w:tcPr>
                  <w:tcW w:w="578" w:type="dxa"/>
                  <w:tcMar>
                    <w:right w:w="0" w:type="dxa"/>
                  </w:tcMar>
                  <w:vAlign w:val="center"/>
                </w:tcPr>
                <w:p w:rsidR="00EE4F26" w:rsidRPr="000413F8" w:rsidRDefault="00280239" w:rsidP="006F3F79">
                  <w:pPr>
                    <w:pStyle w:val="TableRSE"/>
                    <w:ind w:right="20"/>
                  </w:pPr>
                  <w:r>
                    <w:t>784</w:t>
                  </w:r>
                </w:p>
              </w:tc>
              <w:tc>
                <w:tcPr>
                  <w:tcW w:w="578" w:type="dxa"/>
                  <w:tcMar>
                    <w:right w:w="0" w:type="dxa"/>
                  </w:tcMar>
                  <w:vAlign w:val="center"/>
                </w:tcPr>
                <w:p w:rsidR="00EE4F26" w:rsidRPr="000413F8" w:rsidRDefault="00280239" w:rsidP="006F3F79">
                  <w:pPr>
                    <w:pStyle w:val="TableRSE"/>
                    <w:ind w:right="20"/>
                  </w:pPr>
                  <w:r>
                    <w:t>869</w:t>
                  </w:r>
                </w:p>
              </w:tc>
              <w:tc>
                <w:tcPr>
                  <w:tcW w:w="578" w:type="dxa"/>
                  <w:tcMar>
                    <w:right w:w="0" w:type="dxa"/>
                  </w:tcMar>
                  <w:vAlign w:val="center"/>
                </w:tcPr>
                <w:p w:rsidR="00EE4F26" w:rsidRPr="000413F8" w:rsidRDefault="00280239" w:rsidP="006F3F79">
                  <w:pPr>
                    <w:pStyle w:val="TableRSE"/>
                    <w:ind w:right="20"/>
                  </w:pPr>
                  <w:r>
                    <w:t>969</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Other</w:t>
                  </w:r>
                </w:p>
              </w:tc>
              <w:tc>
                <w:tcPr>
                  <w:tcW w:w="577" w:type="dxa"/>
                  <w:tcMar>
                    <w:right w:w="0" w:type="dxa"/>
                  </w:tcMar>
                  <w:vAlign w:val="center"/>
                </w:tcPr>
                <w:p w:rsidR="00EE4F26" w:rsidRPr="000413F8" w:rsidRDefault="00280239" w:rsidP="006F3F79">
                  <w:pPr>
                    <w:pStyle w:val="TableRSE"/>
                    <w:ind w:right="20"/>
                  </w:pPr>
                  <w:r>
                    <w:t>-144</w:t>
                  </w:r>
                </w:p>
              </w:tc>
              <w:tc>
                <w:tcPr>
                  <w:tcW w:w="578" w:type="dxa"/>
                  <w:tcMar>
                    <w:right w:w="0" w:type="dxa"/>
                  </w:tcMar>
                  <w:vAlign w:val="center"/>
                </w:tcPr>
                <w:p w:rsidR="00EE4F26" w:rsidRPr="000413F8" w:rsidRDefault="00280239" w:rsidP="006F3F79">
                  <w:pPr>
                    <w:pStyle w:val="TableRSE"/>
                    <w:ind w:right="20"/>
                  </w:pPr>
                  <w:r>
                    <w:t>711</w:t>
                  </w:r>
                </w:p>
              </w:tc>
              <w:tc>
                <w:tcPr>
                  <w:tcW w:w="578" w:type="dxa"/>
                  <w:tcMar>
                    <w:right w:w="0" w:type="dxa"/>
                  </w:tcMar>
                  <w:vAlign w:val="center"/>
                </w:tcPr>
                <w:p w:rsidR="00EE4F26" w:rsidRPr="000413F8" w:rsidRDefault="00280239" w:rsidP="006F3F79">
                  <w:pPr>
                    <w:pStyle w:val="TableRSE"/>
                    <w:ind w:right="20"/>
                  </w:pPr>
                  <w:r>
                    <w:t>711</w:t>
                  </w:r>
                </w:p>
              </w:tc>
              <w:tc>
                <w:tcPr>
                  <w:tcW w:w="578" w:type="dxa"/>
                  <w:tcMar>
                    <w:right w:w="0" w:type="dxa"/>
                  </w:tcMar>
                  <w:vAlign w:val="center"/>
                </w:tcPr>
                <w:p w:rsidR="00EE4F26" w:rsidRPr="000413F8" w:rsidRDefault="00280239" w:rsidP="006F3F79">
                  <w:pPr>
                    <w:pStyle w:val="TableRSE"/>
                    <w:ind w:right="20"/>
                  </w:pPr>
                  <w:r>
                    <w:t>711</w:t>
                  </w:r>
                </w:p>
              </w:tc>
              <w:tc>
                <w:tcPr>
                  <w:tcW w:w="578" w:type="dxa"/>
                  <w:tcMar>
                    <w:right w:w="0" w:type="dxa"/>
                  </w:tcMar>
                  <w:vAlign w:val="center"/>
                </w:tcPr>
                <w:p w:rsidR="00EE4F26" w:rsidRPr="000413F8" w:rsidRDefault="00280239" w:rsidP="006F3F79">
                  <w:pPr>
                    <w:pStyle w:val="TableRSE"/>
                    <w:ind w:right="20"/>
                  </w:pPr>
                  <w:r>
                    <w:t>711</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BSE"/>
                    <w:ind w:left="20"/>
                  </w:pPr>
                  <w:r>
                    <w:t>Non-controlling interests’ equity</w:t>
                  </w:r>
                </w:p>
              </w:tc>
              <w:tc>
                <w:tcPr>
                  <w:tcW w:w="577" w:type="dxa"/>
                  <w:tcMar>
                    <w:right w:w="0" w:type="dxa"/>
                  </w:tcMar>
                  <w:vAlign w:val="center"/>
                </w:tcPr>
                <w:p w:rsidR="00EE4F26" w:rsidRPr="000413F8" w:rsidRDefault="00280239" w:rsidP="006F3F79">
                  <w:pPr>
                    <w:pStyle w:val="TableRBSE"/>
                    <w:ind w:right="20"/>
                  </w:pPr>
                  <w:r>
                    <w:t>261</w:t>
                  </w:r>
                </w:p>
              </w:tc>
              <w:tc>
                <w:tcPr>
                  <w:tcW w:w="578" w:type="dxa"/>
                  <w:tcMar>
                    <w:right w:w="0" w:type="dxa"/>
                  </w:tcMar>
                  <w:vAlign w:val="center"/>
                </w:tcPr>
                <w:p w:rsidR="00EE4F26" w:rsidRPr="000413F8" w:rsidRDefault="00280239" w:rsidP="006F3F79">
                  <w:pPr>
                    <w:pStyle w:val="TableRBSE"/>
                    <w:ind w:right="20"/>
                  </w:pPr>
                  <w:r>
                    <w:t>350</w:t>
                  </w:r>
                </w:p>
              </w:tc>
              <w:tc>
                <w:tcPr>
                  <w:tcW w:w="578" w:type="dxa"/>
                  <w:tcMar>
                    <w:right w:w="0" w:type="dxa"/>
                  </w:tcMar>
                  <w:vAlign w:val="center"/>
                </w:tcPr>
                <w:p w:rsidR="00EE4F26" w:rsidRPr="000413F8" w:rsidRDefault="00280239" w:rsidP="006F3F79">
                  <w:pPr>
                    <w:pStyle w:val="TableRBSE"/>
                    <w:ind w:right="20"/>
                  </w:pPr>
                  <w:r>
                    <w:t>352</w:t>
                  </w:r>
                </w:p>
              </w:tc>
              <w:tc>
                <w:tcPr>
                  <w:tcW w:w="578" w:type="dxa"/>
                  <w:tcMar>
                    <w:right w:w="0" w:type="dxa"/>
                  </w:tcMar>
                  <w:vAlign w:val="center"/>
                </w:tcPr>
                <w:p w:rsidR="00EE4F26" w:rsidRPr="000413F8" w:rsidRDefault="00280239" w:rsidP="006F3F79">
                  <w:pPr>
                    <w:pStyle w:val="TableRBSE"/>
                    <w:ind w:right="20"/>
                  </w:pPr>
                  <w:r>
                    <w:t>360</w:t>
                  </w:r>
                </w:p>
              </w:tc>
              <w:tc>
                <w:tcPr>
                  <w:tcW w:w="578" w:type="dxa"/>
                  <w:tcMar>
                    <w:right w:w="0" w:type="dxa"/>
                  </w:tcMar>
                  <w:vAlign w:val="center"/>
                </w:tcPr>
                <w:p w:rsidR="00EE4F26" w:rsidRPr="000413F8" w:rsidRDefault="00280239" w:rsidP="006F3F79">
                  <w:pPr>
                    <w:pStyle w:val="TableRBSE"/>
                    <w:ind w:right="20"/>
                  </w:pPr>
                  <w:r>
                    <w:t>369</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Total equity</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2,611</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3,321</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3,345</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3,439</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BSE"/>
                    <w:ind w:right="20"/>
                  </w:pPr>
                  <w:r>
                    <w:t>3,547</w:t>
                  </w:r>
                </w:p>
              </w:tc>
            </w:tr>
            <w:tr w:rsidR="00EE4F26" w:rsidRPr="000413F8" w:rsidTr="001A66D9">
              <w:trPr>
                <w:trHeight w:val="227"/>
              </w:trPr>
              <w:tc>
                <w:tcPr>
                  <w:tcW w:w="2044" w:type="dxa"/>
                  <w:tcBorders>
                    <w:top w:val="single" w:sz="4" w:space="0" w:color="808080" w:themeColor="background1" w:themeShade="80"/>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SE"/>
                    <w:ind w:left="20"/>
                  </w:pPr>
                  <w:r>
                    <w:t>Net debt</w:t>
                  </w:r>
                </w:p>
              </w:tc>
              <w:tc>
                <w:tcPr>
                  <w:tcW w:w="577" w:type="dxa"/>
                  <w:tcBorders>
                    <w:top w:val="single" w:sz="4" w:space="0" w:color="808080" w:themeColor="background1" w:themeShade="80"/>
                    <w:bottom w:val="single" w:sz="4" w:space="0" w:color="808080" w:themeColor="background1" w:themeShade="80"/>
                  </w:tcBorders>
                  <w:tcMar>
                    <w:right w:w="0" w:type="dxa"/>
                  </w:tcMar>
                  <w:vAlign w:val="center"/>
                </w:tcPr>
                <w:p w:rsidR="00EE4F26" w:rsidRPr="000413F8" w:rsidRDefault="00280239" w:rsidP="006F3F79">
                  <w:pPr>
                    <w:pStyle w:val="TableRSE"/>
                    <w:ind w:right="20"/>
                  </w:pPr>
                  <w:r>
                    <w:t>2,716</w:t>
                  </w:r>
                </w:p>
              </w:tc>
              <w:tc>
                <w:tcPr>
                  <w:tcW w:w="578" w:type="dxa"/>
                  <w:tcBorders>
                    <w:top w:val="single" w:sz="4" w:space="0" w:color="808080" w:themeColor="background1" w:themeShade="80"/>
                    <w:bottom w:val="single" w:sz="4" w:space="0" w:color="808080" w:themeColor="background1" w:themeShade="80"/>
                  </w:tcBorders>
                  <w:tcMar>
                    <w:right w:w="0" w:type="dxa"/>
                  </w:tcMar>
                  <w:vAlign w:val="center"/>
                </w:tcPr>
                <w:p w:rsidR="00EE4F26" w:rsidRPr="000413F8" w:rsidRDefault="00280239" w:rsidP="006F3F79">
                  <w:pPr>
                    <w:pStyle w:val="TableRSE"/>
                    <w:ind w:right="20"/>
                  </w:pPr>
                  <w:r>
                    <w:t>2,989</w:t>
                  </w:r>
                </w:p>
              </w:tc>
              <w:tc>
                <w:tcPr>
                  <w:tcW w:w="578" w:type="dxa"/>
                  <w:tcBorders>
                    <w:top w:val="single" w:sz="4" w:space="0" w:color="808080" w:themeColor="background1" w:themeShade="80"/>
                    <w:bottom w:val="single" w:sz="4" w:space="0" w:color="808080" w:themeColor="background1" w:themeShade="80"/>
                  </w:tcBorders>
                  <w:tcMar>
                    <w:right w:w="0" w:type="dxa"/>
                  </w:tcMar>
                  <w:vAlign w:val="center"/>
                </w:tcPr>
                <w:p w:rsidR="00EE4F26" w:rsidRPr="000413F8" w:rsidRDefault="00280239" w:rsidP="006F3F79">
                  <w:pPr>
                    <w:pStyle w:val="TableRSE"/>
                    <w:ind w:right="20"/>
                  </w:pPr>
                  <w:r>
                    <w:t>4,294</w:t>
                  </w:r>
                </w:p>
              </w:tc>
              <w:tc>
                <w:tcPr>
                  <w:tcW w:w="578" w:type="dxa"/>
                  <w:tcBorders>
                    <w:top w:val="single" w:sz="4" w:space="0" w:color="808080" w:themeColor="background1" w:themeShade="80"/>
                    <w:bottom w:val="single" w:sz="4" w:space="0" w:color="808080" w:themeColor="background1" w:themeShade="80"/>
                  </w:tcBorders>
                  <w:tcMar>
                    <w:right w:w="0" w:type="dxa"/>
                  </w:tcMar>
                  <w:vAlign w:val="center"/>
                </w:tcPr>
                <w:p w:rsidR="00EE4F26" w:rsidRPr="000413F8" w:rsidRDefault="00280239" w:rsidP="006F3F79">
                  <w:pPr>
                    <w:pStyle w:val="TableRSE"/>
                    <w:ind w:right="20"/>
                  </w:pPr>
                  <w:r>
                    <w:t>4,802</w:t>
                  </w:r>
                </w:p>
              </w:tc>
              <w:tc>
                <w:tcPr>
                  <w:tcW w:w="578" w:type="dxa"/>
                  <w:tcBorders>
                    <w:top w:val="single" w:sz="4" w:space="0" w:color="808080" w:themeColor="background1" w:themeShade="80"/>
                    <w:bottom w:val="single" w:sz="4" w:space="0" w:color="808080" w:themeColor="background1" w:themeShade="80"/>
                  </w:tcBorders>
                  <w:tcMar>
                    <w:right w:w="0" w:type="dxa"/>
                  </w:tcMar>
                  <w:vAlign w:val="center"/>
                </w:tcPr>
                <w:p w:rsidR="00EE4F26" w:rsidRPr="000413F8" w:rsidRDefault="00280239" w:rsidP="006F3F79">
                  <w:pPr>
                    <w:pStyle w:val="TableRSE"/>
                    <w:ind w:right="20"/>
                  </w:pPr>
                  <w:r>
                    <w:t>5,204</w:t>
                  </w:r>
                </w:p>
              </w:tc>
            </w:tr>
            <w:bookmarkEnd w:id="37"/>
          </w:tbl>
          <w:p w:rsidR="00EE4F26" w:rsidRPr="00CA392C" w:rsidRDefault="00EE4F26" w:rsidP="0053544D">
            <w:pPr>
              <w:pStyle w:val="ChartTableTitleE"/>
            </w:pPr>
          </w:p>
          <w:p w:rsidR="00EE4F26" w:rsidRPr="00CA392C" w:rsidRDefault="00EE4F26" w:rsidP="0053544D">
            <w:pPr>
              <w:pStyle w:val="ChartTableTitleE"/>
            </w:pPr>
            <w:r w:rsidRPr="00CA392C">
              <w:rPr>
                <w:rFonts w:hint="eastAsia"/>
              </w:rPr>
              <w:t>Financial ratios</w:t>
            </w:r>
          </w:p>
          <w:tbl>
            <w:tblPr>
              <w:tblW w:w="4933" w:type="dxa"/>
              <w:tblLayout w:type="fixed"/>
              <w:tblCellMar>
                <w:left w:w="0" w:type="dxa"/>
                <w:right w:w="0" w:type="dxa"/>
              </w:tblCellMar>
              <w:tblLook w:val="0000" w:firstRow="0" w:lastRow="0" w:firstColumn="0" w:lastColumn="0" w:noHBand="0" w:noVBand="0"/>
            </w:tblPr>
            <w:tblGrid>
              <w:gridCol w:w="2044"/>
              <w:gridCol w:w="577"/>
              <w:gridCol w:w="578"/>
              <w:gridCol w:w="578"/>
              <w:gridCol w:w="578"/>
              <w:gridCol w:w="578"/>
            </w:tblGrid>
            <w:tr w:rsidR="001A66D9" w:rsidRPr="000413F8" w:rsidTr="001A66D9">
              <w:trPr>
                <w:trHeight w:val="227"/>
              </w:trPr>
              <w:tc>
                <w:tcPr>
                  <w:tcW w:w="2044" w:type="dxa"/>
                  <w:tcBorders>
                    <w:top w:val="single" w:sz="4" w:space="0" w:color="808080" w:themeColor="background1" w:themeShade="80"/>
                    <w:bottom w:val="single" w:sz="4" w:space="0" w:color="808080" w:themeColor="background1" w:themeShade="80"/>
                  </w:tcBorders>
                  <w:shd w:val="clear" w:color="auto" w:fill="auto"/>
                  <w:tcMar>
                    <w:right w:w="28" w:type="dxa"/>
                  </w:tcMar>
                  <w:vAlign w:val="center"/>
                </w:tcPr>
                <w:p w:rsidR="001A66D9" w:rsidRPr="000413F8" w:rsidRDefault="00280239" w:rsidP="001A66D9">
                  <w:pPr>
                    <w:pStyle w:val="TableLBSE"/>
                    <w:ind w:left="20"/>
                  </w:pPr>
                  <w:bookmarkStart w:id="38" w:name="K2_FinData4" w:colFirst="0" w:colLast="5"/>
                  <w:r>
                    <w:t>Year-end Dec 31</w:t>
                  </w:r>
                </w:p>
              </w:tc>
              <w:tc>
                <w:tcPr>
                  <w:tcW w:w="577"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DA3FF5" w:rsidRDefault="00280239" w:rsidP="001A66D9">
                  <w:pPr>
                    <w:pStyle w:val="TableRBSE"/>
                    <w:ind w:left="92" w:right="20" w:hanging="92"/>
                  </w:pPr>
                  <w:r>
                    <w:t>2023</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2024</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2025E</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2026E</w:t>
                  </w:r>
                </w:p>
              </w:tc>
              <w:tc>
                <w:tcPr>
                  <w:tcW w:w="578" w:type="dxa"/>
                  <w:tcBorders>
                    <w:top w:val="single" w:sz="4" w:space="0" w:color="808080" w:themeColor="background1" w:themeShade="80"/>
                    <w:bottom w:val="single" w:sz="4" w:space="0" w:color="808080" w:themeColor="background1" w:themeShade="80"/>
                  </w:tcBorders>
                  <w:shd w:val="clear" w:color="auto" w:fill="auto"/>
                  <w:tcMar>
                    <w:right w:w="0" w:type="dxa"/>
                  </w:tcMar>
                  <w:vAlign w:val="center"/>
                </w:tcPr>
                <w:p w:rsidR="001A66D9" w:rsidRPr="00B37E53" w:rsidRDefault="00280239" w:rsidP="001A66D9">
                  <w:pPr>
                    <w:pStyle w:val="TableRBSE"/>
                    <w:ind w:left="92" w:right="20" w:hanging="92"/>
                  </w:pPr>
                  <w:r>
                    <w:t>2027E</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Growth (%)</w:t>
                  </w:r>
                </w:p>
              </w:tc>
              <w:tc>
                <w:tcPr>
                  <w:tcW w:w="577"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Sales</w:t>
                  </w:r>
                </w:p>
              </w:tc>
              <w:tc>
                <w:tcPr>
                  <w:tcW w:w="577" w:type="dxa"/>
                  <w:tcMar>
                    <w:right w:w="0" w:type="dxa"/>
                  </w:tcMar>
                  <w:vAlign w:val="center"/>
                </w:tcPr>
                <w:p w:rsidR="00EE4F26" w:rsidRPr="000413F8" w:rsidRDefault="00280239" w:rsidP="006F3F79">
                  <w:pPr>
                    <w:pStyle w:val="TableRSE"/>
                    <w:ind w:right="20"/>
                  </w:pPr>
                  <w:r>
                    <w:t>44.2</w:t>
                  </w:r>
                </w:p>
              </w:tc>
              <w:tc>
                <w:tcPr>
                  <w:tcW w:w="578" w:type="dxa"/>
                  <w:tcMar>
                    <w:right w:w="0" w:type="dxa"/>
                  </w:tcMar>
                  <w:vAlign w:val="center"/>
                </w:tcPr>
                <w:p w:rsidR="00EE4F26" w:rsidRPr="000413F8" w:rsidRDefault="00280239" w:rsidP="006F3F79">
                  <w:pPr>
                    <w:pStyle w:val="TableRSE"/>
                    <w:ind w:right="20"/>
                  </w:pPr>
                  <w:r>
                    <w:t>-22.3</w:t>
                  </w:r>
                </w:p>
              </w:tc>
              <w:tc>
                <w:tcPr>
                  <w:tcW w:w="578" w:type="dxa"/>
                  <w:tcMar>
                    <w:right w:w="0" w:type="dxa"/>
                  </w:tcMar>
                  <w:vAlign w:val="center"/>
                </w:tcPr>
                <w:p w:rsidR="00EE4F26" w:rsidRPr="000413F8" w:rsidRDefault="00280239" w:rsidP="006F3F79">
                  <w:pPr>
                    <w:pStyle w:val="TableRSE"/>
                    <w:ind w:right="20"/>
                  </w:pPr>
                  <w:r>
                    <w:t>7.1</w:t>
                  </w:r>
                </w:p>
              </w:tc>
              <w:tc>
                <w:tcPr>
                  <w:tcW w:w="578" w:type="dxa"/>
                  <w:tcMar>
                    <w:right w:w="0" w:type="dxa"/>
                  </w:tcMar>
                  <w:vAlign w:val="center"/>
                </w:tcPr>
                <w:p w:rsidR="00EE4F26" w:rsidRPr="000413F8" w:rsidRDefault="00280239" w:rsidP="006F3F79">
                  <w:pPr>
                    <w:pStyle w:val="TableRSE"/>
                    <w:ind w:right="20"/>
                  </w:pPr>
                  <w:r>
                    <w:t>22.5</w:t>
                  </w:r>
                </w:p>
              </w:tc>
              <w:tc>
                <w:tcPr>
                  <w:tcW w:w="578" w:type="dxa"/>
                  <w:tcMar>
                    <w:right w:w="0" w:type="dxa"/>
                  </w:tcMar>
                  <w:vAlign w:val="center"/>
                </w:tcPr>
                <w:p w:rsidR="00EE4F26" w:rsidRPr="000413F8" w:rsidRDefault="00280239" w:rsidP="006F3F79">
                  <w:pPr>
                    <w:pStyle w:val="TableRSE"/>
                    <w:ind w:right="20"/>
                  </w:pPr>
                  <w:r>
                    <w:t>29.7</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Operating profit</w:t>
                  </w:r>
                </w:p>
              </w:tc>
              <w:tc>
                <w:tcPr>
                  <w:tcW w:w="577" w:type="dxa"/>
                  <w:tcMar>
                    <w:right w:w="0" w:type="dxa"/>
                  </w:tcMar>
                  <w:vAlign w:val="center"/>
                </w:tcPr>
                <w:p w:rsidR="00EE4F26" w:rsidRPr="000413F8" w:rsidRDefault="00280239" w:rsidP="006F3F79">
                  <w:pPr>
                    <w:pStyle w:val="TableRSE"/>
                    <w:ind w:right="20"/>
                  </w:pPr>
                  <w:r>
                    <w:t>-78.4</w:t>
                  </w:r>
                </w:p>
              </w:tc>
              <w:tc>
                <w:tcPr>
                  <w:tcW w:w="578" w:type="dxa"/>
                  <w:tcMar>
                    <w:right w:w="0" w:type="dxa"/>
                  </w:tcMar>
                  <w:vAlign w:val="center"/>
                </w:tcPr>
                <w:p w:rsidR="00EE4F26" w:rsidRPr="000413F8" w:rsidRDefault="00280239" w:rsidP="006F3F79">
                  <w:pPr>
                    <w:pStyle w:val="TableRSE"/>
                    <w:ind w:right="20"/>
                  </w:pPr>
                  <w:r>
                    <w:t>-98.0</w:t>
                  </w:r>
                </w:p>
              </w:tc>
              <w:tc>
                <w:tcPr>
                  <w:tcW w:w="578" w:type="dxa"/>
                  <w:tcMar>
                    <w:right w:w="0" w:type="dxa"/>
                  </w:tcMar>
                  <w:vAlign w:val="center"/>
                </w:tcPr>
                <w:p w:rsidR="00EE4F26" w:rsidRPr="000413F8" w:rsidRDefault="00280239" w:rsidP="006F3F79">
                  <w:pPr>
                    <w:pStyle w:val="TableRSE"/>
                    <w:ind w:right="20"/>
                  </w:pPr>
                  <w:r>
                    <w:t>13,746.9</w:t>
                  </w:r>
                </w:p>
              </w:tc>
              <w:tc>
                <w:tcPr>
                  <w:tcW w:w="578" w:type="dxa"/>
                  <w:tcMar>
                    <w:right w:w="0" w:type="dxa"/>
                  </w:tcMar>
                  <w:vAlign w:val="center"/>
                </w:tcPr>
                <w:p w:rsidR="00EE4F26" w:rsidRPr="000413F8" w:rsidRDefault="00280239" w:rsidP="006F3F79">
                  <w:pPr>
                    <w:pStyle w:val="TableRSE"/>
                    <w:ind w:right="20"/>
                  </w:pPr>
                  <w:r>
                    <w:t>90.8</w:t>
                  </w:r>
                </w:p>
              </w:tc>
              <w:tc>
                <w:tcPr>
                  <w:tcW w:w="578" w:type="dxa"/>
                  <w:tcMar>
                    <w:right w:w="0" w:type="dxa"/>
                  </w:tcMar>
                  <w:vAlign w:val="center"/>
                </w:tcPr>
                <w:p w:rsidR="00EE4F26" w:rsidRPr="000413F8" w:rsidRDefault="00280239" w:rsidP="006F3F79">
                  <w:pPr>
                    <w:pStyle w:val="TableRSE"/>
                    <w:ind w:right="20"/>
                  </w:pPr>
                  <w:r>
                    <w:t>14.6</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Net profit</w:t>
                  </w:r>
                </w:p>
              </w:tc>
              <w:tc>
                <w:tcPr>
                  <w:tcW w:w="577" w:type="dxa"/>
                  <w:tcMar>
                    <w:right w:w="0" w:type="dxa"/>
                  </w:tcMar>
                  <w:vAlign w:val="center"/>
                </w:tcPr>
                <w:p w:rsidR="00EE4F26" w:rsidRPr="000413F8" w:rsidRDefault="00280239" w:rsidP="006F3F79">
                  <w:pPr>
                    <w:pStyle w:val="TableRSE"/>
                    <w:ind w:right="20"/>
                  </w:pPr>
                  <w:r>
                    <w:t>-96.4</w:t>
                  </w:r>
                </w:p>
              </w:tc>
              <w:tc>
                <w:tcPr>
                  <w:tcW w:w="578" w:type="dxa"/>
                  <w:tcMar>
                    <w:right w:w="0" w:type="dxa"/>
                  </w:tcMar>
                  <w:vAlign w:val="center"/>
                </w:tcPr>
                <w:p w:rsidR="00EE4F26" w:rsidRPr="000413F8" w:rsidRDefault="00280239" w:rsidP="006F3F79">
                  <w:pPr>
                    <w:pStyle w:val="TableRSE"/>
                    <w:ind w:right="20"/>
                  </w:pPr>
                  <w:r>
                    <w:t>nm</w:t>
                  </w:r>
                </w:p>
              </w:tc>
              <w:tc>
                <w:tcPr>
                  <w:tcW w:w="578" w:type="dxa"/>
                  <w:tcMar>
                    <w:right w:w="0" w:type="dxa"/>
                  </w:tcMar>
                  <w:vAlign w:val="center"/>
                </w:tcPr>
                <w:p w:rsidR="00EE4F26" w:rsidRPr="000413F8" w:rsidRDefault="00280239" w:rsidP="006F3F79">
                  <w:pPr>
                    <w:pStyle w:val="TableRSE"/>
                    <w:ind w:right="20"/>
                  </w:pPr>
                  <w:r>
                    <w:t>nm</w:t>
                  </w:r>
                </w:p>
              </w:tc>
              <w:tc>
                <w:tcPr>
                  <w:tcW w:w="578" w:type="dxa"/>
                  <w:tcMar>
                    <w:right w:w="0" w:type="dxa"/>
                  </w:tcMar>
                  <w:vAlign w:val="center"/>
                </w:tcPr>
                <w:p w:rsidR="00EE4F26" w:rsidRPr="000413F8" w:rsidRDefault="00280239" w:rsidP="006F3F79">
                  <w:pPr>
                    <w:pStyle w:val="TableRSE"/>
                    <w:ind w:right="20"/>
                  </w:pPr>
                  <w:r>
                    <w:t>274.1</w:t>
                  </w:r>
                </w:p>
              </w:tc>
              <w:tc>
                <w:tcPr>
                  <w:tcW w:w="578" w:type="dxa"/>
                  <w:tcMar>
                    <w:right w:w="0" w:type="dxa"/>
                  </w:tcMar>
                  <w:vAlign w:val="center"/>
                </w:tcPr>
                <w:p w:rsidR="00EE4F26" w:rsidRPr="000413F8" w:rsidRDefault="00280239" w:rsidP="006F3F79">
                  <w:pPr>
                    <w:pStyle w:val="TableRSE"/>
                    <w:ind w:right="20"/>
                  </w:pPr>
                  <w:r>
                    <w:t>15.8</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SE"/>
                    <w:ind w:left="20"/>
                  </w:pPr>
                  <w:r>
                    <w:t>Adjusted EPS**</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-75.7</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nm</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nm</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274.1</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15.8</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Per-share data (KRW)</w:t>
                  </w:r>
                </w:p>
              </w:tc>
              <w:tc>
                <w:tcPr>
                  <w:tcW w:w="577"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 xml:space="preserve">EPS (parent-based) </w:t>
                  </w:r>
                </w:p>
              </w:tc>
              <w:tc>
                <w:tcPr>
                  <w:tcW w:w="577" w:type="dxa"/>
                  <w:tcMar>
                    <w:right w:w="0" w:type="dxa"/>
                  </w:tcMar>
                  <w:vAlign w:val="center"/>
                </w:tcPr>
                <w:p w:rsidR="00EE4F26" w:rsidRPr="000413F8" w:rsidRDefault="00280239" w:rsidP="006F3F79">
                  <w:pPr>
                    <w:pStyle w:val="TableRSE"/>
                    <w:ind w:right="20"/>
                  </w:pPr>
                  <w:r>
                    <w:t>371</w:t>
                  </w:r>
                </w:p>
              </w:tc>
              <w:tc>
                <w:tcPr>
                  <w:tcW w:w="578" w:type="dxa"/>
                  <w:tcMar>
                    <w:right w:w="0" w:type="dxa"/>
                  </w:tcMar>
                  <w:vAlign w:val="center"/>
                </w:tcPr>
                <w:p w:rsidR="00EE4F26" w:rsidRPr="000413F8" w:rsidRDefault="00280239" w:rsidP="006F3F79">
                  <w:pPr>
                    <w:pStyle w:val="TableRSE"/>
                    <w:ind w:right="20"/>
                  </w:pPr>
                  <w:r>
                    <w:t>-2,741</w:t>
                  </w:r>
                </w:p>
              </w:tc>
              <w:tc>
                <w:tcPr>
                  <w:tcW w:w="578" w:type="dxa"/>
                  <w:tcMar>
                    <w:right w:w="0" w:type="dxa"/>
                  </w:tcMar>
                  <w:vAlign w:val="center"/>
                </w:tcPr>
                <w:p w:rsidR="00EE4F26" w:rsidRPr="000413F8" w:rsidRDefault="00280239" w:rsidP="006F3F79">
                  <w:pPr>
                    <w:pStyle w:val="TableRSE"/>
                    <w:ind w:right="20"/>
                  </w:pPr>
                  <w:r>
                    <w:t>296</w:t>
                  </w:r>
                </w:p>
              </w:tc>
              <w:tc>
                <w:tcPr>
                  <w:tcW w:w="578" w:type="dxa"/>
                  <w:tcMar>
                    <w:right w:w="0" w:type="dxa"/>
                  </w:tcMar>
                  <w:vAlign w:val="center"/>
                </w:tcPr>
                <w:p w:rsidR="00EE4F26" w:rsidRPr="000413F8" w:rsidRDefault="00280239" w:rsidP="006F3F79">
                  <w:pPr>
                    <w:pStyle w:val="TableRSE"/>
                    <w:ind w:right="20"/>
                  </w:pPr>
                  <w:r>
                    <w:t>1,106</w:t>
                  </w:r>
                </w:p>
              </w:tc>
              <w:tc>
                <w:tcPr>
                  <w:tcW w:w="578" w:type="dxa"/>
                  <w:tcMar>
                    <w:right w:w="0" w:type="dxa"/>
                  </w:tcMar>
                  <w:vAlign w:val="center"/>
                </w:tcPr>
                <w:p w:rsidR="00EE4F26" w:rsidRPr="000413F8" w:rsidRDefault="00280239" w:rsidP="006F3F79">
                  <w:pPr>
                    <w:pStyle w:val="TableRSE"/>
                    <w:ind w:right="20"/>
                  </w:pPr>
                  <w:r>
                    <w:t>1,280</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 xml:space="preserve">EPS (consolidated) </w:t>
                  </w:r>
                </w:p>
              </w:tc>
              <w:tc>
                <w:tcPr>
                  <w:tcW w:w="577" w:type="dxa"/>
                  <w:tcMar>
                    <w:right w:w="0" w:type="dxa"/>
                  </w:tcMar>
                  <w:vAlign w:val="center"/>
                </w:tcPr>
                <w:p w:rsidR="00EE4F26" w:rsidRPr="000413F8" w:rsidRDefault="00280239" w:rsidP="006F3F79">
                  <w:pPr>
                    <w:pStyle w:val="TableRSE"/>
                    <w:ind w:right="20"/>
                  </w:pPr>
                  <w:r>
                    <w:t>57</w:t>
                  </w:r>
                </w:p>
              </w:tc>
              <w:tc>
                <w:tcPr>
                  <w:tcW w:w="578" w:type="dxa"/>
                  <w:tcMar>
                    <w:right w:w="0" w:type="dxa"/>
                  </w:tcMar>
                  <w:vAlign w:val="center"/>
                </w:tcPr>
                <w:p w:rsidR="00EE4F26" w:rsidRPr="000413F8" w:rsidRDefault="00280239" w:rsidP="006F3F79">
                  <w:pPr>
                    <w:pStyle w:val="TableRSE"/>
                    <w:ind w:right="20"/>
                  </w:pPr>
                  <w:r>
                    <w:t>-2,986</w:t>
                  </w:r>
                </w:p>
              </w:tc>
              <w:tc>
                <w:tcPr>
                  <w:tcW w:w="578" w:type="dxa"/>
                  <w:tcMar>
                    <w:right w:w="0" w:type="dxa"/>
                  </w:tcMar>
                  <w:vAlign w:val="center"/>
                </w:tcPr>
                <w:p w:rsidR="00EE4F26" w:rsidRPr="000413F8" w:rsidRDefault="00280239" w:rsidP="006F3F79">
                  <w:pPr>
                    <w:pStyle w:val="TableRSE"/>
                    <w:ind w:right="20"/>
                  </w:pPr>
                  <w:r>
                    <w:t>322</w:t>
                  </w:r>
                </w:p>
              </w:tc>
              <w:tc>
                <w:tcPr>
                  <w:tcW w:w="578" w:type="dxa"/>
                  <w:tcMar>
                    <w:right w:w="0" w:type="dxa"/>
                  </w:tcMar>
                  <w:vAlign w:val="center"/>
                </w:tcPr>
                <w:p w:rsidR="00EE4F26" w:rsidRPr="000413F8" w:rsidRDefault="00280239" w:rsidP="006F3F79">
                  <w:pPr>
                    <w:pStyle w:val="TableRSE"/>
                    <w:ind w:right="20"/>
                  </w:pPr>
                  <w:r>
                    <w:t>1,205</w:t>
                  </w:r>
                </w:p>
              </w:tc>
              <w:tc>
                <w:tcPr>
                  <w:tcW w:w="578" w:type="dxa"/>
                  <w:tcMar>
                    <w:right w:w="0" w:type="dxa"/>
                  </w:tcMar>
                  <w:vAlign w:val="center"/>
                </w:tcPr>
                <w:p w:rsidR="00EE4F26" w:rsidRPr="000413F8" w:rsidRDefault="00280239" w:rsidP="006F3F79">
                  <w:pPr>
                    <w:pStyle w:val="TableRSE"/>
                    <w:ind w:right="20"/>
                  </w:pPr>
                  <w:r>
                    <w:t>1,395</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Adjusted EPS**</w:t>
                  </w:r>
                </w:p>
              </w:tc>
              <w:tc>
                <w:tcPr>
                  <w:tcW w:w="577" w:type="dxa"/>
                  <w:tcMar>
                    <w:right w:w="0" w:type="dxa"/>
                  </w:tcMar>
                  <w:vAlign w:val="center"/>
                </w:tcPr>
                <w:p w:rsidR="00EE4F26" w:rsidRPr="000413F8" w:rsidRDefault="00280239" w:rsidP="006F3F79">
                  <w:pPr>
                    <w:pStyle w:val="TableRSE"/>
                    <w:ind w:right="20"/>
                  </w:pPr>
                  <w:r>
                    <w:t>371</w:t>
                  </w:r>
                </w:p>
              </w:tc>
              <w:tc>
                <w:tcPr>
                  <w:tcW w:w="578" w:type="dxa"/>
                  <w:tcMar>
                    <w:right w:w="0" w:type="dxa"/>
                  </w:tcMar>
                  <w:vAlign w:val="center"/>
                </w:tcPr>
                <w:p w:rsidR="00EE4F26" w:rsidRPr="000413F8" w:rsidRDefault="00280239" w:rsidP="006F3F79">
                  <w:pPr>
                    <w:pStyle w:val="TableRSE"/>
                    <w:ind w:right="20"/>
                  </w:pPr>
                  <w:r>
                    <w:t>-2,741</w:t>
                  </w:r>
                </w:p>
              </w:tc>
              <w:tc>
                <w:tcPr>
                  <w:tcW w:w="578" w:type="dxa"/>
                  <w:tcMar>
                    <w:right w:w="0" w:type="dxa"/>
                  </w:tcMar>
                  <w:vAlign w:val="center"/>
                </w:tcPr>
                <w:p w:rsidR="00EE4F26" w:rsidRPr="000413F8" w:rsidRDefault="00280239" w:rsidP="006F3F79">
                  <w:pPr>
                    <w:pStyle w:val="TableRSE"/>
                    <w:ind w:right="20"/>
                  </w:pPr>
                  <w:r>
                    <w:t>296</w:t>
                  </w:r>
                </w:p>
              </w:tc>
              <w:tc>
                <w:tcPr>
                  <w:tcW w:w="578" w:type="dxa"/>
                  <w:tcMar>
                    <w:right w:w="0" w:type="dxa"/>
                  </w:tcMar>
                  <w:vAlign w:val="center"/>
                </w:tcPr>
                <w:p w:rsidR="00EE4F26" w:rsidRPr="000413F8" w:rsidRDefault="00280239" w:rsidP="006F3F79">
                  <w:pPr>
                    <w:pStyle w:val="TableRSE"/>
                    <w:ind w:right="20"/>
                  </w:pPr>
                  <w:r>
                    <w:t>1,106</w:t>
                  </w:r>
                </w:p>
              </w:tc>
              <w:tc>
                <w:tcPr>
                  <w:tcW w:w="578" w:type="dxa"/>
                  <w:tcMar>
                    <w:right w:w="0" w:type="dxa"/>
                  </w:tcMar>
                  <w:vAlign w:val="center"/>
                </w:tcPr>
                <w:p w:rsidR="00EE4F26" w:rsidRPr="000413F8" w:rsidRDefault="00280239" w:rsidP="006F3F79">
                  <w:pPr>
                    <w:pStyle w:val="TableRSE"/>
                    <w:ind w:right="20"/>
                  </w:pPr>
                  <w:r>
                    <w:t>1,280</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 xml:space="preserve">BVPS </w:t>
                  </w:r>
                </w:p>
              </w:tc>
              <w:tc>
                <w:tcPr>
                  <w:tcW w:w="577" w:type="dxa"/>
                  <w:tcMar>
                    <w:right w:w="0" w:type="dxa"/>
                  </w:tcMar>
                  <w:vAlign w:val="center"/>
                </w:tcPr>
                <w:p w:rsidR="00EE4F26" w:rsidRPr="000413F8" w:rsidRDefault="00280239" w:rsidP="006F3F79">
                  <w:pPr>
                    <w:pStyle w:val="TableRSE"/>
                    <w:ind w:right="20"/>
                  </w:pPr>
                  <w:r>
                    <w:t>30,357</w:t>
                  </w:r>
                </w:p>
              </w:tc>
              <w:tc>
                <w:tcPr>
                  <w:tcW w:w="578" w:type="dxa"/>
                  <w:tcMar>
                    <w:right w:w="0" w:type="dxa"/>
                  </w:tcMar>
                  <w:vAlign w:val="center"/>
                </w:tcPr>
                <w:p w:rsidR="00EE4F26" w:rsidRPr="000413F8" w:rsidRDefault="00280239" w:rsidP="006F3F79">
                  <w:pPr>
                    <w:pStyle w:val="TableRSE"/>
                    <w:ind w:right="20"/>
                  </w:pPr>
                  <w:r>
                    <w:t>38,358</w:t>
                  </w:r>
                </w:p>
              </w:tc>
              <w:tc>
                <w:tcPr>
                  <w:tcW w:w="578" w:type="dxa"/>
                  <w:tcMar>
                    <w:right w:w="0" w:type="dxa"/>
                  </w:tcMar>
                  <w:vAlign w:val="center"/>
                </w:tcPr>
                <w:p w:rsidR="00EE4F26" w:rsidRPr="000413F8" w:rsidRDefault="00280239" w:rsidP="006F3F79">
                  <w:pPr>
                    <w:pStyle w:val="TableRSE"/>
                    <w:ind w:right="20"/>
                  </w:pPr>
                  <w:r>
                    <w:t>38,640</w:t>
                  </w:r>
                </w:p>
              </w:tc>
              <w:tc>
                <w:tcPr>
                  <w:tcW w:w="578" w:type="dxa"/>
                  <w:tcMar>
                    <w:right w:w="0" w:type="dxa"/>
                  </w:tcMar>
                  <w:vAlign w:val="center"/>
                </w:tcPr>
                <w:p w:rsidR="00EE4F26" w:rsidRPr="000413F8" w:rsidRDefault="00280239" w:rsidP="006F3F79">
                  <w:pPr>
                    <w:pStyle w:val="TableRSE"/>
                    <w:ind w:right="20"/>
                  </w:pPr>
                  <w:r>
                    <w:t>39,746</w:t>
                  </w:r>
                </w:p>
              </w:tc>
              <w:tc>
                <w:tcPr>
                  <w:tcW w:w="578" w:type="dxa"/>
                  <w:tcMar>
                    <w:right w:w="0" w:type="dxa"/>
                  </w:tcMar>
                  <w:vAlign w:val="center"/>
                </w:tcPr>
                <w:p w:rsidR="00EE4F26" w:rsidRPr="000413F8" w:rsidRDefault="00280239" w:rsidP="006F3F79">
                  <w:pPr>
                    <w:pStyle w:val="TableRSE"/>
                    <w:ind w:right="20"/>
                  </w:pPr>
                  <w:r>
                    <w:t>41,026</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SE"/>
                    <w:ind w:left="20"/>
                  </w:pPr>
                  <w:r>
                    <w:t>DPS (common)</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250</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0</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0</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0</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0</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Valuations (x)</w:t>
                  </w:r>
                </w:p>
              </w:tc>
              <w:tc>
                <w:tcPr>
                  <w:tcW w:w="577"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P/E***</w:t>
                  </w:r>
                </w:p>
              </w:tc>
              <w:tc>
                <w:tcPr>
                  <w:tcW w:w="577" w:type="dxa"/>
                  <w:tcMar>
                    <w:right w:w="0" w:type="dxa"/>
                  </w:tcMar>
                  <w:vAlign w:val="center"/>
                </w:tcPr>
                <w:p w:rsidR="00EE4F26" w:rsidRPr="000413F8" w:rsidRDefault="00280239" w:rsidP="006F3F79">
                  <w:pPr>
                    <w:pStyle w:val="TableRSE"/>
                    <w:ind w:right="20"/>
                  </w:pPr>
                  <w:r>
                    <w:t>968.2</w:t>
                  </w:r>
                </w:p>
              </w:tc>
              <w:tc>
                <w:tcPr>
                  <w:tcW w:w="578" w:type="dxa"/>
                  <w:tcMar>
                    <w:right w:w="0" w:type="dxa"/>
                  </w:tcMar>
                  <w:vAlign w:val="center"/>
                </w:tcPr>
                <w:p w:rsidR="00EE4F26" w:rsidRPr="000413F8" w:rsidRDefault="00280239" w:rsidP="006F3F79">
                  <w:pPr>
                    <w:pStyle w:val="TableRSE"/>
                    <w:ind w:right="20"/>
                  </w:pPr>
                  <w:r>
                    <w:t>n/a</w:t>
                  </w:r>
                </w:p>
              </w:tc>
              <w:tc>
                <w:tcPr>
                  <w:tcW w:w="578" w:type="dxa"/>
                  <w:tcMar>
                    <w:right w:w="0" w:type="dxa"/>
                  </w:tcMar>
                  <w:vAlign w:val="center"/>
                </w:tcPr>
                <w:p w:rsidR="00EE4F26" w:rsidRPr="000413F8" w:rsidRDefault="00280239" w:rsidP="006F3F79">
                  <w:pPr>
                    <w:pStyle w:val="TableRSE"/>
                    <w:ind w:right="20"/>
                  </w:pPr>
                  <w:r>
                    <w:t>440.4</w:t>
                  </w:r>
                </w:p>
              </w:tc>
              <w:tc>
                <w:tcPr>
                  <w:tcW w:w="578" w:type="dxa"/>
                  <w:tcMar>
                    <w:right w:w="0" w:type="dxa"/>
                  </w:tcMar>
                  <w:vAlign w:val="center"/>
                </w:tcPr>
                <w:p w:rsidR="00EE4F26" w:rsidRPr="000413F8" w:rsidRDefault="00280239" w:rsidP="006F3F79">
                  <w:pPr>
                    <w:pStyle w:val="TableRSE"/>
                    <w:ind w:right="20"/>
                  </w:pPr>
                  <w:r>
                    <w:t>117.7</w:t>
                  </w:r>
                </w:p>
              </w:tc>
              <w:tc>
                <w:tcPr>
                  <w:tcW w:w="578" w:type="dxa"/>
                  <w:tcMar>
                    <w:right w:w="0" w:type="dxa"/>
                  </w:tcMar>
                  <w:vAlign w:val="center"/>
                </w:tcPr>
                <w:p w:rsidR="00EE4F26" w:rsidRPr="000413F8" w:rsidRDefault="00280239" w:rsidP="006F3F79">
                  <w:pPr>
                    <w:pStyle w:val="TableRSE"/>
                    <w:ind w:right="20"/>
                  </w:pPr>
                  <w:r>
                    <w:t>101.7</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P/B***</w:t>
                  </w:r>
                </w:p>
              </w:tc>
              <w:tc>
                <w:tcPr>
                  <w:tcW w:w="577" w:type="dxa"/>
                  <w:tcMar>
                    <w:right w:w="0" w:type="dxa"/>
                  </w:tcMar>
                  <w:vAlign w:val="center"/>
                </w:tcPr>
                <w:p w:rsidR="00EE4F26" w:rsidRPr="000413F8" w:rsidRDefault="00280239" w:rsidP="006F3F79">
                  <w:pPr>
                    <w:pStyle w:val="TableRSE"/>
                    <w:ind w:right="20"/>
                  </w:pPr>
                  <w:r>
                    <w:t>11.8</w:t>
                  </w:r>
                </w:p>
              </w:tc>
              <w:tc>
                <w:tcPr>
                  <w:tcW w:w="578" w:type="dxa"/>
                  <w:tcMar>
                    <w:right w:w="0" w:type="dxa"/>
                  </w:tcMar>
                  <w:vAlign w:val="center"/>
                </w:tcPr>
                <w:p w:rsidR="00EE4F26" w:rsidRPr="000413F8" w:rsidRDefault="00280239" w:rsidP="006F3F79">
                  <w:pPr>
                    <w:pStyle w:val="TableRSE"/>
                    <w:ind w:right="20"/>
                  </w:pPr>
                  <w:r>
                    <w:t>3.7</w:t>
                  </w:r>
                </w:p>
              </w:tc>
              <w:tc>
                <w:tcPr>
                  <w:tcW w:w="578" w:type="dxa"/>
                  <w:tcMar>
                    <w:right w:w="0" w:type="dxa"/>
                  </w:tcMar>
                  <w:vAlign w:val="center"/>
                </w:tcPr>
                <w:p w:rsidR="00EE4F26" w:rsidRPr="000413F8" w:rsidRDefault="00280239" w:rsidP="006F3F79">
                  <w:pPr>
                    <w:pStyle w:val="TableRSE"/>
                    <w:ind w:right="20"/>
                  </w:pPr>
                  <w:r>
                    <w:t>3.4</w:t>
                  </w:r>
                </w:p>
              </w:tc>
              <w:tc>
                <w:tcPr>
                  <w:tcW w:w="578" w:type="dxa"/>
                  <w:tcMar>
                    <w:right w:w="0" w:type="dxa"/>
                  </w:tcMar>
                  <w:vAlign w:val="center"/>
                </w:tcPr>
                <w:p w:rsidR="00EE4F26" w:rsidRPr="000413F8" w:rsidRDefault="00280239" w:rsidP="006F3F79">
                  <w:pPr>
                    <w:pStyle w:val="TableRSE"/>
                    <w:ind w:right="20"/>
                  </w:pPr>
                  <w:r>
                    <w:t>3.3</w:t>
                  </w:r>
                </w:p>
              </w:tc>
              <w:tc>
                <w:tcPr>
                  <w:tcW w:w="578" w:type="dxa"/>
                  <w:tcMar>
                    <w:right w:w="0" w:type="dxa"/>
                  </w:tcMar>
                  <w:vAlign w:val="center"/>
                </w:tcPr>
                <w:p w:rsidR="00EE4F26" w:rsidRPr="000413F8" w:rsidRDefault="00280239" w:rsidP="006F3F79">
                  <w:pPr>
                    <w:pStyle w:val="TableRSE"/>
                    <w:ind w:right="20"/>
                  </w:pPr>
                  <w:r>
                    <w:t>3.2</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SE"/>
                    <w:ind w:left="20"/>
                  </w:pPr>
                  <w:r>
                    <w:t>EV/EBITDA</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177.5</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77.6</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40.3</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31.3</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29.6</w:t>
                  </w:r>
                </w:p>
              </w:tc>
            </w:tr>
            <w:tr w:rsidR="00EE4F26" w:rsidRPr="000413F8" w:rsidTr="001A66D9">
              <w:trPr>
                <w:trHeight w:val="227"/>
              </w:trPr>
              <w:tc>
                <w:tcPr>
                  <w:tcW w:w="2044" w:type="dxa"/>
                  <w:tcBorders>
                    <w:top w:val="single" w:sz="4" w:space="0" w:color="808080" w:themeColor="background1" w:themeShade="80"/>
                  </w:tcBorders>
                  <w:shd w:val="clear" w:color="auto" w:fill="EAEAEA"/>
                  <w:tcMar>
                    <w:right w:w="28" w:type="dxa"/>
                  </w:tcMar>
                  <w:vAlign w:val="center"/>
                </w:tcPr>
                <w:p w:rsidR="00EE4F26" w:rsidRPr="000413F8" w:rsidRDefault="00280239" w:rsidP="006F3F79">
                  <w:pPr>
                    <w:pStyle w:val="TableLBSE"/>
                    <w:ind w:left="20"/>
                  </w:pPr>
                  <w:r>
                    <w:t>Ratios (%)</w:t>
                  </w:r>
                </w:p>
              </w:tc>
              <w:tc>
                <w:tcPr>
                  <w:tcW w:w="577"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c>
                <w:tcPr>
                  <w:tcW w:w="578" w:type="dxa"/>
                  <w:tcBorders>
                    <w:top w:val="single" w:sz="4" w:space="0" w:color="808080" w:themeColor="background1" w:themeShade="80"/>
                  </w:tcBorders>
                  <w:tcMar>
                    <w:right w:w="0" w:type="dxa"/>
                  </w:tcMar>
                  <w:vAlign w:val="center"/>
                </w:tcPr>
                <w:p w:rsidR="00EE4F26" w:rsidRPr="000413F8" w:rsidRDefault="00EE4F26" w:rsidP="006F3F79">
                  <w:pPr>
                    <w:pStyle w:val="TableRBSE"/>
                    <w:ind w:right="20"/>
                  </w:pP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ROE</w:t>
                  </w:r>
                </w:p>
              </w:tc>
              <w:tc>
                <w:tcPr>
                  <w:tcW w:w="577" w:type="dxa"/>
                  <w:tcMar>
                    <w:right w:w="0" w:type="dxa"/>
                  </w:tcMar>
                  <w:vAlign w:val="center"/>
                </w:tcPr>
                <w:p w:rsidR="00EE4F26" w:rsidRPr="000413F8" w:rsidRDefault="00280239" w:rsidP="006F3F79">
                  <w:pPr>
                    <w:pStyle w:val="TableRSE"/>
                    <w:ind w:right="20"/>
                  </w:pPr>
                  <w:r>
                    <w:t>1.2</w:t>
                  </w:r>
                </w:p>
              </w:tc>
              <w:tc>
                <w:tcPr>
                  <w:tcW w:w="578" w:type="dxa"/>
                  <w:tcMar>
                    <w:right w:w="0" w:type="dxa"/>
                  </w:tcMar>
                  <w:vAlign w:val="center"/>
                </w:tcPr>
                <w:p w:rsidR="00EE4F26" w:rsidRPr="000413F8" w:rsidRDefault="00280239" w:rsidP="006F3F79">
                  <w:pPr>
                    <w:pStyle w:val="TableRSE"/>
                    <w:ind w:right="20"/>
                  </w:pPr>
                  <w:r>
                    <w:t>-8.0</w:t>
                  </w:r>
                </w:p>
              </w:tc>
              <w:tc>
                <w:tcPr>
                  <w:tcW w:w="578" w:type="dxa"/>
                  <w:tcMar>
                    <w:right w:w="0" w:type="dxa"/>
                  </w:tcMar>
                  <w:vAlign w:val="center"/>
                </w:tcPr>
                <w:p w:rsidR="00EE4F26" w:rsidRPr="000413F8" w:rsidRDefault="00280239" w:rsidP="006F3F79">
                  <w:pPr>
                    <w:pStyle w:val="TableRSE"/>
                    <w:ind w:right="20"/>
                  </w:pPr>
                  <w:r>
                    <w:t>0.8</w:t>
                  </w:r>
                </w:p>
              </w:tc>
              <w:tc>
                <w:tcPr>
                  <w:tcW w:w="578" w:type="dxa"/>
                  <w:tcMar>
                    <w:right w:w="0" w:type="dxa"/>
                  </w:tcMar>
                  <w:vAlign w:val="center"/>
                </w:tcPr>
                <w:p w:rsidR="00EE4F26" w:rsidRPr="000413F8" w:rsidRDefault="00280239" w:rsidP="006F3F79">
                  <w:pPr>
                    <w:pStyle w:val="TableRSE"/>
                    <w:ind w:right="20"/>
                  </w:pPr>
                  <w:r>
                    <w:t>2.8</w:t>
                  </w:r>
                </w:p>
              </w:tc>
              <w:tc>
                <w:tcPr>
                  <w:tcW w:w="578" w:type="dxa"/>
                  <w:tcMar>
                    <w:right w:w="0" w:type="dxa"/>
                  </w:tcMar>
                  <w:vAlign w:val="center"/>
                </w:tcPr>
                <w:p w:rsidR="00EE4F26" w:rsidRPr="000413F8" w:rsidRDefault="00280239" w:rsidP="006F3F79">
                  <w:pPr>
                    <w:pStyle w:val="TableRSE"/>
                    <w:ind w:right="20"/>
                  </w:pPr>
                  <w:r>
                    <w:t>3.2</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ROA</w:t>
                  </w:r>
                </w:p>
              </w:tc>
              <w:tc>
                <w:tcPr>
                  <w:tcW w:w="577" w:type="dxa"/>
                  <w:tcMar>
                    <w:right w:w="0" w:type="dxa"/>
                  </w:tcMar>
                  <w:vAlign w:val="center"/>
                </w:tcPr>
                <w:p w:rsidR="00EE4F26" w:rsidRPr="000413F8" w:rsidRDefault="00280239" w:rsidP="006F3F79">
                  <w:pPr>
                    <w:pStyle w:val="TableRSE"/>
                    <w:ind w:right="20"/>
                  </w:pPr>
                  <w:r>
                    <w:t>0.1</w:t>
                  </w:r>
                </w:p>
              </w:tc>
              <w:tc>
                <w:tcPr>
                  <w:tcW w:w="578" w:type="dxa"/>
                  <w:tcMar>
                    <w:right w:w="0" w:type="dxa"/>
                  </w:tcMar>
                  <w:vAlign w:val="center"/>
                </w:tcPr>
                <w:p w:rsidR="00EE4F26" w:rsidRPr="000413F8" w:rsidRDefault="00280239" w:rsidP="006F3F79">
                  <w:pPr>
                    <w:pStyle w:val="TableRSE"/>
                    <w:ind w:right="20"/>
                  </w:pPr>
                  <w:r>
                    <w:t>-3.2</w:t>
                  </w:r>
                </w:p>
              </w:tc>
              <w:tc>
                <w:tcPr>
                  <w:tcW w:w="578" w:type="dxa"/>
                  <w:tcMar>
                    <w:right w:w="0" w:type="dxa"/>
                  </w:tcMar>
                  <w:vAlign w:val="center"/>
                </w:tcPr>
                <w:p w:rsidR="00EE4F26" w:rsidRPr="000413F8" w:rsidRDefault="00280239" w:rsidP="006F3F79">
                  <w:pPr>
                    <w:pStyle w:val="TableRSE"/>
                    <w:ind w:right="20"/>
                  </w:pPr>
                  <w:r>
                    <w:t>0.3</w:t>
                  </w:r>
                </w:p>
              </w:tc>
              <w:tc>
                <w:tcPr>
                  <w:tcW w:w="578" w:type="dxa"/>
                  <w:tcMar>
                    <w:right w:w="0" w:type="dxa"/>
                  </w:tcMar>
                  <w:vAlign w:val="center"/>
                </w:tcPr>
                <w:p w:rsidR="00EE4F26" w:rsidRPr="000413F8" w:rsidRDefault="00280239" w:rsidP="006F3F79">
                  <w:pPr>
                    <w:pStyle w:val="TableRSE"/>
                    <w:ind w:right="20"/>
                  </w:pPr>
                  <w:r>
                    <w:t>1.0</w:t>
                  </w:r>
                </w:p>
              </w:tc>
              <w:tc>
                <w:tcPr>
                  <w:tcW w:w="578" w:type="dxa"/>
                  <w:tcMar>
                    <w:right w:w="0" w:type="dxa"/>
                  </w:tcMar>
                  <w:vAlign w:val="center"/>
                </w:tcPr>
                <w:p w:rsidR="00EE4F26" w:rsidRPr="000413F8" w:rsidRDefault="00280239" w:rsidP="006F3F79">
                  <w:pPr>
                    <w:pStyle w:val="TableRSE"/>
                    <w:ind w:right="20"/>
                  </w:pPr>
                  <w:r>
                    <w:t>1.1</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ROIC</w:t>
                  </w:r>
                </w:p>
              </w:tc>
              <w:tc>
                <w:tcPr>
                  <w:tcW w:w="577" w:type="dxa"/>
                  <w:tcMar>
                    <w:right w:w="0" w:type="dxa"/>
                  </w:tcMar>
                  <w:vAlign w:val="center"/>
                </w:tcPr>
                <w:p w:rsidR="00EE4F26" w:rsidRPr="000413F8" w:rsidRDefault="00280239" w:rsidP="006F3F79">
                  <w:pPr>
                    <w:pStyle w:val="TableRSE"/>
                    <w:ind w:right="20"/>
                  </w:pPr>
                  <w:r>
                    <w:t>-0.3</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1.4</w:t>
                  </w:r>
                </w:p>
              </w:tc>
              <w:tc>
                <w:tcPr>
                  <w:tcW w:w="578" w:type="dxa"/>
                  <w:tcMar>
                    <w:right w:w="0" w:type="dxa"/>
                  </w:tcMar>
                  <w:vAlign w:val="center"/>
                </w:tcPr>
                <w:p w:rsidR="00EE4F26" w:rsidRPr="000413F8" w:rsidRDefault="00280239" w:rsidP="006F3F79">
                  <w:pPr>
                    <w:pStyle w:val="TableRSE"/>
                    <w:ind w:right="20"/>
                  </w:pPr>
                  <w:r>
                    <w:t>2.3</w:t>
                  </w:r>
                </w:p>
              </w:tc>
              <w:tc>
                <w:tcPr>
                  <w:tcW w:w="578" w:type="dxa"/>
                  <w:tcMar>
                    <w:right w:w="0" w:type="dxa"/>
                  </w:tcMar>
                  <w:vAlign w:val="center"/>
                </w:tcPr>
                <w:p w:rsidR="00EE4F26" w:rsidRPr="000413F8" w:rsidRDefault="00280239" w:rsidP="006F3F79">
                  <w:pPr>
                    <w:pStyle w:val="TableRSE"/>
                    <w:ind w:right="20"/>
                  </w:pPr>
                  <w:r>
                    <w:t>2.5</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Payout ratio</w:t>
                  </w:r>
                </w:p>
              </w:tc>
              <w:tc>
                <w:tcPr>
                  <w:tcW w:w="577" w:type="dxa"/>
                  <w:tcMar>
                    <w:right w:w="0" w:type="dxa"/>
                  </w:tcMar>
                  <w:vAlign w:val="center"/>
                </w:tcPr>
                <w:p w:rsidR="00EE4F26" w:rsidRPr="000413F8" w:rsidRDefault="00280239" w:rsidP="006F3F79">
                  <w:pPr>
                    <w:pStyle w:val="TableRSE"/>
                    <w:ind w:right="20"/>
                  </w:pPr>
                  <w:r>
                    <w:t>67.4</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0.0</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Dividend yield (common)</w:t>
                  </w:r>
                </w:p>
              </w:tc>
              <w:tc>
                <w:tcPr>
                  <w:tcW w:w="577" w:type="dxa"/>
                  <w:tcMar>
                    <w:right w:w="0" w:type="dxa"/>
                  </w:tcMar>
                  <w:vAlign w:val="center"/>
                </w:tcPr>
                <w:p w:rsidR="00EE4F26" w:rsidRPr="000413F8" w:rsidRDefault="00280239" w:rsidP="006F3F79">
                  <w:pPr>
                    <w:pStyle w:val="TableRSE"/>
                    <w:ind w:right="20"/>
                  </w:pPr>
                  <w:r>
                    <w:t>0.1</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0.0</w:t>
                  </w:r>
                </w:p>
              </w:tc>
              <w:tc>
                <w:tcPr>
                  <w:tcW w:w="578" w:type="dxa"/>
                  <w:tcMar>
                    <w:right w:w="0" w:type="dxa"/>
                  </w:tcMar>
                  <w:vAlign w:val="center"/>
                </w:tcPr>
                <w:p w:rsidR="00EE4F26" w:rsidRPr="000413F8" w:rsidRDefault="00280239" w:rsidP="006F3F79">
                  <w:pPr>
                    <w:pStyle w:val="TableRSE"/>
                    <w:ind w:right="20"/>
                  </w:pPr>
                  <w:r>
                    <w:t>0.0</w:t>
                  </w:r>
                </w:p>
              </w:tc>
            </w:tr>
            <w:tr w:rsidR="00EE4F26" w:rsidRPr="000413F8" w:rsidTr="001A66D9">
              <w:trPr>
                <w:trHeight w:val="227"/>
              </w:trPr>
              <w:tc>
                <w:tcPr>
                  <w:tcW w:w="2044" w:type="dxa"/>
                  <w:shd w:val="clear" w:color="auto" w:fill="EAEAEA"/>
                  <w:tcMar>
                    <w:right w:w="28" w:type="dxa"/>
                  </w:tcMar>
                  <w:vAlign w:val="center"/>
                </w:tcPr>
                <w:p w:rsidR="00EE4F26" w:rsidRPr="000413F8" w:rsidRDefault="00280239" w:rsidP="006F3F79">
                  <w:pPr>
                    <w:pStyle w:val="TableLSE"/>
                    <w:ind w:left="20"/>
                  </w:pPr>
                  <w:r>
                    <w:t>Net debt to equity</w:t>
                  </w:r>
                </w:p>
              </w:tc>
              <w:tc>
                <w:tcPr>
                  <w:tcW w:w="577" w:type="dxa"/>
                  <w:tcMar>
                    <w:right w:w="0" w:type="dxa"/>
                  </w:tcMar>
                  <w:vAlign w:val="center"/>
                </w:tcPr>
                <w:p w:rsidR="00EE4F26" w:rsidRPr="000413F8" w:rsidRDefault="00280239" w:rsidP="006F3F79">
                  <w:pPr>
                    <w:pStyle w:val="TableRSE"/>
                    <w:ind w:right="20"/>
                  </w:pPr>
                  <w:r>
                    <w:t>104.0</w:t>
                  </w:r>
                </w:p>
              </w:tc>
              <w:tc>
                <w:tcPr>
                  <w:tcW w:w="578" w:type="dxa"/>
                  <w:tcMar>
                    <w:right w:w="0" w:type="dxa"/>
                  </w:tcMar>
                  <w:vAlign w:val="center"/>
                </w:tcPr>
                <w:p w:rsidR="00EE4F26" w:rsidRPr="000413F8" w:rsidRDefault="00280239" w:rsidP="006F3F79">
                  <w:pPr>
                    <w:pStyle w:val="TableRSE"/>
                    <w:ind w:right="20"/>
                  </w:pPr>
                  <w:r>
                    <w:t>90.0</w:t>
                  </w:r>
                </w:p>
              </w:tc>
              <w:tc>
                <w:tcPr>
                  <w:tcW w:w="578" w:type="dxa"/>
                  <w:tcMar>
                    <w:right w:w="0" w:type="dxa"/>
                  </w:tcMar>
                  <w:vAlign w:val="center"/>
                </w:tcPr>
                <w:p w:rsidR="00EE4F26" w:rsidRPr="000413F8" w:rsidRDefault="00280239" w:rsidP="006F3F79">
                  <w:pPr>
                    <w:pStyle w:val="TableRSE"/>
                    <w:ind w:right="20"/>
                  </w:pPr>
                  <w:r>
                    <w:t>128.4</w:t>
                  </w:r>
                </w:p>
              </w:tc>
              <w:tc>
                <w:tcPr>
                  <w:tcW w:w="578" w:type="dxa"/>
                  <w:tcMar>
                    <w:right w:w="0" w:type="dxa"/>
                  </w:tcMar>
                  <w:vAlign w:val="center"/>
                </w:tcPr>
                <w:p w:rsidR="00EE4F26" w:rsidRPr="000413F8" w:rsidRDefault="00280239" w:rsidP="006F3F79">
                  <w:pPr>
                    <w:pStyle w:val="TableRSE"/>
                    <w:ind w:right="20"/>
                  </w:pPr>
                  <w:r>
                    <w:t>139.6</w:t>
                  </w:r>
                </w:p>
              </w:tc>
              <w:tc>
                <w:tcPr>
                  <w:tcW w:w="578" w:type="dxa"/>
                  <w:tcMar>
                    <w:right w:w="0" w:type="dxa"/>
                  </w:tcMar>
                  <w:vAlign w:val="center"/>
                </w:tcPr>
                <w:p w:rsidR="00EE4F26" w:rsidRPr="000413F8" w:rsidRDefault="00280239" w:rsidP="006F3F79">
                  <w:pPr>
                    <w:pStyle w:val="TableRSE"/>
                    <w:ind w:right="20"/>
                  </w:pPr>
                  <w:r>
                    <w:t>146.7</w:t>
                  </w:r>
                </w:p>
              </w:tc>
            </w:tr>
            <w:tr w:rsidR="00EE4F26" w:rsidRPr="000413F8" w:rsidTr="001A66D9">
              <w:trPr>
                <w:trHeight w:val="227"/>
              </w:trPr>
              <w:tc>
                <w:tcPr>
                  <w:tcW w:w="2044" w:type="dxa"/>
                  <w:tcBorders>
                    <w:bottom w:val="single" w:sz="4" w:space="0" w:color="808080" w:themeColor="background1" w:themeShade="80"/>
                  </w:tcBorders>
                  <w:shd w:val="clear" w:color="auto" w:fill="EAEAEA"/>
                  <w:tcMar>
                    <w:right w:w="28" w:type="dxa"/>
                  </w:tcMar>
                  <w:vAlign w:val="center"/>
                </w:tcPr>
                <w:p w:rsidR="00EE4F26" w:rsidRPr="000413F8" w:rsidRDefault="00280239" w:rsidP="006F3F79">
                  <w:pPr>
                    <w:pStyle w:val="TableLSE"/>
                    <w:ind w:left="20"/>
                  </w:pPr>
                  <w:r>
                    <w:t>Interest coverage (x)</w:t>
                  </w:r>
                </w:p>
              </w:tc>
              <w:tc>
                <w:tcPr>
                  <w:tcW w:w="577"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0.7</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0.0</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1.1</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1.8</w:t>
                  </w:r>
                </w:p>
              </w:tc>
              <w:tc>
                <w:tcPr>
                  <w:tcW w:w="578" w:type="dxa"/>
                  <w:tcBorders>
                    <w:bottom w:val="single" w:sz="4" w:space="0" w:color="808080" w:themeColor="background1" w:themeShade="80"/>
                  </w:tcBorders>
                  <w:tcMar>
                    <w:right w:w="0" w:type="dxa"/>
                  </w:tcMar>
                  <w:vAlign w:val="center"/>
                </w:tcPr>
                <w:p w:rsidR="00EE4F26" w:rsidRPr="000413F8" w:rsidRDefault="00280239" w:rsidP="006F3F79">
                  <w:pPr>
                    <w:pStyle w:val="TableRSE"/>
                    <w:ind w:right="20"/>
                  </w:pPr>
                  <w:r>
                    <w:t>2.0</w:t>
                  </w:r>
                </w:p>
              </w:tc>
            </w:tr>
            <w:bookmarkEnd w:id="38"/>
          </w:tbl>
          <w:p w:rsidR="00EE4F26" w:rsidRPr="009C3E3E" w:rsidRDefault="00EE4F26" w:rsidP="000B2B5B">
            <w:pPr>
              <w:wordWrap w:val="0"/>
              <w:autoSpaceDE w:val="0"/>
              <w:autoSpaceDN w:val="0"/>
              <w:adjustRightInd w:val="0"/>
              <w:snapToGrid w:val="0"/>
              <w:rPr>
                <w:color w:val="000000" w:themeColor="text1"/>
                <w:spacing w:val="-6"/>
                <w:w w:val="95"/>
              </w:rPr>
            </w:pPr>
          </w:p>
        </w:tc>
      </w:tr>
    </w:tbl>
    <w:p w:rsidR="00E33532" w:rsidRDefault="00E33532" w:rsidP="005B7E1C">
      <w:pPr>
        <w:spacing w:line="20" w:lineRule="exact"/>
        <w:rPr>
          <w:rFonts w:ascii="Georgia" w:eastAsia="Arial" w:hAnsi="Georgia" w:cs="Arial"/>
          <w:spacing w:val="-4"/>
          <w:w w:val="98"/>
          <w:sz w:val="19"/>
          <w:szCs w:val="19"/>
        </w:rPr>
        <w:sectPr w:rsidR="00E33532" w:rsidSect="00DC0E3C">
          <w:headerReference w:type="default" r:id="rId10"/>
          <w:footerReference w:type="default" r:id="rId11"/>
          <w:pgSz w:w="11906" w:h="16838" w:code="9"/>
          <w:pgMar w:top="2155" w:right="1985" w:bottom="1247" w:left="1985" w:header="794" w:footer="454" w:gutter="0"/>
          <w:cols w:space="425"/>
          <w:docGrid w:linePitch="360"/>
        </w:sectPr>
      </w:pPr>
    </w:p>
    <w:p w:rsidR="00E33532" w:rsidRPr="005007CA" w:rsidRDefault="00E33532" w:rsidP="00E33532">
      <w:pPr>
        <w:pStyle w:val="ChartTableTitlePE"/>
      </w:pPr>
      <w:r w:rsidRPr="005007CA">
        <w:t>Compliance notice</w:t>
      </w:r>
    </w:p>
    <w:tbl>
      <w:tblPr>
        <w:tblW w:w="10206" w:type="dxa"/>
        <w:tblInd w:w="-1134" w:type="dxa"/>
        <w:tblCellMar>
          <w:left w:w="0" w:type="dxa"/>
          <w:right w:w="0" w:type="dxa"/>
        </w:tblCellMar>
        <w:tblLook w:val="0000" w:firstRow="0" w:lastRow="0" w:firstColumn="0" w:lastColumn="0" w:noHBand="0" w:noVBand="0"/>
      </w:tblPr>
      <w:tblGrid>
        <w:gridCol w:w="10206"/>
      </w:tblGrid>
      <w:tr w:rsidR="00E33532" w:rsidRPr="000B2B5B" w:rsidTr="008F607E">
        <w:trPr>
          <w:trHeight w:val="227"/>
        </w:trPr>
        <w:tc>
          <w:tcPr>
            <w:tcW w:w="9639" w:type="dxa"/>
            <w:shd w:val="clear" w:color="auto" w:fill="auto"/>
            <w:tcMar>
              <w:top w:w="0" w:type="dxa"/>
              <w:left w:w="0" w:type="dxa"/>
              <w:bottom w:w="0" w:type="dxa"/>
              <w:right w:w="0" w:type="dxa"/>
            </w:tcMar>
          </w:tcPr>
          <w:p w:rsidR="00E33532" w:rsidRDefault="00E33532" w:rsidP="008F607E">
            <w:pPr>
              <w:pStyle w:val="TableLE"/>
              <w:ind w:left="96" w:hangingChars="53" w:hanging="76"/>
            </w:pPr>
            <w:bookmarkStart w:id="40" w:name="K3_CPWord"/>
            <w:r>
              <w:t>- As of 4/24 2025, the covering analyst(s) did not own any shares, or debt instruments convertible into shares, of any company covered in this report.</w:t>
            </w:r>
          </w:p>
          <w:p w:rsidR="00E33532" w:rsidRDefault="00E33532" w:rsidP="008F607E">
            <w:pPr>
              <w:pStyle w:val="TableLE"/>
              <w:ind w:left="96" w:hangingChars="53" w:hanging="76"/>
            </w:pPr>
            <w:r>
              <w:t xml:space="preserve">- As of 4/24 2025, Samsung Securities' holdings of shares and debt instruments convertible into shares of each company covered in this report would not, if such debt instruments were converted, exceed 1% of each company's outstanding shares. </w:t>
            </w:r>
          </w:p>
          <w:p w:rsidR="00E33532" w:rsidRDefault="00E33532" w:rsidP="008F607E">
            <w:pPr>
              <w:pStyle w:val="TableLE"/>
              <w:ind w:left="96" w:hangingChars="53" w:hanging="76"/>
            </w:pPr>
            <w:r>
              <w:t>- This report has been prepared without any undue external influence or interference, and accurately reflects the views of the analyst(s) covering the company or companies herein.</w:t>
            </w:r>
          </w:p>
          <w:p w:rsidR="00E33532" w:rsidRDefault="00E33532" w:rsidP="008F607E">
            <w:pPr>
              <w:pStyle w:val="TableLE"/>
              <w:ind w:left="96" w:hangingChars="53" w:hanging="76"/>
            </w:pPr>
            <w:r>
              <w:t>- All material presented in this report, unless specifically indicated otherwise, is under copyright to Samsung Securities.</w:t>
            </w:r>
          </w:p>
          <w:p w:rsidR="00E33532" w:rsidRDefault="00E33532" w:rsidP="008F607E">
            <w:pPr>
              <w:pStyle w:val="TableLE"/>
              <w:ind w:left="96" w:hangingChars="53" w:hanging="76"/>
            </w:pPr>
            <w:r>
              <w:t>- Neither the material nor its content (including copies) may be altered in any form, or by any means transmitted, copied, or distributed to another party, without prior express written permission from Samsung Securities.</w:t>
            </w:r>
          </w:p>
          <w:p w:rsidR="00E33532" w:rsidRDefault="00E33532" w:rsidP="008F607E">
            <w:pPr>
              <w:pStyle w:val="TableLE"/>
              <w:ind w:left="96" w:hangingChars="53" w:hanging="76"/>
            </w:pPr>
            <w:r>
              <w:t>- This memorandum is based upon information available to the public. While we have taken all reasonable care to ensure its reliability, we do not guarantee its accuracy or completeness. This memorandum is not intended to be an offer, or a solicitation of any offer, to buy or sell the securities mentioned herein. Samsung Securities shall not be liable whatsoever for any loss, direct or consequential, arising from the use of this memorandum or its contents. Statements made regarding affiliates of Samsung Securities are also based upon publicly available information and do not necessarily represent the views of management at such affiliates.</w:t>
            </w:r>
          </w:p>
          <w:p w:rsidR="00E33532" w:rsidRPr="000B2B5B" w:rsidRDefault="00E33532" w:rsidP="008F607E">
            <w:pPr>
              <w:pStyle w:val="TableLE"/>
              <w:ind w:left="96" w:hangingChars="53" w:hanging="76"/>
            </w:pPr>
            <w:r>
              <w:t>- This material has not been distributed to institutional investors or other third parties prior to its publication.</w:t>
            </w:r>
            <w:bookmarkEnd w:id="40"/>
          </w:p>
        </w:tc>
      </w:tr>
    </w:tbl>
    <w:p w:rsidR="00E33532" w:rsidRDefault="00E33532" w:rsidP="00E33532">
      <w:pPr>
        <w:pStyle w:val="SourceE"/>
      </w:pPr>
    </w:p>
    <w:tbl>
      <w:tblPr>
        <w:tblW w:w="10206" w:type="dxa"/>
        <w:tblInd w:w="-1134" w:type="dxa"/>
        <w:tblBorders>
          <w:top w:val="single" w:sz="4" w:space="0" w:color="808080" w:themeColor="background1" w:themeShade="80"/>
          <w:bottom w:val="single" w:sz="4" w:space="0" w:color="808080" w:themeColor="background1" w:themeShade="80"/>
        </w:tblBorders>
        <w:tblLayout w:type="fixed"/>
        <w:tblCellMar>
          <w:left w:w="0" w:type="dxa"/>
          <w:right w:w="0" w:type="dxa"/>
        </w:tblCellMar>
        <w:tblLook w:val="0000" w:firstRow="0" w:lastRow="0" w:firstColumn="0" w:lastColumn="0" w:noHBand="0" w:noVBand="0"/>
      </w:tblPr>
      <w:tblGrid>
        <w:gridCol w:w="10206"/>
      </w:tblGrid>
      <w:tr w:rsidR="00E33532" w:rsidRPr="00691535" w:rsidTr="008F607E">
        <w:trPr>
          <w:trHeight w:val="170"/>
        </w:trPr>
        <w:tc>
          <w:tcPr>
            <w:tcW w:w="10206" w:type="dxa"/>
            <w:vAlign w:val="center"/>
          </w:tcPr>
          <w:p w:rsidR="00E33532" w:rsidRPr="005007CA" w:rsidRDefault="00E33532" w:rsidP="008F607E">
            <w:pPr>
              <w:pStyle w:val="ChartTableTitleE"/>
            </w:pPr>
            <w:r w:rsidRPr="005007CA">
              <w:t>Target price changes in past two years</w:t>
            </w:r>
          </w:p>
        </w:tc>
      </w:tr>
      <w:tr w:rsidR="00E33532" w:rsidRPr="00374FB7" w:rsidTr="008F607E">
        <w:trPr>
          <w:trHeight w:hRule="exact" w:val="3402"/>
        </w:trPr>
        <w:tc>
          <w:tcPr>
            <w:tcW w:w="10206" w:type="dxa"/>
            <w:vAlign w:val="center"/>
          </w:tcPr>
          <w:p w:rsidR="00E33532" w:rsidRPr="00374FB7" w:rsidRDefault="00E33532" w:rsidP="008F607E">
            <w:pPr>
              <w:wordWrap w:val="0"/>
              <w:autoSpaceDE w:val="0"/>
              <w:autoSpaceDN w:val="0"/>
              <w:adjustRightInd w:val="0"/>
              <w:snapToGrid w:val="0"/>
              <w:jc w:val="center"/>
              <w:rPr>
                <w:color w:val="000000" w:themeColor="text1"/>
                <w:spacing w:val="-6"/>
                <w:w w:val="95"/>
              </w:rPr>
            </w:pPr>
            <w:bookmarkStart w:id="41" w:name="K3_RCChart" w:colFirst="0" w:colLast="0"/>
            <w:r w:rsidRPr="00E33532">
              <w:rPr>
                <w:noProof/>
                <w:color w:val="000000" w:themeColor="text1"/>
                <w:spacing w:val="-6"/>
                <w:w w:val="95"/>
              </w:rPr>
              <w:drawing>
                <wp:inline distT="0" distB="0" distL="0" distR="0">
                  <wp:extent cx="6377940" cy="215900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77940" cy="2159000"/>
                          </a:xfrm>
                          <a:prstGeom prst="rect">
                            <a:avLst/>
                          </a:prstGeom>
                          <a:noFill/>
                          <a:ln>
                            <a:noFill/>
                          </a:ln>
                        </pic:spPr>
                      </pic:pic>
                    </a:graphicData>
                  </a:graphic>
                </wp:inline>
              </w:drawing>
            </w:r>
          </w:p>
        </w:tc>
      </w:tr>
      <w:bookmarkEnd w:id="41"/>
    </w:tbl>
    <w:p w:rsidR="00E33532" w:rsidRPr="00AB4326" w:rsidRDefault="00E33532" w:rsidP="00E33532">
      <w:pPr>
        <w:pStyle w:val="SourceE"/>
      </w:pPr>
    </w:p>
    <w:p w:rsidR="00E33532" w:rsidRPr="00AB4326" w:rsidRDefault="00E33532" w:rsidP="00E33532">
      <w:pPr>
        <w:pStyle w:val="ChartTableTitlePE"/>
      </w:pPr>
      <w:r w:rsidRPr="005007CA">
        <w:t>Rating changes over past two years</w:t>
      </w:r>
      <w:r w:rsidRPr="005007CA">
        <w:rPr>
          <w:rFonts w:hint="eastAsia"/>
          <w:b w:val="0"/>
        </w:rPr>
        <w:t xml:space="preserve"> </w:t>
      </w:r>
      <w:r w:rsidRPr="00AB4326">
        <w:rPr>
          <w:b w:val="0"/>
          <w:sz w:val="14"/>
          <w:szCs w:val="14"/>
        </w:rPr>
        <w:t>(adjusted share prices)</w:t>
      </w:r>
    </w:p>
    <w:tbl>
      <w:tblPr>
        <w:tblW w:w="10206" w:type="dxa"/>
        <w:tblInd w:w="-1134" w:type="dxa"/>
        <w:tblBorders>
          <w:top w:val="single" w:sz="4" w:space="0" w:color="0000FF"/>
          <w:left w:val="single" w:sz="4" w:space="0" w:color="0000FF"/>
          <w:bottom w:val="single" w:sz="4" w:space="0" w:color="0000FF"/>
          <w:right w:val="single" w:sz="4" w:space="0" w:color="0000FF"/>
        </w:tblBorders>
        <w:tblLayout w:type="fixed"/>
        <w:tblCellMar>
          <w:left w:w="0" w:type="dxa"/>
          <w:right w:w="0" w:type="dxa"/>
        </w:tblCellMar>
        <w:tblLook w:val="0000" w:firstRow="0" w:lastRow="0" w:firstColumn="0" w:lastColumn="0" w:noHBand="0" w:noVBand="0"/>
      </w:tblPr>
      <w:tblGrid>
        <w:gridCol w:w="831"/>
        <w:gridCol w:w="416"/>
        <w:gridCol w:w="801"/>
        <w:gridCol w:w="742"/>
        <w:gridCol w:w="741"/>
        <w:gridCol w:w="742"/>
        <w:gridCol w:w="741"/>
        <w:gridCol w:w="250"/>
        <w:gridCol w:w="492"/>
        <w:gridCol w:w="634"/>
        <w:gridCol w:w="108"/>
        <w:gridCol w:w="741"/>
        <w:gridCol w:w="742"/>
        <w:gridCol w:w="741"/>
        <w:gridCol w:w="742"/>
        <w:gridCol w:w="742"/>
      </w:tblGrid>
      <w:tr w:rsidR="00E33532" w:rsidRPr="00C6178E" w:rsidTr="00E33532">
        <w:trPr>
          <w:trHeight w:val="255"/>
        </w:trPr>
        <w:tc>
          <w:tcPr>
            <w:tcW w:w="1247" w:type="dxa"/>
            <w:gridSpan w:val="2"/>
            <w:tcBorders>
              <w:top w:val="single" w:sz="4" w:space="0" w:color="808080" w:themeColor="background1" w:themeShade="80"/>
              <w:left w:val="nil"/>
              <w:bottom w:val="nil"/>
              <w:right w:val="nil"/>
            </w:tcBorders>
            <w:shd w:val="clear" w:color="auto" w:fill="EAEAEA"/>
            <w:tcMar>
              <w:left w:w="0" w:type="dxa"/>
            </w:tcMar>
            <w:vAlign w:val="center"/>
          </w:tcPr>
          <w:p w:rsidR="00E33532" w:rsidRPr="007148A3" w:rsidRDefault="00E33532" w:rsidP="008F607E">
            <w:pPr>
              <w:pStyle w:val="TableLSE"/>
              <w:ind w:left="20"/>
              <w:rPr>
                <w:b/>
              </w:rPr>
            </w:pPr>
            <w:bookmarkStart w:id="42" w:name="K3_RCTable" w:colFirst="0" w:colLast="12"/>
            <w:r>
              <w:rPr>
                <w:b/>
              </w:rPr>
              <w:t>Date</w:t>
            </w:r>
          </w:p>
        </w:tc>
        <w:tc>
          <w:tcPr>
            <w:tcW w:w="801" w:type="dxa"/>
            <w:tcBorders>
              <w:top w:val="single" w:sz="4" w:space="0" w:color="808080" w:themeColor="background1" w:themeShade="80"/>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2023/1/30</w:t>
            </w:r>
          </w:p>
        </w:tc>
        <w:tc>
          <w:tcPr>
            <w:tcW w:w="742" w:type="dxa"/>
            <w:tcBorders>
              <w:top w:val="single" w:sz="4" w:space="0" w:color="808080" w:themeColor="background1" w:themeShade="80"/>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4/28</w:t>
            </w:r>
          </w:p>
        </w:tc>
        <w:tc>
          <w:tcPr>
            <w:tcW w:w="741" w:type="dxa"/>
            <w:tcBorders>
              <w:top w:val="single" w:sz="4" w:space="0" w:color="808080" w:themeColor="background1" w:themeShade="80"/>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7/25</w:t>
            </w:r>
          </w:p>
        </w:tc>
        <w:tc>
          <w:tcPr>
            <w:tcW w:w="742" w:type="dxa"/>
            <w:tcBorders>
              <w:top w:val="single" w:sz="4" w:space="0" w:color="808080" w:themeColor="background1" w:themeShade="80"/>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10/4</w:t>
            </w:r>
          </w:p>
        </w:tc>
        <w:tc>
          <w:tcPr>
            <w:tcW w:w="741" w:type="dxa"/>
            <w:tcBorders>
              <w:top w:val="single" w:sz="4" w:space="0" w:color="808080" w:themeColor="background1" w:themeShade="80"/>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10/24</w:t>
            </w:r>
          </w:p>
        </w:tc>
        <w:tc>
          <w:tcPr>
            <w:tcW w:w="742" w:type="dxa"/>
            <w:gridSpan w:val="2"/>
            <w:tcBorders>
              <w:top w:val="single" w:sz="4" w:space="0" w:color="808080" w:themeColor="background1" w:themeShade="80"/>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2024/1/3</w:t>
            </w:r>
          </w:p>
        </w:tc>
        <w:tc>
          <w:tcPr>
            <w:tcW w:w="742" w:type="dxa"/>
            <w:gridSpan w:val="2"/>
            <w:tcBorders>
              <w:top w:val="single" w:sz="4" w:space="0" w:color="808080" w:themeColor="background1" w:themeShade="80"/>
              <w:left w:val="nil"/>
              <w:bottom w:val="nil"/>
              <w:right w:val="nil"/>
            </w:tcBorders>
            <w:vAlign w:val="center"/>
          </w:tcPr>
          <w:p w:rsidR="00E33532" w:rsidRPr="007148A3" w:rsidRDefault="00E33532" w:rsidP="008F607E">
            <w:pPr>
              <w:pStyle w:val="TableLSE"/>
              <w:ind w:left="20"/>
              <w:jc w:val="center"/>
            </w:pPr>
            <w:r>
              <w:t>2/1</w:t>
            </w:r>
          </w:p>
        </w:tc>
        <w:tc>
          <w:tcPr>
            <w:tcW w:w="741" w:type="dxa"/>
            <w:tcBorders>
              <w:top w:val="single" w:sz="4" w:space="0" w:color="808080" w:themeColor="background1" w:themeShade="80"/>
              <w:left w:val="nil"/>
              <w:bottom w:val="nil"/>
              <w:right w:val="nil"/>
            </w:tcBorders>
            <w:vAlign w:val="center"/>
          </w:tcPr>
          <w:p w:rsidR="00E33532" w:rsidRPr="007148A3" w:rsidRDefault="00E33532" w:rsidP="008F607E">
            <w:pPr>
              <w:pStyle w:val="TableLSE"/>
              <w:ind w:left="20"/>
              <w:jc w:val="center"/>
            </w:pPr>
            <w:r>
              <w:t>6/18</w:t>
            </w:r>
          </w:p>
        </w:tc>
        <w:tc>
          <w:tcPr>
            <w:tcW w:w="742" w:type="dxa"/>
            <w:tcBorders>
              <w:top w:val="single" w:sz="4" w:space="0" w:color="808080" w:themeColor="background1" w:themeShade="80"/>
              <w:left w:val="nil"/>
              <w:bottom w:val="nil"/>
              <w:right w:val="nil"/>
            </w:tcBorders>
            <w:vAlign w:val="center"/>
          </w:tcPr>
          <w:p w:rsidR="00E33532" w:rsidRPr="007148A3" w:rsidRDefault="00E33532" w:rsidP="008F607E">
            <w:pPr>
              <w:pStyle w:val="TableLSE"/>
              <w:ind w:left="20"/>
              <w:jc w:val="center"/>
            </w:pPr>
            <w:r>
              <w:t>7/26</w:t>
            </w:r>
          </w:p>
        </w:tc>
        <w:tc>
          <w:tcPr>
            <w:tcW w:w="741" w:type="dxa"/>
            <w:tcBorders>
              <w:top w:val="single" w:sz="4" w:space="0" w:color="808080" w:themeColor="background1" w:themeShade="80"/>
              <w:left w:val="nil"/>
              <w:bottom w:val="nil"/>
              <w:right w:val="nil"/>
            </w:tcBorders>
            <w:vAlign w:val="center"/>
          </w:tcPr>
          <w:p w:rsidR="00E33532" w:rsidRPr="007148A3" w:rsidRDefault="00E33532" w:rsidP="008F607E">
            <w:pPr>
              <w:pStyle w:val="TableLSE"/>
              <w:ind w:left="20"/>
              <w:jc w:val="center"/>
            </w:pPr>
            <w:r>
              <w:t>10/31</w:t>
            </w:r>
          </w:p>
        </w:tc>
        <w:tc>
          <w:tcPr>
            <w:tcW w:w="742" w:type="dxa"/>
            <w:tcBorders>
              <w:top w:val="single" w:sz="4" w:space="0" w:color="808080" w:themeColor="background1" w:themeShade="80"/>
              <w:left w:val="nil"/>
              <w:bottom w:val="nil"/>
              <w:right w:val="nil"/>
            </w:tcBorders>
            <w:vAlign w:val="center"/>
          </w:tcPr>
          <w:p w:rsidR="00E33532" w:rsidRPr="007148A3" w:rsidRDefault="00E33532" w:rsidP="008F607E">
            <w:pPr>
              <w:pStyle w:val="TableLSE"/>
              <w:ind w:left="20"/>
              <w:jc w:val="center"/>
            </w:pPr>
            <w:r>
              <w:t>2025/1/9</w:t>
            </w:r>
          </w:p>
        </w:tc>
        <w:tc>
          <w:tcPr>
            <w:tcW w:w="742" w:type="dxa"/>
            <w:tcBorders>
              <w:top w:val="single" w:sz="4" w:space="0" w:color="808080" w:themeColor="background1" w:themeShade="80"/>
              <w:left w:val="nil"/>
              <w:bottom w:val="nil"/>
              <w:right w:val="nil"/>
            </w:tcBorders>
            <w:vAlign w:val="center"/>
          </w:tcPr>
          <w:p w:rsidR="00E33532" w:rsidRPr="007148A3" w:rsidRDefault="00E33532" w:rsidP="008F607E">
            <w:pPr>
              <w:pStyle w:val="TableLSE"/>
              <w:ind w:left="20"/>
              <w:jc w:val="center"/>
            </w:pPr>
            <w:r>
              <w:t>2/4</w:t>
            </w:r>
          </w:p>
        </w:tc>
      </w:tr>
      <w:tr w:rsidR="00E33532" w:rsidRPr="00C6178E" w:rsidTr="00E33532">
        <w:trPr>
          <w:trHeight w:val="255"/>
        </w:trPr>
        <w:tc>
          <w:tcPr>
            <w:tcW w:w="1247" w:type="dxa"/>
            <w:gridSpan w:val="2"/>
            <w:tcBorders>
              <w:top w:val="nil"/>
              <w:left w:val="nil"/>
              <w:bottom w:val="nil"/>
              <w:right w:val="nil"/>
            </w:tcBorders>
            <w:shd w:val="clear" w:color="auto" w:fill="EAEAEA"/>
            <w:tcMar>
              <w:left w:w="0" w:type="dxa"/>
            </w:tcMar>
            <w:vAlign w:val="center"/>
          </w:tcPr>
          <w:p w:rsidR="00E33532" w:rsidRPr="007148A3" w:rsidRDefault="00E33532" w:rsidP="008F607E">
            <w:pPr>
              <w:pStyle w:val="TableLSE"/>
              <w:ind w:left="20"/>
              <w:rPr>
                <w:b/>
              </w:rPr>
            </w:pPr>
            <w:r>
              <w:rPr>
                <w:b/>
              </w:rPr>
              <w:t>Recommendation</w:t>
            </w:r>
          </w:p>
        </w:tc>
        <w:tc>
          <w:tcPr>
            <w:tcW w:w="801"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BUY</w:t>
            </w:r>
          </w:p>
        </w:tc>
        <w:tc>
          <w:tcPr>
            <w:tcW w:w="742"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BUY</w:t>
            </w:r>
          </w:p>
        </w:tc>
        <w:tc>
          <w:tcPr>
            <w:tcW w:w="741"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BUY</w:t>
            </w:r>
          </w:p>
        </w:tc>
        <w:tc>
          <w:tcPr>
            <w:tcW w:w="742"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HOLD</w:t>
            </w:r>
          </w:p>
        </w:tc>
        <w:tc>
          <w:tcPr>
            <w:tcW w:w="741"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HOLD</w:t>
            </w:r>
          </w:p>
        </w:tc>
        <w:tc>
          <w:tcPr>
            <w:tcW w:w="742" w:type="dxa"/>
            <w:gridSpan w:val="2"/>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HOLD</w:t>
            </w:r>
          </w:p>
        </w:tc>
        <w:tc>
          <w:tcPr>
            <w:tcW w:w="742" w:type="dxa"/>
            <w:gridSpan w:val="2"/>
            <w:tcBorders>
              <w:top w:val="nil"/>
              <w:left w:val="nil"/>
              <w:bottom w:val="nil"/>
              <w:right w:val="nil"/>
            </w:tcBorders>
            <w:vAlign w:val="center"/>
          </w:tcPr>
          <w:p w:rsidR="00E33532" w:rsidRPr="007148A3" w:rsidRDefault="00E33532" w:rsidP="008F607E">
            <w:pPr>
              <w:pStyle w:val="TableLSE"/>
              <w:ind w:left="20"/>
              <w:jc w:val="center"/>
            </w:pPr>
            <w:r>
              <w:t>HOLD</w:t>
            </w:r>
          </w:p>
        </w:tc>
        <w:tc>
          <w:tcPr>
            <w:tcW w:w="741" w:type="dxa"/>
            <w:tcBorders>
              <w:top w:val="nil"/>
              <w:left w:val="nil"/>
              <w:bottom w:val="nil"/>
              <w:right w:val="nil"/>
            </w:tcBorders>
            <w:vAlign w:val="center"/>
          </w:tcPr>
          <w:p w:rsidR="00E33532" w:rsidRPr="007148A3" w:rsidRDefault="00E33532" w:rsidP="008F607E">
            <w:pPr>
              <w:pStyle w:val="TableLSE"/>
              <w:ind w:left="20"/>
              <w:jc w:val="center"/>
            </w:pPr>
            <w:r>
              <w:t>HOLD</w:t>
            </w:r>
          </w:p>
        </w:tc>
        <w:tc>
          <w:tcPr>
            <w:tcW w:w="742" w:type="dxa"/>
            <w:tcBorders>
              <w:top w:val="nil"/>
              <w:left w:val="nil"/>
              <w:bottom w:val="nil"/>
              <w:right w:val="nil"/>
            </w:tcBorders>
            <w:vAlign w:val="center"/>
          </w:tcPr>
          <w:p w:rsidR="00E33532" w:rsidRPr="007148A3" w:rsidRDefault="00E33532" w:rsidP="008F607E">
            <w:pPr>
              <w:pStyle w:val="TableLSE"/>
              <w:ind w:left="20"/>
              <w:jc w:val="center"/>
            </w:pPr>
            <w:r>
              <w:t>HOLD</w:t>
            </w:r>
          </w:p>
        </w:tc>
        <w:tc>
          <w:tcPr>
            <w:tcW w:w="741" w:type="dxa"/>
            <w:tcBorders>
              <w:top w:val="nil"/>
              <w:left w:val="nil"/>
              <w:bottom w:val="nil"/>
              <w:right w:val="nil"/>
            </w:tcBorders>
            <w:vAlign w:val="center"/>
          </w:tcPr>
          <w:p w:rsidR="00E33532" w:rsidRPr="007148A3" w:rsidRDefault="00E33532" w:rsidP="008F607E">
            <w:pPr>
              <w:pStyle w:val="TableLSE"/>
              <w:ind w:left="20"/>
              <w:jc w:val="center"/>
            </w:pPr>
            <w:r>
              <w:t>HOLD</w:t>
            </w:r>
          </w:p>
        </w:tc>
        <w:tc>
          <w:tcPr>
            <w:tcW w:w="742" w:type="dxa"/>
            <w:tcBorders>
              <w:top w:val="nil"/>
              <w:left w:val="nil"/>
              <w:bottom w:val="nil"/>
              <w:right w:val="nil"/>
            </w:tcBorders>
            <w:vAlign w:val="center"/>
          </w:tcPr>
          <w:p w:rsidR="00E33532" w:rsidRPr="007148A3" w:rsidRDefault="00E33532" w:rsidP="008F607E">
            <w:pPr>
              <w:pStyle w:val="TableLSE"/>
              <w:ind w:left="20"/>
              <w:jc w:val="center"/>
            </w:pPr>
            <w:r>
              <w:t>HOLD</w:t>
            </w:r>
          </w:p>
        </w:tc>
        <w:tc>
          <w:tcPr>
            <w:tcW w:w="742" w:type="dxa"/>
            <w:tcBorders>
              <w:top w:val="nil"/>
              <w:left w:val="nil"/>
              <w:bottom w:val="nil"/>
              <w:right w:val="nil"/>
            </w:tcBorders>
            <w:vAlign w:val="center"/>
          </w:tcPr>
          <w:p w:rsidR="00E33532" w:rsidRPr="007148A3" w:rsidRDefault="00E33532" w:rsidP="008F607E">
            <w:pPr>
              <w:pStyle w:val="TableLSE"/>
              <w:ind w:left="20"/>
              <w:jc w:val="center"/>
            </w:pPr>
            <w:r>
              <w:t>HOLD</w:t>
            </w:r>
          </w:p>
        </w:tc>
      </w:tr>
      <w:tr w:rsidR="00E33532" w:rsidRPr="00C6178E" w:rsidTr="00E33532">
        <w:trPr>
          <w:trHeight w:val="255"/>
        </w:trPr>
        <w:tc>
          <w:tcPr>
            <w:tcW w:w="1247" w:type="dxa"/>
            <w:gridSpan w:val="2"/>
            <w:tcBorders>
              <w:top w:val="nil"/>
              <w:left w:val="nil"/>
              <w:bottom w:val="nil"/>
              <w:right w:val="nil"/>
            </w:tcBorders>
            <w:shd w:val="clear" w:color="auto" w:fill="EAEAEA"/>
            <w:tcMar>
              <w:left w:w="0" w:type="dxa"/>
            </w:tcMar>
            <w:vAlign w:val="center"/>
          </w:tcPr>
          <w:p w:rsidR="00E33532" w:rsidRPr="007148A3" w:rsidRDefault="00E33532" w:rsidP="008F607E">
            <w:pPr>
              <w:pStyle w:val="TableLSE"/>
              <w:ind w:left="20"/>
              <w:rPr>
                <w:b/>
              </w:rPr>
            </w:pPr>
            <w:r>
              <w:rPr>
                <w:b/>
              </w:rPr>
              <w:t>Target price (KRW)</w:t>
            </w:r>
          </w:p>
        </w:tc>
        <w:tc>
          <w:tcPr>
            <w:tcW w:w="801"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240000</w:t>
            </w:r>
          </w:p>
        </w:tc>
        <w:tc>
          <w:tcPr>
            <w:tcW w:w="742"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380000</w:t>
            </w:r>
          </w:p>
        </w:tc>
        <w:tc>
          <w:tcPr>
            <w:tcW w:w="741"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610000</w:t>
            </w:r>
          </w:p>
        </w:tc>
        <w:tc>
          <w:tcPr>
            <w:tcW w:w="742"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370000</w:t>
            </w:r>
          </w:p>
        </w:tc>
        <w:tc>
          <w:tcPr>
            <w:tcW w:w="741" w:type="dxa"/>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350000</w:t>
            </w:r>
          </w:p>
        </w:tc>
        <w:tc>
          <w:tcPr>
            <w:tcW w:w="742" w:type="dxa"/>
            <w:gridSpan w:val="2"/>
            <w:tcBorders>
              <w:top w:val="nil"/>
              <w:left w:val="nil"/>
              <w:bottom w:val="nil"/>
              <w:right w:val="nil"/>
            </w:tcBorders>
            <w:vAlign w:val="center"/>
          </w:tcPr>
          <w:p w:rsidR="00E33532" w:rsidRPr="007B277C" w:rsidRDefault="00E33532" w:rsidP="008F607E">
            <w:pPr>
              <w:pStyle w:val="TableRSK"/>
              <w:jc w:val="center"/>
              <w:rPr>
                <w:rFonts w:ascii="Arial" w:hAnsi="Arial" w:cs="Arial"/>
              </w:rPr>
            </w:pPr>
            <w:r>
              <w:rPr>
                <w:rFonts w:ascii="Arial" w:hAnsi="Arial" w:cs="Arial"/>
              </w:rPr>
              <w:t>310000</w:t>
            </w:r>
          </w:p>
        </w:tc>
        <w:tc>
          <w:tcPr>
            <w:tcW w:w="742" w:type="dxa"/>
            <w:gridSpan w:val="2"/>
            <w:tcBorders>
              <w:top w:val="nil"/>
              <w:left w:val="nil"/>
              <w:bottom w:val="nil"/>
              <w:right w:val="nil"/>
            </w:tcBorders>
            <w:vAlign w:val="center"/>
          </w:tcPr>
          <w:p w:rsidR="00E33532" w:rsidRPr="007148A3" w:rsidRDefault="00E33532" w:rsidP="008F607E">
            <w:pPr>
              <w:pStyle w:val="TableLSE"/>
              <w:ind w:left="20"/>
              <w:jc w:val="center"/>
            </w:pPr>
            <w:r>
              <w:t>290000</w:t>
            </w:r>
          </w:p>
        </w:tc>
        <w:tc>
          <w:tcPr>
            <w:tcW w:w="741" w:type="dxa"/>
            <w:tcBorders>
              <w:top w:val="nil"/>
              <w:left w:val="nil"/>
              <w:bottom w:val="nil"/>
              <w:right w:val="nil"/>
            </w:tcBorders>
            <w:vAlign w:val="center"/>
          </w:tcPr>
          <w:p w:rsidR="00E33532" w:rsidRPr="007148A3" w:rsidRDefault="00E33532" w:rsidP="008F607E">
            <w:pPr>
              <w:pStyle w:val="TableLSE"/>
              <w:ind w:left="20"/>
              <w:jc w:val="center"/>
            </w:pPr>
            <w:r>
              <w:t>270000</w:t>
            </w:r>
          </w:p>
        </w:tc>
        <w:tc>
          <w:tcPr>
            <w:tcW w:w="742" w:type="dxa"/>
            <w:tcBorders>
              <w:top w:val="nil"/>
              <w:left w:val="nil"/>
              <w:bottom w:val="nil"/>
              <w:right w:val="nil"/>
            </w:tcBorders>
            <w:vAlign w:val="center"/>
          </w:tcPr>
          <w:p w:rsidR="00E33532" w:rsidRPr="007148A3" w:rsidRDefault="00E33532" w:rsidP="008F607E">
            <w:pPr>
              <w:pStyle w:val="TableLSE"/>
              <w:ind w:left="20"/>
              <w:jc w:val="center"/>
            </w:pPr>
            <w:r>
              <w:t>240000</w:t>
            </w:r>
          </w:p>
        </w:tc>
        <w:tc>
          <w:tcPr>
            <w:tcW w:w="741" w:type="dxa"/>
            <w:tcBorders>
              <w:top w:val="nil"/>
              <w:left w:val="nil"/>
              <w:bottom w:val="nil"/>
              <w:right w:val="nil"/>
            </w:tcBorders>
            <w:vAlign w:val="center"/>
          </w:tcPr>
          <w:p w:rsidR="00E33532" w:rsidRPr="007148A3" w:rsidRDefault="00E33532" w:rsidP="008F607E">
            <w:pPr>
              <w:pStyle w:val="TableLSE"/>
              <w:ind w:left="20"/>
              <w:jc w:val="center"/>
            </w:pPr>
            <w:r>
              <w:t>220000</w:t>
            </w:r>
          </w:p>
        </w:tc>
        <w:tc>
          <w:tcPr>
            <w:tcW w:w="742" w:type="dxa"/>
            <w:tcBorders>
              <w:top w:val="nil"/>
              <w:left w:val="nil"/>
              <w:bottom w:val="nil"/>
              <w:right w:val="nil"/>
            </w:tcBorders>
            <w:vAlign w:val="center"/>
          </w:tcPr>
          <w:p w:rsidR="00E33532" w:rsidRPr="007148A3" w:rsidRDefault="00E33532" w:rsidP="008F607E">
            <w:pPr>
              <w:pStyle w:val="TableLSE"/>
              <w:ind w:left="20"/>
              <w:jc w:val="center"/>
            </w:pPr>
            <w:r>
              <w:t>160000</w:t>
            </w:r>
          </w:p>
        </w:tc>
        <w:tc>
          <w:tcPr>
            <w:tcW w:w="742" w:type="dxa"/>
            <w:tcBorders>
              <w:top w:val="nil"/>
              <w:left w:val="nil"/>
              <w:bottom w:val="nil"/>
              <w:right w:val="nil"/>
            </w:tcBorders>
            <w:vAlign w:val="center"/>
          </w:tcPr>
          <w:p w:rsidR="00E33532" w:rsidRPr="007148A3" w:rsidRDefault="00E33532" w:rsidP="008F607E">
            <w:pPr>
              <w:pStyle w:val="TableLSE"/>
              <w:ind w:left="20"/>
              <w:jc w:val="center"/>
            </w:pPr>
            <w:r>
              <w:t>140000</w:t>
            </w:r>
          </w:p>
        </w:tc>
      </w:tr>
      <w:tr w:rsidR="00E33532" w:rsidRPr="00C6178E" w:rsidTr="00E33532">
        <w:trPr>
          <w:trHeight w:val="255"/>
        </w:trPr>
        <w:tc>
          <w:tcPr>
            <w:tcW w:w="1247" w:type="dxa"/>
            <w:gridSpan w:val="2"/>
            <w:tcBorders>
              <w:top w:val="nil"/>
              <w:left w:val="nil"/>
              <w:bottom w:val="nil"/>
              <w:right w:val="nil"/>
            </w:tcBorders>
            <w:shd w:val="clear" w:color="auto" w:fill="EAEAEA"/>
            <w:tcMar>
              <w:left w:w="0" w:type="dxa"/>
            </w:tcMar>
            <w:vAlign w:val="center"/>
          </w:tcPr>
          <w:p w:rsidR="00E33532" w:rsidRPr="007148A3" w:rsidRDefault="00E33532" w:rsidP="008F607E">
            <w:pPr>
              <w:pStyle w:val="TableLSE"/>
              <w:ind w:left="20"/>
              <w:rPr>
                <w:b/>
                <w:color w:val="595959" w:themeColor="text1" w:themeTint="A6"/>
              </w:rPr>
            </w:pPr>
            <w:r>
              <w:rPr>
                <w:b/>
                <w:color w:val="595959" w:themeColor="text1" w:themeTint="A6"/>
              </w:rPr>
              <w:t>Gap* (average)</w:t>
            </w:r>
          </w:p>
        </w:tc>
        <w:tc>
          <w:tcPr>
            <w:tcW w:w="801" w:type="dxa"/>
            <w:tcBorders>
              <w:top w:val="nil"/>
              <w:left w:val="nil"/>
              <w:bottom w:val="nil"/>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11.90</w:t>
            </w:r>
          </w:p>
        </w:tc>
        <w:tc>
          <w:tcPr>
            <w:tcW w:w="742" w:type="dxa"/>
            <w:tcBorders>
              <w:top w:val="nil"/>
              <w:left w:val="nil"/>
              <w:bottom w:val="nil"/>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-2.84</w:t>
            </w:r>
          </w:p>
        </w:tc>
        <w:tc>
          <w:tcPr>
            <w:tcW w:w="741" w:type="dxa"/>
            <w:tcBorders>
              <w:top w:val="nil"/>
              <w:left w:val="nil"/>
              <w:bottom w:val="nil"/>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-28.17</w:t>
            </w:r>
          </w:p>
        </w:tc>
        <w:tc>
          <w:tcPr>
            <w:tcW w:w="742" w:type="dxa"/>
            <w:tcBorders>
              <w:top w:val="nil"/>
              <w:left w:val="nil"/>
              <w:bottom w:val="nil"/>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-11.10</w:t>
            </w:r>
          </w:p>
        </w:tc>
        <w:tc>
          <w:tcPr>
            <w:tcW w:w="741" w:type="dxa"/>
            <w:tcBorders>
              <w:top w:val="nil"/>
              <w:left w:val="nil"/>
              <w:bottom w:val="nil"/>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-10.58</w:t>
            </w:r>
          </w:p>
        </w:tc>
        <w:tc>
          <w:tcPr>
            <w:tcW w:w="742" w:type="dxa"/>
            <w:gridSpan w:val="2"/>
            <w:tcBorders>
              <w:top w:val="nil"/>
              <w:left w:val="nil"/>
              <w:bottom w:val="nil"/>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-6.09</w:t>
            </w:r>
          </w:p>
        </w:tc>
        <w:tc>
          <w:tcPr>
            <w:tcW w:w="742" w:type="dxa"/>
            <w:gridSpan w:val="2"/>
            <w:tcBorders>
              <w:top w:val="nil"/>
              <w:left w:val="nil"/>
              <w:bottom w:val="nil"/>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-0.90</w:t>
            </w:r>
          </w:p>
        </w:tc>
        <w:tc>
          <w:tcPr>
            <w:tcW w:w="741" w:type="dxa"/>
            <w:tcBorders>
              <w:top w:val="nil"/>
              <w:left w:val="nil"/>
              <w:bottom w:val="nil"/>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-4.96</w:t>
            </w:r>
          </w:p>
        </w:tc>
        <w:tc>
          <w:tcPr>
            <w:tcW w:w="742" w:type="dxa"/>
            <w:tcBorders>
              <w:top w:val="nil"/>
              <w:left w:val="nil"/>
              <w:bottom w:val="nil"/>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-5.42</w:t>
            </w:r>
          </w:p>
        </w:tc>
        <w:tc>
          <w:tcPr>
            <w:tcW w:w="741" w:type="dxa"/>
            <w:tcBorders>
              <w:top w:val="nil"/>
              <w:left w:val="nil"/>
              <w:bottom w:val="nil"/>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-21.06</w:t>
            </w:r>
          </w:p>
        </w:tc>
        <w:tc>
          <w:tcPr>
            <w:tcW w:w="742" w:type="dxa"/>
            <w:tcBorders>
              <w:top w:val="nil"/>
              <w:left w:val="nil"/>
              <w:bottom w:val="nil"/>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-8.54</w:t>
            </w:r>
          </w:p>
        </w:tc>
        <w:tc>
          <w:tcPr>
            <w:tcW w:w="742" w:type="dxa"/>
            <w:tcBorders>
              <w:top w:val="nil"/>
              <w:left w:val="nil"/>
              <w:bottom w:val="nil"/>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-4.86</w:t>
            </w:r>
          </w:p>
        </w:tc>
      </w:tr>
      <w:tr w:rsidR="00E33532" w:rsidRPr="00C6178E" w:rsidTr="00E33532">
        <w:trPr>
          <w:trHeight w:val="255"/>
        </w:trPr>
        <w:tc>
          <w:tcPr>
            <w:tcW w:w="1247" w:type="dxa"/>
            <w:gridSpan w:val="2"/>
            <w:tcBorders>
              <w:top w:val="nil"/>
              <w:left w:val="nil"/>
              <w:bottom w:val="single" w:sz="4" w:space="0" w:color="auto"/>
              <w:right w:val="nil"/>
            </w:tcBorders>
            <w:shd w:val="clear" w:color="auto" w:fill="EAEAEA"/>
            <w:tcMar>
              <w:left w:w="0" w:type="dxa"/>
            </w:tcMar>
            <w:vAlign w:val="center"/>
          </w:tcPr>
          <w:p w:rsidR="00E33532" w:rsidRPr="007148A3" w:rsidRDefault="00E33532" w:rsidP="008F607E">
            <w:pPr>
              <w:pStyle w:val="TableLSE"/>
              <w:ind w:left="20" w:firstLineChars="267" w:firstLine="316"/>
              <w:rPr>
                <w:b/>
                <w:color w:val="595959" w:themeColor="text1" w:themeTint="A6"/>
              </w:rPr>
            </w:pPr>
            <w:r>
              <w:rPr>
                <w:b/>
                <w:color w:val="595959" w:themeColor="text1" w:themeTint="A6"/>
              </w:rPr>
              <w:t>(max or min)**</w:t>
            </w:r>
          </w:p>
        </w:tc>
        <w:tc>
          <w:tcPr>
            <w:tcW w:w="801" w:type="dxa"/>
            <w:tcBorders>
              <w:top w:val="nil"/>
              <w:left w:val="nil"/>
              <w:bottom w:val="single" w:sz="4" w:space="0" w:color="auto"/>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72.50</w:t>
            </w:r>
          </w:p>
        </w:tc>
        <w:tc>
          <w:tcPr>
            <w:tcW w:w="742" w:type="dxa"/>
            <w:tcBorders>
              <w:top w:val="nil"/>
              <w:left w:val="nil"/>
              <w:bottom w:val="single" w:sz="4" w:space="0" w:color="auto"/>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42.63</w:t>
            </w:r>
          </w:p>
        </w:tc>
        <w:tc>
          <w:tcPr>
            <w:tcW w:w="741" w:type="dxa"/>
            <w:tcBorders>
              <w:top w:val="nil"/>
              <w:left w:val="nil"/>
              <w:bottom w:val="single" w:sz="4" w:space="0" w:color="auto"/>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-8.20</w:t>
            </w:r>
          </w:p>
        </w:tc>
        <w:tc>
          <w:tcPr>
            <w:tcW w:w="742" w:type="dxa"/>
            <w:tcBorders>
              <w:top w:val="nil"/>
              <w:left w:val="nil"/>
              <w:bottom w:val="single" w:sz="4" w:space="0" w:color="auto"/>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-5.95</w:t>
            </w:r>
          </w:p>
        </w:tc>
        <w:tc>
          <w:tcPr>
            <w:tcW w:w="741" w:type="dxa"/>
            <w:tcBorders>
              <w:top w:val="nil"/>
              <w:left w:val="nil"/>
              <w:bottom w:val="single" w:sz="4" w:space="0" w:color="auto"/>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5.14</w:t>
            </w:r>
          </w:p>
        </w:tc>
        <w:tc>
          <w:tcPr>
            <w:tcW w:w="742" w:type="dxa"/>
            <w:gridSpan w:val="2"/>
            <w:tcBorders>
              <w:top w:val="nil"/>
              <w:left w:val="nil"/>
              <w:bottom w:val="single" w:sz="4" w:space="0" w:color="auto"/>
              <w:right w:val="nil"/>
            </w:tcBorders>
            <w:vAlign w:val="center"/>
          </w:tcPr>
          <w:p w:rsidR="00E33532" w:rsidRPr="007B277C" w:rsidRDefault="00E33532" w:rsidP="008F607E">
            <w:pPr>
              <w:pStyle w:val="TableRSK"/>
              <w:jc w:val="center"/>
              <w:rPr>
                <w:rFonts w:ascii="Arial" w:hAnsi="Arial" w:cs="Arial"/>
                <w:color w:val="595959" w:themeColor="text1" w:themeTint="A6"/>
              </w:rPr>
            </w:pPr>
            <w:r>
              <w:rPr>
                <w:rFonts w:ascii="Arial" w:hAnsi="Arial" w:cs="Arial"/>
                <w:color w:val="595959" w:themeColor="text1" w:themeTint="A6"/>
              </w:rPr>
              <w:t>-19.03</w:t>
            </w:r>
          </w:p>
        </w:tc>
        <w:tc>
          <w:tcPr>
            <w:tcW w:w="742" w:type="dxa"/>
            <w:gridSpan w:val="2"/>
            <w:tcBorders>
              <w:top w:val="nil"/>
              <w:left w:val="nil"/>
              <w:bottom w:val="single" w:sz="4" w:space="0" w:color="auto"/>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15.86</w:t>
            </w:r>
          </w:p>
        </w:tc>
        <w:tc>
          <w:tcPr>
            <w:tcW w:w="741" w:type="dxa"/>
            <w:tcBorders>
              <w:top w:val="nil"/>
              <w:left w:val="nil"/>
              <w:bottom w:val="single" w:sz="4" w:space="0" w:color="auto"/>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1.11</w:t>
            </w:r>
          </w:p>
        </w:tc>
        <w:tc>
          <w:tcPr>
            <w:tcW w:w="742" w:type="dxa"/>
            <w:tcBorders>
              <w:top w:val="nil"/>
              <w:left w:val="nil"/>
              <w:bottom w:val="single" w:sz="4" w:space="0" w:color="auto"/>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7.71</w:t>
            </w:r>
          </w:p>
        </w:tc>
        <w:tc>
          <w:tcPr>
            <w:tcW w:w="741" w:type="dxa"/>
            <w:tcBorders>
              <w:top w:val="nil"/>
              <w:left w:val="nil"/>
              <w:bottom w:val="single" w:sz="4" w:space="0" w:color="auto"/>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-37.32</w:t>
            </w:r>
          </w:p>
        </w:tc>
        <w:tc>
          <w:tcPr>
            <w:tcW w:w="742" w:type="dxa"/>
            <w:tcBorders>
              <w:top w:val="nil"/>
              <w:left w:val="nil"/>
              <w:bottom w:val="single" w:sz="4" w:space="0" w:color="auto"/>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-2.63</w:t>
            </w:r>
          </w:p>
        </w:tc>
        <w:tc>
          <w:tcPr>
            <w:tcW w:w="742" w:type="dxa"/>
            <w:tcBorders>
              <w:top w:val="nil"/>
              <w:left w:val="nil"/>
              <w:bottom w:val="single" w:sz="4" w:space="0" w:color="auto"/>
              <w:right w:val="nil"/>
            </w:tcBorders>
            <w:vAlign w:val="center"/>
          </w:tcPr>
          <w:p w:rsidR="00E33532" w:rsidRPr="007148A3" w:rsidRDefault="00E33532" w:rsidP="008F607E">
            <w:pPr>
              <w:pStyle w:val="TableLSE"/>
              <w:ind w:left="20"/>
              <w:jc w:val="center"/>
              <w:rPr>
                <w:color w:val="595959" w:themeColor="text1" w:themeTint="A6"/>
              </w:rPr>
            </w:pPr>
            <w:r>
              <w:rPr>
                <w:color w:val="595959" w:themeColor="text1" w:themeTint="A6"/>
              </w:rPr>
              <w:t>9.29</w:t>
            </w:r>
          </w:p>
        </w:tc>
      </w:tr>
      <w:tr w:rsidR="00E33532" w:rsidRPr="00C6178E" w:rsidTr="00E33532">
        <w:trPr>
          <w:trHeight w:val="255"/>
        </w:trPr>
        <w:tc>
          <w:tcPr>
            <w:tcW w:w="1247" w:type="dxa"/>
            <w:gridSpan w:val="2"/>
            <w:tcBorders>
              <w:top w:val="single" w:sz="4" w:space="0" w:color="auto"/>
              <w:left w:val="nil"/>
              <w:bottom w:val="nil"/>
              <w:right w:val="nil"/>
            </w:tcBorders>
            <w:shd w:val="clear" w:color="auto" w:fill="EAEAEA"/>
            <w:tcMar>
              <w:left w:w="0" w:type="dxa"/>
            </w:tcMar>
            <w:vAlign w:val="center"/>
          </w:tcPr>
          <w:p w:rsidR="00E33532" w:rsidRPr="007148A3" w:rsidRDefault="00E33532" w:rsidP="00E33532">
            <w:pPr>
              <w:pStyle w:val="TableLSE"/>
              <w:ind w:left="20"/>
              <w:rPr>
                <w:b/>
              </w:rPr>
            </w:pPr>
            <w:r>
              <w:rPr>
                <w:b/>
              </w:rPr>
              <w:t>Date</w:t>
            </w:r>
          </w:p>
        </w:tc>
        <w:tc>
          <w:tcPr>
            <w:tcW w:w="801" w:type="dxa"/>
            <w:tcBorders>
              <w:top w:val="single" w:sz="4" w:space="0" w:color="auto"/>
              <w:left w:val="nil"/>
              <w:bottom w:val="nil"/>
              <w:right w:val="nil"/>
            </w:tcBorders>
            <w:vAlign w:val="center"/>
          </w:tcPr>
          <w:p w:rsidR="00E33532" w:rsidRPr="007B277C" w:rsidRDefault="00E33532" w:rsidP="00E33532">
            <w:pPr>
              <w:pStyle w:val="TableRSK"/>
              <w:jc w:val="center"/>
              <w:rPr>
                <w:rFonts w:ascii="Arial" w:hAnsi="Arial" w:cs="Arial"/>
              </w:rPr>
            </w:pPr>
            <w:r>
              <w:rPr>
                <w:rFonts w:ascii="Arial" w:hAnsi="Arial" w:cs="Arial"/>
              </w:rPr>
              <w:t>4/25</w:t>
            </w:r>
          </w:p>
        </w:tc>
        <w:tc>
          <w:tcPr>
            <w:tcW w:w="742" w:type="dxa"/>
            <w:tcBorders>
              <w:top w:val="single" w:sz="4" w:space="0" w:color="auto"/>
              <w:left w:val="nil"/>
              <w:bottom w:val="nil"/>
              <w:right w:val="nil"/>
            </w:tcBorders>
            <w:vAlign w:val="center"/>
          </w:tcPr>
          <w:p w:rsidR="00E33532" w:rsidRPr="007B277C" w:rsidRDefault="00E33532" w:rsidP="00E33532">
            <w:pPr>
              <w:pStyle w:val="TableRSK"/>
              <w:jc w:val="center"/>
              <w:rPr>
                <w:rFonts w:ascii="Arial" w:hAnsi="Arial" w:cs="Arial"/>
              </w:rPr>
            </w:pPr>
          </w:p>
        </w:tc>
        <w:tc>
          <w:tcPr>
            <w:tcW w:w="741" w:type="dxa"/>
            <w:tcBorders>
              <w:top w:val="single" w:sz="4" w:space="0" w:color="auto"/>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tcBorders>
              <w:top w:val="single" w:sz="4" w:space="0" w:color="auto"/>
              <w:left w:val="nil"/>
              <w:bottom w:val="nil"/>
              <w:right w:val="nil"/>
            </w:tcBorders>
            <w:vAlign w:val="center"/>
          </w:tcPr>
          <w:p w:rsidR="00E33532" w:rsidRPr="007B277C" w:rsidRDefault="00E33532" w:rsidP="00E33532">
            <w:pPr>
              <w:pStyle w:val="TableRSK"/>
              <w:jc w:val="center"/>
              <w:rPr>
                <w:rFonts w:ascii="Arial" w:hAnsi="Arial" w:cs="Arial"/>
              </w:rPr>
            </w:pPr>
          </w:p>
        </w:tc>
        <w:tc>
          <w:tcPr>
            <w:tcW w:w="741" w:type="dxa"/>
            <w:tcBorders>
              <w:top w:val="single" w:sz="4" w:space="0" w:color="auto"/>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gridSpan w:val="2"/>
            <w:tcBorders>
              <w:top w:val="single" w:sz="4" w:space="0" w:color="auto"/>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gridSpan w:val="2"/>
            <w:tcBorders>
              <w:top w:val="single" w:sz="4" w:space="0" w:color="auto"/>
              <w:left w:val="nil"/>
              <w:bottom w:val="nil"/>
              <w:right w:val="nil"/>
            </w:tcBorders>
            <w:vAlign w:val="center"/>
          </w:tcPr>
          <w:p w:rsidR="00E33532" w:rsidRPr="007148A3" w:rsidRDefault="00E33532" w:rsidP="00E33532">
            <w:pPr>
              <w:pStyle w:val="TableLSE"/>
              <w:ind w:left="20"/>
              <w:jc w:val="center"/>
            </w:pPr>
          </w:p>
        </w:tc>
        <w:tc>
          <w:tcPr>
            <w:tcW w:w="741" w:type="dxa"/>
            <w:tcBorders>
              <w:top w:val="single" w:sz="4" w:space="0" w:color="auto"/>
              <w:left w:val="nil"/>
              <w:bottom w:val="nil"/>
              <w:right w:val="nil"/>
            </w:tcBorders>
            <w:vAlign w:val="center"/>
          </w:tcPr>
          <w:p w:rsidR="00E33532" w:rsidRPr="007148A3" w:rsidRDefault="00E33532" w:rsidP="00E33532">
            <w:pPr>
              <w:pStyle w:val="TableLSE"/>
              <w:ind w:left="20"/>
              <w:jc w:val="center"/>
            </w:pPr>
          </w:p>
        </w:tc>
        <w:tc>
          <w:tcPr>
            <w:tcW w:w="742" w:type="dxa"/>
            <w:tcBorders>
              <w:top w:val="single" w:sz="4" w:space="0" w:color="auto"/>
              <w:left w:val="nil"/>
              <w:bottom w:val="nil"/>
              <w:right w:val="nil"/>
            </w:tcBorders>
            <w:vAlign w:val="center"/>
          </w:tcPr>
          <w:p w:rsidR="00E33532" w:rsidRPr="007148A3" w:rsidRDefault="00E33532" w:rsidP="00E33532">
            <w:pPr>
              <w:pStyle w:val="TableLSE"/>
              <w:ind w:left="20"/>
              <w:jc w:val="center"/>
            </w:pPr>
          </w:p>
        </w:tc>
        <w:tc>
          <w:tcPr>
            <w:tcW w:w="741" w:type="dxa"/>
            <w:tcBorders>
              <w:top w:val="single" w:sz="4" w:space="0" w:color="auto"/>
              <w:left w:val="nil"/>
              <w:bottom w:val="nil"/>
              <w:right w:val="nil"/>
            </w:tcBorders>
            <w:vAlign w:val="center"/>
          </w:tcPr>
          <w:p w:rsidR="00E33532" w:rsidRPr="007148A3" w:rsidRDefault="00E33532" w:rsidP="00E33532">
            <w:pPr>
              <w:pStyle w:val="TableLSE"/>
              <w:ind w:left="20"/>
              <w:jc w:val="center"/>
            </w:pPr>
          </w:p>
        </w:tc>
        <w:tc>
          <w:tcPr>
            <w:tcW w:w="742" w:type="dxa"/>
            <w:tcBorders>
              <w:top w:val="single" w:sz="4" w:space="0" w:color="auto"/>
              <w:left w:val="nil"/>
              <w:bottom w:val="nil"/>
              <w:right w:val="nil"/>
            </w:tcBorders>
            <w:vAlign w:val="center"/>
          </w:tcPr>
          <w:p w:rsidR="00E33532" w:rsidRPr="007148A3" w:rsidRDefault="00E33532" w:rsidP="00E33532">
            <w:pPr>
              <w:pStyle w:val="TableLSE"/>
              <w:ind w:left="20"/>
              <w:jc w:val="center"/>
            </w:pPr>
          </w:p>
        </w:tc>
        <w:tc>
          <w:tcPr>
            <w:tcW w:w="742" w:type="dxa"/>
            <w:tcBorders>
              <w:top w:val="single" w:sz="4" w:space="0" w:color="auto"/>
              <w:left w:val="nil"/>
              <w:bottom w:val="nil"/>
              <w:right w:val="nil"/>
            </w:tcBorders>
            <w:vAlign w:val="center"/>
          </w:tcPr>
          <w:p w:rsidR="00E33532" w:rsidRPr="007148A3" w:rsidRDefault="00E33532" w:rsidP="00E33532">
            <w:pPr>
              <w:pStyle w:val="TableLSE"/>
              <w:ind w:left="20"/>
              <w:jc w:val="center"/>
            </w:pPr>
          </w:p>
        </w:tc>
      </w:tr>
      <w:tr w:rsidR="00E33532" w:rsidRPr="00C6178E" w:rsidTr="00E33532">
        <w:trPr>
          <w:trHeight w:val="255"/>
        </w:trPr>
        <w:tc>
          <w:tcPr>
            <w:tcW w:w="1247" w:type="dxa"/>
            <w:gridSpan w:val="2"/>
            <w:tcBorders>
              <w:top w:val="nil"/>
              <w:left w:val="nil"/>
              <w:bottom w:val="nil"/>
              <w:right w:val="nil"/>
            </w:tcBorders>
            <w:shd w:val="clear" w:color="auto" w:fill="EAEAEA"/>
            <w:tcMar>
              <w:left w:w="0" w:type="dxa"/>
            </w:tcMar>
            <w:vAlign w:val="center"/>
          </w:tcPr>
          <w:p w:rsidR="00E33532" w:rsidRPr="007148A3" w:rsidRDefault="00E33532" w:rsidP="00E33532">
            <w:pPr>
              <w:pStyle w:val="TableLSE"/>
              <w:ind w:left="20"/>
              <w:rPr>
                <w:b/>
              </w:rPr>
            </w:pPr>
            <w:r>
              <w:rPr>
                <w:b/>
              </w:rPr>
              <w:t>Recommendation</w:t>
            </w:r>
          </w:p>
        </w:tc>
        <w:tc>
          <w:tcPr>
            <w:tcW w:w="801"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r>
              <w:rPr>
                <w:rFonts w:ascii="Arial" w:hAnsi="Arial" w:cs="Arial"/>
              </w:rPr>
              <w:t>HOLD</w:t>
            </w:r>
          </w:p>
        </w:tc>
        <w:tc>
          <w:tcPr>
            <w:tcW w:w="742"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1"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1"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gridSpan w:val="2"/>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gridSpan w:val="2"/>
            <w:tcBorders>
              <w:top w:val="nil"/>
              <w:left w:val="nil"/>
              <w:bottom w:val="nil"/>
              <w:right w:val="nil"/>
            </w:tcBorders>
            <w:vAlign w:val="center"/>
          </w:tcPr>
          <w:p w:rsidR="00E33532" w:rsidRPr="007148A3" w:rsidRDefault="00E33532" w:rsidP="00E33532">
            <w:pPr>
              <w:pStyle w:val="TableLSE"/>
              <w:ind w:left="20"/>
              <w:jc w:val="center"/>
            </w:pPr>
          </w:p>
        </w:tc>
        <w:tc>
          <w:tcPr>
            <w:tcW w:w="741" w:type="dxa"/>
            <w:tcBorders>
              <w:top w:val="nil"/>
              <w:left w:val="nil"/>
              <w:bottom w:val="nil"/>
              <w:right w:val="nil"/>
            </w:tcBorders>
            <w:vAlign w:val="center"/>
          </w:tcPr>
          <w:p w:rsidR="00E33532" w:rsidRPr="007148A3" w:rsidRDefault="00E33532" w:rsidP="00E33532">
            <w:pPr>
              <w:pStyle w:val="TableLSE"/>
              <w:ind w:left="20"/>
              <w:jc w:val="center"/>
            </w:pPr>
          </w:p>
        </w:tc>
        <w:tc>
          <w:tcPr>
            <w:tcW w:w="742" w:type="dxa"/>
            <w:tcBorders>
              <w:top w:val="nil"/>
              <w:left w:val="nil"/>
              <w:bottom w:val="nil"/>
              <w:right w:val="nil"/>
            </w:tcBorders>
            <w:vAlign w:val="center"/>
          </w:tcPr>
          <w:p w:rsidR="00E33532" w:rsidRPr="007148A3" w:rsidRDefault="00E33532" w:rsidP="00E33532">
            <w:pPr>
              <w:pStyle w:val="TableLSE"/>
              <w:ind w:left="20"/>
              <w:jc w:val="center"/>
            </w:pPr>
          </w:p>
        </w:tc>
        <w:tc>
          <w:tcPr>
            <w:tcW w:w="741" w:type="dxa"/>
            <w:tcBorders>
              <w:top w:val="nil"/>
              <w:left w:val="nil"/>
              <w:bottom w:val="nil"/>
              <w:right w:val="nil"/>
            </w:tcBorders>
            <w:vAlign w:val="center"/>
          </w:tcPr>
          <w:p w:rsidR="00E33532" w:rsidRPr="007148A3" w:rsidRDefault="00E33532" w:rsidP="00E33532">
            <w:pPr>
              <w:pStyle w:val="TableLSE"/>
              <w:ind w:left="20"/>
              <w:jc w:val="center"/>
            </w:pPr>
          </w:p>
        </w:tc>
        <w:tc>
          <w:tcPr>
            <w:tcW w:w="742" w:type="dxa"/>
            <w:tcBorders>
              <w:top w:val="nil"/>
              <w:left w:val="nil"/>
              <w:bottom w:val="nil"/>
              <w:right w:val="nil"/>
            </w:tcBorders>
            <w:vAlign w:val="center"/>
          </w:tcPr>
          <w:p w:rsidR="00E33532" w:rsidRPr="007148A3" w:rsidRDefault="00E33532" w:rsidP="00E33532">
            <w:pPr>
              <w:pStyle w:val="TableLSE"/>
              <w:ind w:left="20"/>
              <w:jc w:val="center"/>
            </w:pPr>
          </w:p>
        </w:tc>
        <w:tc>
          <w:tcPr>
            <w:tcW w:w="742" w:type="dxa"/>
            <w:tcBorders>
              <w:top w:val="nil"/>
              <w:left w:val="nil"/>
              <w:bottom w:val="nil"/>
              <w:right w:val="nil"/>
            </w:tcBorders>
            <w:vAlign w:val="center"/>
          </w:tcPr>
          <w:p w:rsidR="00E33532" w:rsidRPr="007148A3" w:rsidRDefault="00E33532" w:rsidP="00E33532">
            <w:pPr>
              <w:pStyle w:val="TableLSE"/>
              <w:ind w:left="20"/>
              <w:jc w:val="center"/>
            </w:pPr>
          </w:p>
        </w:tc>
      </w:tr>
      <w:tr w:rsidR="00E33532" w:rsidRPr="00C6178E" w:rsidTr="00E33532">
        <w:trPr>
          <w:trHeight w:val="255"/>
        </w:trPr>
        <w:tc>
          <w:tcPr>
            <w:tcW w:w="1247" w:type="dxa"/>
            <w:gridSpan w:val="2"/>
            <w:tcBorders>
              <w:top w:val="nil"/>
              <w:left w:val="nil"/>
              <w:bottom w:val="nil"/>
              <w:right w:val="nil"/>
            </w:tcBorders>
            <w:shd w:val="clear" w:color="auto" w:fill="EAEAEA"/>
            <w:tcMar>
              <w:left w:w="0" w:type="dxa"/>
            </w:tcMar>
            <w:vAlign w:val="center"/>
          </w:tcPr>
          <w:p w:rsidR="00E33532" w:rsidRPr="007148A3" w:rsidRDefault="00E33532" w:rsidP="00E33532">
            <w:pPr>
              <w:pStyle w:val="TableLSE"/>
              <w:ind w:left="20"/>
              <w:rPr>
                <w:b/>
              </w:rPr>
            </w:pPr>
            <w:r>
              <w:rPr>
                <w:b/>
              </w:rPr>
              <w:t>Target price (KRW)</w:t>
            </w:r>
          </w:p>
        </w:tc>
        <w:tc>
          <w:tcPr>
            <w:tcW w:w="801"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r>
              <w:rPr>
                <w:rFonts w:ascii="Arial" w:hAnsi="Arial" w:cs="Arial"/>
              </w:rPr>
              <w:t>150000</w:t>
            </w:r>
          </w:p>
        </w:tc>
        <w:tc>
          <w:tcPr>
            <w:tcW w:w="742"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1"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1" w:type="dxa"/>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gridSpan w:val="2"/>
            <w:tcBorders>
              <w:top w:val="nil"/>
              <w:left w:val="nil"/>
              <w:bottom w:val="nil"/>
              <w:right w:val="nil"/>
            </w:tcBorders>
            <w:vAlign w:val="center"/>
          </w:tcPr>
          <w:p w:rsidR="00E33532" w:rsidRPr="007B277C" w:rsidRDefault="00E33532" w:rsidP="00E33532">
            <w:pPr>
              <w:pStyle w:val="TableRSK"/>
              <w:jc w:val="center"/>
              <w:rPr>
                <w:rFonts w:ascii="Arial" w:hAnsi="Arial" w:cs="Arial"/>
              </w:rPr>
            </w:pPr>
          </w:p>
        </w:tc>
        <w:tc>
          <w:tcPr>
            <w:tcW w:w="742" w:type="dxa"/>
            <w:gridSpan w:val="2"/>
            <w:tcBorders>
              <w:top w:val="nil"/>
              <w:left w:val="nil"/>
              <w:bottom w:val="nil"/>
              <w:right w:val="nil"/>
            </w:tcBorders>
            <w:vAlign w:val="center"/>
          </w:tcPr>
          <w:p w:rsidR="00E33532" w:rsidRPr="007148A3" w:rsidRDefault="00E33532" w:rsidP="00E33532">
            <w:pPr>
              <w:pStyle w:val="TableLSE"/>
              <w:ind w:left="20"/>
              <w:jc w:val="center"/>
            </w:pPr>
          </w:p>
        </w:tc>
        <w:tc>
          <w:tcPr>
            <w:tcW w:w="741" w:type="dxa"/>
            <w:tcBorders>
              <w:top w:val="nil"/>
              <w:left w:val="nil"/>
              <w:bottom w:val="nil"/>
              <w:right w:val="nil"/>
            </w:tcBorders>
            <w:vAlign w:val="center"/>
          </w:tcPr>
          <w:p w:rsidR="00E33532" w:rsidRPr="007148A3" w:rsidRDefault="00E33532" w:rsidP="00E33532">
            <w:pPr>
              <w:pStyle w:val="TableLSE"/>
              <w:ind w:left="20"/>
              <w:jc w:val="center"/>
            </w:pPr>
          </w:p>
        </w:tc>
        <w:tc>
          <w:tcPr>
            <w:tcW w:w="742" w:type="dxa"/>
            <w:tcBorders>
              <w:top w:val="nil"/>
              <w:left w:val="nil"/>
              <w:bottom w:val="nil"/>
              <w:right w:val="nil"/>
            </w:tcBorders>
            <w:vAlign w:val="center"/>
          </w:tcPr>
          <w:p w:rsidR="00E33532" w:rsidRPr="007148A3" w:rsidRDefault="00E33532" w:rsidP="00E33532">
            <w:pPr>
              <w:pStyle w:val="TableLSE"/>
              <w:ind w:left="20"/>
              <w:jc w:val="center"/>
            </w:pPr>
          </w:p>
        </w:tc>
        <w:tc>
          <w:tcPr>
            <w:tcW w:w="741" w:type="dxa"/>
            <w:tcBorders>
              <w:top w:val="nil"/>
              <w:left w:val="nil"/>
              <w:bottom w:val="nil"/>
              <w:right w:val="nil"/>
            </w:tcBorders>
            <w:vAlign w:val="center"/>
          </w:tcPr>
          <w:p w:rsidR="00E33532" w:rsidRPr="007148A3" w:rsidRDefault="00E33532" w:rsidP="00E33532">
            <w:pPr>
              <w:pStyle w:val="TableLSE"/>
              <w:ind w:left="20"/>
              <w:jc w:val="center"/>
            </w:pPr>
          </w:p>
        </w:tc>
        <w:tc>
          <w:tcPr>
            <w:tcW w:w="742" w:type="dxa"/>
            <w:tcBorders>
              <w:top w:val="nil"/>
              <w:left w:val="nil"/>
              <w:bottom w:val="nil"/>
              <w:right w:val="nil"/>
            </w:tcBorders>
            <w:vAlign w:val="center"/>
          </w:tcPr>
          <w:p w:rsidR="00E33532" w:rsidRPr="007148A3" w:rsidRDefault="00E33532" w:rsidP="00E33532">
            <w:pPr>
              <w:pStyle w:val="TableLSE"/>
              <w:ind w:left="20"/>
              <w:jc w:val="center"/>
            </w:pPr>
          </w:p>
        </w:tc>
        <w:tc>
          <w:tcPr>
            <w:tcW w:w="742" w:type="dxa"/>
            <w:tcBorders>
              <w:top w:val="nil"/>
              <w:left w:val="nil"/>
              <w:bottom w:val="nil"/>
              <w:right w:val="nil"/>
            </w:tcBorders>
            <w:vAlign w:val="center"/>
          </w:tcPr>
          <w:p w:rsidR="00E33532" w:rsidRPr="007148A3" w:rsidRDefault="00E33532" w:rsidP="00E33532">
            <w:pPr>
              <w:pStyle w:val="TableLSE"/>
              <w:ind w:left="20"/>
              <w:jc w:val="center"/>
            </w:pPr>
          </w:p>
        </w:tc>
      </w:tr>
      <w:tr w:rsidR="00E33532" w:rsidRPr="00C6178E" w:rsidTr="00E33532">
        <w:trPr>
          <w:trHeight w:val="255"/>
        </w:trPr>
        <w:tc>
          <w:tcPr>
            <w:tcW w:w="1247" w:type="dxa"/>
            <w:gridSpan w:val="2"/>
            <w:tcBorders>
              <w:top w:val="nil"/>
              <w:left w:val="nil"/>
              <w:bottom w:val="nil"/>
              <w:right w:val="nil"/>
            </w:tcBorders>
            <w:shd w:val="clear" w:color="auto" w:fill="EAEAEA"/>
            <w:tcMar>
              <w:left w:w="0" w:type="dxa"/>
            </w:tcMar>
            <w:vAlign w:val="center"/>
          </w:tcPr>
          <w:p w:rsidR="00E33532" w:rsidRPr="007148A3" w:rsidRDefault="00E33532" w:rsidP="00E33532">
            <w:pPr>
              <w:pStyle w:val="TableLSE"/>
              <w:ind w:left="20"/>
              <w:rPr>
                <w:b/>
                <w:color w:val="595959" w:themeColor="text1" w:themeTint="A6"/>
              </w:rPr>
            </w:pPr>
            <w:r>
              <w:rPr>
                <w:b/>
                <w:color w:val="595959" w:themeColor="text1" w:themeTint="A6"/>
              </w:rPr>
              <w:t>Gap* (average)</w:t>
            </w:r>
          </w:p>
        </w:tc>
        <w:tc>
          <w:tcPr>
            <w:tcW w:w="801" w:type="dxa"/>
            <w:tcBorders>
              <w:top w:val="nil"/>
              <w:left w:val="nil"/>
              <w:bottom w:val="nil"/>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tcBorders>
              <w:top w:val="nil"/>
              <w:left w:val="nil"/>
              <w:bottom w:val="nil"/>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1" w:type="dxa"/>
            <w:tcBorders>
              <w:top w:val="nil"/>
              <w:left w:val="nil"/>
              <w:bottom w:val="nil"/>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tcBorders>
              <w:top w:val="nil"/>
              <w:left w:val="nil"/>
              <w:bottom w:val="nil"/>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1" w:type="dxa"/>
            <w:tcBorders>
              <w:top w:val="nil"/>
              <w:left w:val="nil"/>
              <w:bottom w:val="nil"/>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gridSpan w:val="2"/>
            <w:tcBorders>
              <w:top w:val="nil"/>
              <w:left w:val="nil"/>
              <w:bottom w:val="nil"/>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gridSpan w:val="2"/>
            <w:tcBorders>
              <w:top w:val="nil"/>
              <w:left w:val="nil"/>
              <w:bottom w:val="nil"/>
              <w:right w:val="nil"/>
            </w:tcBorders>
            <w:vAlign w:val="center"/>
          </w:tcPr>
          <w:p w:rsidR="00E33532" w:rsidRPr="007148A3" w:rsidRDefault="00E33532" w:rsidP="00E33532">
            <w:pPr>
              <w:pStyle w:val="TableLSE"/>
              <w:ind w:left="20"/>
              <w:jc w:val="center"/>
              <w:rPr>
                <w:color w:val="595959" w:themeColor="text1" w:themeTint="A6"/>
              </w:rPr>
            </w:pPr>
          </w:p>
        </w:tc>
        <w:tc>
          <w:tcPr>
            <w:tcW w:w="741" w:type="dxa"/>
            <w:tcBorders>
              <w:top w:val="nil"/>
              <w:left w:val="nil"/>
              <w:bottom w:val="nil"/>
              <w:right w:val="nil"/>
            </w:tcBorders>
            <w:vAlign w:val="center"/>
          </w:tcPr>
          <w:p w:rsidR="00E33532" w:rsidRPr="007148A3" w:rsidRDefault="00E33532" w:rsidP="00E33532">
            <w:pPr>
              <w:pStyle w:val="TableLSE"/>
              <w:ind w:left="20"/>
              <w:jc w:val="center"/>
              <w:rPr>
                <w:color w:val="595959" w:themeColor="text1" w:themeTint="A6"/>
              </w:rPr>
            </w:pPr>
          </w:p>
        </w:tc>
        <w:tc>
          <w:tcPr>
            <w:tcW w:w="742" w:type="dxa"/>
            <w:tcBorders>
              <w:top w:val="nil"/>
              <w:left w:val="nil"/>
              <w:bottom w:val="nil"/>
              <w:right w:val="nil"/>
            </w:tcBorders>
            <w:vAlign w:val="center"/>
          </w:tcPr>
          <w:p w:rsidR="00E33532" w:rsidRPr="007148A3" w:rsidRDefault="00E33532" w:rsidP="00E33532">
            <w:pPr>
              <w:pStyle w:val="TableLSE"/>
              <w:ind w:left="20"/>
              <w:jc w:val="center"/>
              <w:rPr>
                <w:color w:val="595959" w:themeColor="text1" w:themeTint="A6"/>
              </w:rPr>
            </w:pPr>
          </w:p>
        </w:tc>
        <w:tc>
          <w:tcPr>
            <w:tcW w:w="741" w:type="dxa"/>
            <w:tcBorders>
              <w:top w:val="nil"/>
              <w:left w:val="nil"/>
              <w:bottom w:val="nil"/>
              <w:right w:val="nil"/>
            </w:tcBorders>
            <w:vAlign w:val="center"/>
          </w:tcPr>
          <w:p w:rsidR="00E33532" w:rsidRPr="007148A3" w:rsidRDefault="00E33532" w:rsidP="00E33532">
            <w:pPr>
              <w:pStyle w:val="TableLSE"/>
              <w:ind w:left="20"/>
              <w:jc w:val="center"/>
              <w:rPr>
                <w:color w:val="595959" w:themeColor="text1" w:themeTint="A6"/>
              </w:rPr>
            </w:pPr>
          </w:p>
        </w:tc>
        <w:tc>
          <w:tcPr>
            <w:tcW w:w="742" w:type="dxa"/>
            <w:tcBorders>
              <w:top w:val="nil"/>
              <w:left w:val="nil"/>
              <w:bottom w:val="nil"/>
              <w:right w:val="nil"/>
            </w:tcBorders>
            <w:vAlign w:val="center"/>
          </w:tcPr>
          <w:p w:rsidR="00E33532" w:rsidRPr="007148A3" w:rsidRDefault="00E33532" w:rsidP="00E33532">
            <w:pPr>
              <w:pStyle w:val="TableLSE"/>
              <w:ind w:left="20"/>
              <w:jc w:val="center"/>
              <w:rPr>
                <w:color w:val="595959" w:themeColor="text1" w:themeTint="A6"/>
              </w:rPr>
            </w:pPr>
          </w:p>
        </w:tc>
        <w:tc>
          <w:tcPr>
            <w:tcW w:w="742" w:type="dxa"/>
            <w:tcBorders>
              <w:top w:val="nil"/>
              <w:left w:val="nil"/>
              <w:bottom w:val="nil"/>
              <w:right w:val="nil"/>
            </w:tcBorders>
            <w:vAlign w:val="center"/>
          </w:tcPr>
          <w:p w:rsidR="00E33532" w:rsidRPr="007148A3" w:rsidRDefault="00E33532" w:rsidP="00E33532">
            <w:pPr>
              <w:pStyle w:val="TableLSE"/>
              <w:ind w:left="20"/>
              <w:jc w:val="center"/>
              <w:rPr>
                <w:color w:val="595959" w:themeColor="text1" w:themeTint="A6"/>
              </w:rPr>
            </w:pPr>
          </w:p>
        </w:tc>
      </w:tr>
      <w:tr w:rsidR="00E33532" w:rsidRPr="00C6178E" w:rsidTr="00E33532">
        <w:trPr>
          <w:trHeight w:val="255"/>
        </w:trPr>
        <w:tc>
          <w:tcPr>
            <w:tcW w:w="1247" w:type="dxa"/>
            <w:gridSpan w:val="2"/>
            <w:tcBorders>
              <w:top w:val="nil"/>
              <w:left w:val="nil"/>
              <w:bottom w:val="single" w:sz="4" w:space="0" w:color="auto"/>
              <w:right w:val="nil"/>
            </w:tcBorders>
            <w:shd w:val="clear" w:color="auto" w:fill="EAEAEA"/>
            <w:tcMar>
              <w:left w:w="0" w:type="dxa"/>
            </w:tcMar>
            <w:vAlign w:val="center"/>
          </w:tcPr>
          <w:p w:rsidR="00E33532" w:rsidRPr="007148A3" w:rsidRDefault="00E33532" w:rsidP="00E33532">
            <w:pPr>
              <w:pStyle w:val="TableLSE"/>
              <w:ind w:left="20" w:firstLineChars="267" w:firstLine="316"/>
              <w:rPr>
                <w:b/>
                <w:color w:val="595959" w:themeColor="text1" w:themeTint="A6"/>
              </w:rPr>
            </w:pPr>
            <w:r>
              <w:rPr>
                <w:b/>
                <w:color w:val="595959" w:themeColor="text1" w:themeTint="A6"/>
              </w:rPr>
              <w:t>(max or min)**</w:t>
            </w:r>
          </w:p>
        </w:tc>
        <w:tc>
          <w:tcPr>
            <w:tcW w:w="801" w:type="dxa"/>
            <w:tcBorders>
              <w:top w:val="nil"/>
              <w:left w:val="nil"/>
              <w:bottom w:val="single" w:sz="4" w:space="0" w:color="auto"/>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tcBorders>
              <w:top w:val="nil"/>
              <w:left w:val="nil"/>
              <w:bottom w:val="single" w:sz="4" w:space="0" w:color="auto"/>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1" w:type="dxa"/>
            <w:tcBorders>
              <w:top w:val="nil"/>
              <w:left w:val="nil"/>
              <w:bottom w:val="single" w:sz="4" w:space="0" w:color="auto"/>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tcBorders>
              <w:top w:val="nil"/>
              <w:left w:val="nil"/>
              <w:bottom w:val="single" w:sz="4" w:space="0" w:color="auto"/>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1" w:type="dxa"/>
            <w:tcBorders>
              <w:top w:val="nil"/>
              <w:left w:val="nil"/>
              <w:bottom w:val="single" w:sz="4" w:space="0" w:color="auto"/>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gridSpan w:val="2"/>
            <w:tcBorders>
              <w:top w:val="nil"/>
              <w:left w:val="nil"/>
              <w:bottom w:val="single" w:sz="4" w:space="0" w:color="auto"/>
              <w:right w:val="nil"/>
            </w:tcBorders>
            <w:vAlign w:val="center"/>
          </w:tcPr>
          <w:p w:rsidR="00E33532" w:rsidRPr="007B277C" w:rsidRDefault="00E33532" w:rsidP="00E33532">
            <w:pPr>
              <w:pStyle w:val="TableRSK"/>
              <w:jc w:val="center"/>
              <w:rPr>
                <w:rFonts w:ascii="Arial" w:hAnsi="Arial" w:cs="Arial"/>
                <w:color w:val="595959" w:themeColor="text1" w:themeTint="A6"/>
              </w:rPr>
            </w:pPr>
          </w:p>
        </w:tc>
        <w:tc>
          <w:tcPr>
            <w:tcW w:w="742" w:type="dxa"/>
            <w:gridSpan w:val="2"/>
            <w:tcBorders>
              <w:top w:val="nil"/>
              <w:left w:val="nil"/>
              <w:bottom w:val="single" w:sz="4" w:space="0" w:color="auto"/>
              <w:right w:val="nil"/>
            </w:tcBorders>
            <w:vAlign w:val="center"/>
          </w:tcPr>
          <w:p w:rsidR="00E33532" w:rsidRPr="007148A3" w:rsidRDefault="00E33532" w:rsidP="00E33532">
            <w:pPr>
              <w:pStyle w:val="TableLSE"/>
              <w:ind w:left="20"/>
              <w:jc w:val="center"/>
              <w:rPr>
                <w:color w:val="595959" w:themeColor="text1" w:themeTint="A6"/>
              </w:rPr>
            </w:pPr>
          </w:p>
        </w:tc>
        <w:tc>
          <w:tcPr>
            <w:tcW w:w="741" w:type="dxa"/>
            <w:tcBorders>
              <w:top w:val="nil"/>
              <w:left w:val="nil"/>
              <w:bottom w:val="single" w:sz="4" w:space="0" w:color="auto"/>
              <w:right w:val="nil"/>
            </w:tcBorders>
            <w:vAlign w:val="center"/>
          </w:tcPr>
          <w:p w:rsidR="00E33532" w:rsidRPr="007148A3" w:rsidRDefault="00E33532" w:rsidP="00E33532">
            <w:pPr>
              <w:pStyle w:val="TableLSE"/>
              <w:ind w:left="20"/>
              <w:jc w:val="center"/>
              <w:rPr>
                <w:color w:val="595959" w:themeColor="text1" w:themeTint="A6"/>
              </w:rPr>
            </w:pPr>
          </w:p>
        </w:tc>
        <w:tc>
          <w:tcPr>
            <w:tcW w:w="742" w:type="dxa"/>
            <w:tcBorders>
              <w:top w:val="nil"/>
              <w:left w:val="nil"/>
              <w:bottom w:val="single" w:sz="4" w:space="0" w:color="auto"/>
              <w:right w:val="nil"/>
            </w:tcBorders>
            <w:vAlign w:val="center"/>
          </w:tcPr>
          <w:p w:rsidR="00E33532" w:rsidRPr="007148A3" w:rsidRDefault="00E33532" w:rsidP="00E33532">
            <w:pPr>
              <w:pStyle w:val="TableLSE"/>
              <w:ind w:left="20"/>
              <w:jc w:val="center"/>
              <w:rPr>
                <w:color w:val="595959" w:themeColor="text1" w:themeTint="A6"/>
              </w:rPr>
            </w:pPr>
          </w:p>
        </w:tc>
        <w:tc>
          <w:tcPr>
            <w:tcW w:w="741" w:type="dxa"/>
            <w:tcBorders>
              <w:top w:val="nil"/>
              <w:left w:val="nil"/>
              <w:bottom w:val="single" w:sz="4" w:space="0" w:color="auto"/>
              <w:right w:val="nil"/>
            </w:tcBorders>
            <w:vAlign w:val="center"/>
          </w:tcPr>
          <w:p w:rsidR="00E33532" w:rsidRPr="007148A3" w:rsidRDefault="00E33532" w:rsidP="00E33532">
            <w:pPr>
              <w:pStyle w:val="TableLSE"/>
              <w:ind w:left="20"/>
              <w:jc w:val="center"/>
              <w:rPr>
                <w:color w:val="595959" w:themeColor="text1" w:themeTint="A6"/>
              </w:rPr>
            </w:pPr>
          </w:p>
        </w:tc>
        <w:tc>
          <w:tcPr>
            <w:tcW w:w="742" w:type="dxa"/>
            <w:tcBorders>
              <w:top w:val="nil"/>
              <w:left w:val="nil"/>
              <w:bottom w:val="single" w:sz="4" w:space="0" w:color="auto"/>
              <w:right w:val="nil"/>
            </w:tcBorders>
            <w:vAlign w:val="center"/>
          </w:tcPr>
          <w:p w:rsidR="00E33532" w:rsidRPr="007148A3" w:rsidRDefault="00E33532" w:rsidP="00E33532">
            <w:pPr>
              <w:pStyle w:val="TableLSE"/>
              <w:ind w:left="20"/>
              <w:jc w:val="center"/>
              <w:rPr>
                <w:color w:val="595959" w:themeColor="text1" w:themeTint="A6"/>
              </w:rPr>
            </w:pPr>
          </w:p>
        </w:tc>
        <w:tc>
          <w:tcPr>
            <w:tcW w:w="742" w:type="dxa"/>
            <w:tcBorders>
              <w:top w:val="nil"/>
              <w:left w:val="nil"/>
              <w:bottom w:val="single" w:sz="4" w:space="0" w:color="auto"/>
              <w:right w:val="nil"/>
            </w:tcBorders>
            <w:vAlign w:val="center"/>
          </w:tcPr>
          <w:p w:rsidR="00E33532" w:rsidRPr="007148A3" w:rsidRDefault="00E33532" w:rsidP="00E33532">
            <w:pPr>
              <w:pStyle w:val="TableLSE"/>
              <w:ind w:left="20"/>
              <w:jc w:val="center"/>
              <w:rPr>
                <w:color w:val="595959" w:themeColor="text1" w:themeTint="A6"/>
              </w:rPr>
            </w:pPr>
          </w:p>
        </w:tc>
      </w:tr>
      <w:bookmarkEnd w:id="42"/>
      <w:tr w:rsidR="00E33532" w:rsidRPr="00C6178E" w:rsidTr="00E33532">
        <w:trPr>
          <w:trHeight w:val="113"/>
        </w:trPr>
        <w:tc>
          <w:tcPr>
            <w:tcW w:w="10206" w:type="dxa"/>
            <w:gridSpan w:val="16"/>
            <w:tcBorders>
              <w:top w:val="single" w:sz="4" w:space="0" w:color="auto"/>
              <w:left w:val="nil"/>
              <w:bottom w:val="dotted" w:sz="4" w:space="0" w:color="808080" w:themeColor="background1" w:themeShade="80"/>
              <w:right w:val="nil"/>
            </w:tcBorders>
            <w:shd w:val="clear" w:color="auto" w:fill="auto"/>
            <w:tcMar>
              <w:top w:w="0" w:type="dxa"/>
              <w:left w:w="0" w:type="dxa"/>
              <w:bottom w:w="57" w:type="dxa"/>
              <w:right w:w="0" w:type="dxa"/>
            </w:tcMar>
          </w:tcPr>
          <w:p w:rsidR="00E33532" w:rsidRPr="0039369D" w:rsidRDefault="00E33532" w:rsidP="008F607E">
            <w:pPr>
              <w:pStyle w:val="TableLE"/>
              <w:spacing w:before="60" w:line="160" w:lineRule="exact"/>
              <w:ind w:left="293" w:hangingChars="258" w:hanging="273"/>
              <w:rPr>
                <w:sz w:val="12"/>
                <w:szCs w:val="12"/>
              </w:rPr>
            </w:pPr>
            <w:r w:rsidRPr="0039369D">
              <w:rPr>
                <w:sz w:val="12"/>
                <w:szCs w:val="12"/>
              </w:rPr>
              <w:t>Note: * [(average, maximum, or minimum share price over duration of target price minus target price) / target price] x 100%</w:t>
            </w:r>
            <w:r w:rsidRPr="0039369D">
              <w:rPr>
                <w:sz w:val="12"/>
                <w:szCs w:val="12"/>
              </w:rPr>
              <w:br/>
              <w:t>** Maximum/minimum share price if new target is higher/lower than market close on the business day prior to target price change</w:t>
            </w:r>
          </w:p>
        </w:tc>
      </w:tr>
      <w:tr w:rsidR="00E33532" w:rsidRPr="00C6178E" w:rsidTr="00E33532">
        <w:trPr>
          <w:trHeight w:val="113"/>
        </w:trPr>
        <w:tc>
          <w:tcPr>
            <w:tcW w:w="10206" w:type="dxa"/>
            <w:gridSpan w:val="16"/>
            <w:tcBorders>
              <w:top w:val="dotted" w:sz="4" w:space="0" w:color="808080" w:themeColor="background1" w:themeShade="80"/>
              <w:left w:val="nil"/>
              <w:bottom w:val="nil"/>
              <w:right w:val="nil"/>
            </w:tcBorders>
            <w:shd w:val="clear" w:color="auto" w:fill="auto"/>
            <w:tcMar>
              <w:top w:w="85" w:type="dxa"/>
              <w:left w:w="0" w:type="dxa"/>
              <w:bottom w:w="0" w:type="dxa"/>
              <w:right w:w="0" w:type="dxa"/>
            </w:tcMar>
          </w:tcPr>
          <w:p w:rsidR="00E33532" w:rsidRPr="001F5E38" w:rsidRDefault="00E33532" w:rsidP="008F607E">
            <w:pPr>
              <w:pStyle w:val="TableLBE"/>
              <w:spacing w:after="24"/>
            </w:pPr>
            <w:r w:rsidRPr="001F5E38">
              <w:t>Samsung Securities uses the following investment ratings</w:t>
            </w:r>
            <w:r>
              <w:t>*</w:t>
            </w:r>
          </w:p>
        </w:tc>
      </w:tr>
      <w:tr w:rsidR="00E33532" w:rsidRPr="00374FB7" w:rsidTr="00E33532">
        <w:trPr>
          <w:trHeight w:val="284"/>
        </w:trPr>
        <w:tc>
          <w:tcPr>
            <w:tcW w:w="831" w:type="dxa"/>
            <w:tcBorders>
              <w:top w:val="nil"/>
              <w:left w:val="nil"/>
              <w:bottom w:val="nil"/>
              <w:right w:val="nil"/>
            </w:tcBorders>
            <w:tcMar>
              <w:top w:w="0" w:type="dxa"/>
              <w:left w:w="0" w:type="dxa"/>
              <w:bottom w:w="0" w:type="dxa"/>
              <w:right w:w="0" w:type="dxa"/>
            </w:tcMar>
          </w:tcPr>
          <w:p w:rsidR="00E33532" w:rsidRPr="00D862D8" w:rsidRDefault="00E33532" w:rsidP="008F607E">
            <w:pPr>
              <w:pStyle w:val="TableLBE"/>
              <w:spacing w:before="120" w:after="40" w:line="180" w:lineRule="exact"/>
              <w:rPr>
                <w:color w:val="0A78F5"/>
              </w:rPr>
            </w:pPr>
            <w:r w:rsidRPr="00D862D8">
              <w:rPr>
                <w:color w:val="0A78F5"/>
              </w:rPr>
              <w:t>Company</w:t>
            </w:r>
          </w:p>
          <w:p w:rsidR="00E33532" w:rsidRPr="0039369D" w:rsidRDefault="00E33532" w:rsidP="008F607E">
            <w:pPr>
              <w:pStyle w:val="TableLBE"/>
              <w:spacing w:after="40" w:line="180" w:lineRule="exact"/>
              <w:rPr>
                <w:sz w:val="14"/>
                <w:szCs w:val="14"/>
              </w:rPr>
            </w:pPr>
            <w:r w:rsidRPr="0039369D">
              <w:rPr>
                <w:sz w:val="14"/>
                <w:szCs w:val="14"/>
              </w:rPr>
              <w:t>BUY</w:t>
            </w:r>
            <w:r w:rsidRPr="0039369D">
              <w:rPr>
                <w:sz w:val="14"/>
                <w:szCs w:val="14"/>
              </w:rPr>
              <w:br/>
            </w:r>
          </w:p>
          <w:p w:rsidR="00E33532" w:rsidRPr="0039369D" w:rsidRDefault="00E33532" w:rsidP="008F607E">
            <w:pPr>
              <w:pStyle w:val="TableLBE"/>
              <w:spacing w:after="40" w:line="180" w:lineRule="exact"/>
              <w:rPr>
                <w:rFonts w:eastAsia="삼성긴고딕 Medium"/>
                <w:sz w:val="14"/>
                <w:szCs w:val="14"/>
              </w:rPr>
            </w:pPr>
            <w:r w:rsidRPr="0039369D">
              <w:rPr>
                <w:rFonts w:eastAsia="삼성긴고딕 Medium"/>
                <w:sz w:val="14"/>
                <w:szCs w:val="14"/>
              </w:rPr>
              <w:t>HOLD</w:t>
            </w:r>
          </w:p>
          <w:p w:rsidR="00E33532" w:rsidRPr="001F5E38" w:rsidRDefault="00E33532" w:rsidP="008F607E">
            <w:pPr>
              <w:pStyle w:val="TableLBE"/>
              <w:spacing w:after="40" w:line="180" w:lineRule="exact"/>
              <w:rPr>
                <w:rFonts w:eastAsia="나눔스퀘어OTF Light"/>
              </w:rPr>
            </w:pPr>
            <w:r w:rsidRPr="0039369D">
              <w:rPr>
                <w:rFonts w:eastAsia="삼성긴고딕 Medium"/>
                <w:sz w:val="14"/>
                <w:szCs w:val="14"/>
              </w:rPr>
              <w:t>SELL</w:t>
            </w:r>
          </w:p>
        </w:tc>
        <w:tc>
          <w:tcPr>
            <w:tcW w:w="4433" w:type="dxa"/>
            <w:gridSpan w:val="7"/>
            <w:tcBorders>
              <w:top w:val="nil"/>
              <w:left w:val="nil"/>
              <w:bottom w:val="nil"/>
              <w:right w:val="nil"/>
            </w:tcBorders>
          </w:tcPr>
          <w:p w:rsidR="00E33532" w:rsidRPr="00DD0813" w:rsidRDefault="00E33532" w:rsidP="008F607E">
            <w:pPr>
              <w:pStyle w:val="TableLBE"/>
              <w:spacing w:before="120" w:after="40" w:line="180" w:lineRule="exact"/>
              <w:rPr>
                <w:color w:val="0078C8"/>
              </w:rPr>
            </w:pPr>
          </w:p>
          <w:p w:rsidR="00E33532" w:rsidRPr="001F5E38" w:rsidRDefault="00E33532" w:rsidP="008F607E">
            <w:pPr>
              <w:pStyle w:val="TableLSE"/>
              <w:spacing w:after="40" w:line="180" w:lineRule="exact"/>
              <w:ind w:left="20"/>
              <w:rPr>
                <w:w w:val="92"/>
              </w:rPr>
            </w:pPr>
            <w:r w:rsidRPr="001F5E38">
              <w:rPr>
                <w:w w:val="92"/>
              </w:rPr>
              <w:t>Expected to increase in value by 1</w:t>
            </w:r>
            <w:r>
              <w:rPr>
                <w:w w:val="92"/>
              </w:rPr>
              <w:t>5</w:t>
            </w:r>
            <w:r w:rsidRPr="001F5E38">
              <w:rPr>
                <w:w w:val="92"/>
              </w:rPr>
              <w:t xml:space="preserve">% or more within 12 months and </w:t>
            </w:r>
            <w:r>
              <w:rPr>
                <w:rFonts w:eastAsiaTheme="minorEastAsia" w:hint="eastAsia"/>
                <w:w w:val="92"/>
              </w:rPr>
              <w:br/>
            </w:r>
            <w:r w:rsidRPr="001F5E38">
              <w:rPr>
                <w:w w:val="92"/>
              </w:rPr>
              <w:t>is highly attractive within sector</w:t>
            </w:r>
          </w:p>
          <w:p w:rsidR="00E33532" w:rsidRPr="001F5E38" w:rsidRDefault="00E33532" w:rsidP="008F607E">
            <w:pPr>
              <w:pStyle w:val="TableLSE"/>
              <w:spacing w:after="40" w:line="180" w:lineRule="exact"/>
              <w:ind w:left="20"/>
              <w:rPr>
                <w:w w:val="92"/>
              </w:rPr>
            </w:pPr>
            <w:r w:rsidRPr="001F5E38">
              <w:rPr>
                <w:w w:val="92"/>
              </w:rPr>
              <w:t>Expected to increase/decrease in value by less than 1</w:t>
            </w:r>
            <w:r>
              <w:rPr>
                <w:w w:val="92"/>
              </w:rPr>
              <w:t>5</w:t>
            </w:r>
            <w:r w:rsidRPr="001F5E38">
              <w:rPr>
                <w:w w:val="92"/>
              </w:rPr>
              <w:t>% within 12 months</w:t>
            </w:r>
          </w:p>
          <w:p w:rsidR="00E33532" w:rsidRPr="001F5E38" w:rsidRDefault="00E33532" w:rsidP="008F607E">
            <w:pPr>
              <w:pStyle w:val="TableLSE"/>
              <w:spacing w:after="40" w:line="180" w:lineRule="exact"/>
              <w:ind w:left="20"/>
              <w:rPr>
                <w:rFonts w:eastAsia="나눔스퀘어OTF Light"/>
                <w:color w:val="0090D4"/>
              </w:rPr>
            </w:pPr>
            <w:r w:rsidRPr="001F5E38">
              <w:rPr>
                <w:w w:val="92"/>
              </w:rPr>
              <w:t>Expected to decrease in value by 1</w:t>
            </w:r>
            <w:r>
              <w:rPr>
                <w:w w:val="92"/>
              </w:rPr>
              <w:t>5</w:t>
            </w:r>
            <w:r w:rsidRPr="001F5E38">
              <w:rPr>
                <w:w w:val="92"/>
              </w:rPr>
              <w:t>% or more within 12 months</w:t>
            </w:r>
          </w:p>
        </w:tc>
        <w:tc>
          <w:tcPr>
            <w:tcW w:w="1126" w:type="dxa"/>
            <w:gridSpan w:val="2"/>
            <w:tcBorders>
              <w:top w:val="nil"/>
              <w:left w:val="nil"/>
              <w:bottom w:val="nil"/>
              <w:right w:val="nil"/>
            </w:tcBorders>
          </w:tcPr>
          <w:p w:rsidR="00E33532" w:rsidRPr="00D862D8" w:rsidRDefault="00E33532" w:rsidP="008F607E">
            <w:pPr>
              <w:pStyle w:val="TableLBE"/>
              <w:spacing w:before="120" w:after="40" w:line="180" w:lineRule="exact"/>
              <w:rPr>
                <w:color w:val="0A78F5"/>
              </w:rPr>
            </w:pPr>
            <w:r w:rsidRPr="00D862D8">
              <w:rPr>
                <w:color w:val="0A78F5"/>
              </w:rPr>
              <w:t>Industry</w:t>
            </w:r>
          </w:p>
          <w:p w:rsidR="00E33532" w:rsidRPr="0039369D" w:rsidRDefault="00E33532" w:rsidP="008F607E">
            <w:pPr>
              <w:pStyle w:val="TableLBE"/>
              <w:spacing w:after="40" w:line="180" w:lineRule="exact"/>
              <w:rPr>
                <w:sz w:val="14"/>
                <w:szCs w:val="14"/>
              </w:rPr>
            </w:pPr>
            <w:r w:rsidRPr="0039369D">
              <w:rPr>
                <w:sz w:val="14"/>
                <w:szCs w:val="14"/>
              </w:rPr>
              <w:t>OVERWEIGHT</w:t>
            </w:r>
          </w:p>
          <w:p w:rsidR="00E33532" w:rsidRPr="0039369D" w:rsidRDefault="00E33532" w:rsidP="008F607E">
            <w:pPr>
              <w:pStyle w:val="TableLBE"/>
              <w:spacing w:after="40" w:line="180" w:lineRule="exact"/>
              <w:rPr>
                <w:sz w:val="14"/>
                <w:szCs w:val="14"/>
              </w:rPr>
            </w:pPr>
            <w:r w:rsidRPr="0039369D">
              <w:rPr>
                <w:sz w:val="14"/>
                <w:szCs w:val="14"/>
              </w:rPr>
              <w:t>NEUTRAL</w:t>
            </w:r>
            <w:r w:rsidRPr="0039369D">
              <w:rPr>
                <w:sz w:val="14"/>
                <w:szCs w:val="14"/>
              </w:rPr>
              <w:br/>
            </w:r>
          </w:p>
          <w:p w:rsidR="00E33532" w:rsidRPr="001F5E38" w:rsidRDefault="00E33532" w:rsidP="008F607E">
            <w:pPr>
              <w:pStyle w:val="TableLBE"/>
              <w:spacing w:after="40" w:line="180" w:lineRule="exact"/>
              <w:rPr>
                <w:rFonts w:eastAsia="나눔스퀘어OTF Light"/>
              </w:rPr>
            </w:pPr>
            <w:r w:rsidRPr="0039369D">
              <w:rPr>
                <w:rFonts w:eastAsia="삼성긴고딕 Medium"/>
                <w:sz w:val="14"/>
                <w:szCs w:val="14"/>
              </w:rPr>
              <w:t>UNDERWEIGHT</w:t>
            </w:r>
          </w:p>
        </w:tc>
        <w:tc>
          <w:tcPr>
            <w:tcW w:w="3816" w:type="dxa"/>
            <w:gridSpan w:val="6"/>
            <w:tcBorders>
              <w:top w:val="nil"/>
              <w:left w:val="nil"/>
              <w:bottom w:val="nil"/>
              <w:right w:val="nil"/>
            </w:tcBorders>
          </w:tcPr>
          <w:p w:rsidR="00E33532" w:rsidRPr="00DD0813" w:rsidRDefault="00E33532" w:rsidP="008F607E">
            <w:pPr>
              <w:pStyle w:val="TableLBE"/>
              <w:spacing w:before="120" w:after="40" w:line="180" w:lineRule="exact"/>
              <w:rPr>
                <w:color w:val="0078C8"/>
              </w:rPr>
            </w:pPr>
          </w:p>
          <w:p w:rsidR="00E33532" w:rsidRPr="001F5E38" w:rsidRDefault="00E33532" w:rsidP="008F607E">
            <w:pPr>
              <w:pStyle w:val="TableLE"/>
              <w:spacing w:after="40" w:line="180" w:lineRule="exact"/>
              <w:rPr>
                <w:w w:val="92"/>
                <w:sz w:val="14"/>
                <w:szCs w:val="14"/>
              </w:rPr>
            </w:pPr>
            <w:r w:rsidRPr="001F5E38">
              <w:rPr>
                <w:w w:val="92"/>
                <w:sz w:val="14"/>
                <w:szCs w:val="14"/>
              </w:rPr>
              <w:t>Expected to outperform market by 5% or more within 12 months</w:t>
            </w:r>
          </w:p>
          <w:p w:rsidR="00E33532" w:rsidRPr="001F5E38" w:rsidRDefault="00E33532" w:rsidP="008F607E">
            <w:pPr>
              <w:pStyle w:val="TableLE"/>
              <w:spacing w:after="40" w:line="180" w:lineRule="exact"/>
              <w:rPr>
                <w:w w:val="92"/>
                <w:sz w:val="14"/>
                <w:szCs w:val="14"/>
              </w:rPr>
            </w:pPr>
            <w:r w:rsidRPr="001F5E38">
              <w:rPr>
                <w:w w:val="92"/>
                <w:sz w:val="14"/>
                <w:szCs w:val="14"/>
              </w:rPr>
              <w:t>Expected to outperform/underperform market by less than</w:t>
            </w:r>
            <w:r w:rsidRPr="001F5E38">
              <w:rPr>
                <w:w w:val="92"/>
                <w:sz w:val="14"/>
                <w:szCs w:val="14"/>
              </w:rPr>
              <w:br/>
              <w:t>5% within 12 months</w:t>
            </w:r>
          </w:p>
          <w:p w:rsidR="00E33532" w:rsidRPr="001F5E38" w:rsidRDefault="00E33532" w:rsidP="008F607E">
            <w:pPr>
              <w:pStyle w:val="TableLE"/>
              <w:spacing w:after="40" w:line="180" w:lineRule="exact"/>
              <w:rPr>
                <w:rFonts w:eastAsia="나눔스퀘어OTF Light"/>
                <w:sz w:val="14"/>
                <w:szCs w:val="14"/>
              </w:rPr>
            </w:pPr>
            <w:r w:rsidRPr="001F5E38">
              <w:rPr>
                <w:w w:val="92"/>
                <w:sz w:val="14"/>
                <w:szCs w:val="14"/>
              </w:rPr>
              <w:t>Expected to underperform market by 5% or more within 12 months</w:t>
            </w:r>
          </w:p>
        </w:tc>
      </w:tr>
      <w:tr w:rsidR="00E33532" w:rsidRPr="00C6178E" w:rsidTr="00E33532">
        <w:trPr>
          <w:trHeight w:val="284"/>
        </w:trPr>
        <w:tc>
          <w:tcPr>
            <w:tcW w:w="10206" w:type="dxa"/>
            <w:gridSpan w:val="16"/>
            <w:tcBorders>
              <w:top w:val="nil"/>
              <w:left w:val="nil"/>
              <w:bottom w:val="single" w:sz="4" w:space="0" w:color="808080" w:themeColor="background1" w:themeShade="80"/>
              <w:right w:val="nil"/>
            </w:tcBorders>
            <w:tcMar>
              <w:top w:w="0" w:type="dxa"/>
              <w:left w:w="0" w:type="dxa"/>
              <w:bottom w:w="113" w:type="dxa"/>
              <w:right w:w="0" w:type="dxa"/>
            </w:tcMar>
          </w:tcPr>
          <w:p w:rsidR="00E33532" w:rsidRDefault="00E33532" w:rsidP="008F607E">
            <w:pPr>
              <w:pStyle w:val="TableLBE"/>
              <w:spacing w:before="120" w:after="40" w:line="180" w:lineRule="exact"/>
              <w:rPr>
                <w:b w:val="0"/>
                <w:sz w:val="14"/>
                <w:szCs w:val="14"/>
              </w:rPr>
            </w:pPr>
            <w:r w:rsidRPr="001564EE">
              <w:rPr>
                <w:b w:val="0"/>
                <w:sz w:val="14"/>
                <w:szCs w:val="14"/>
              </w:rPr>
              <w:t xml:space="preserve">* </w:t>
            </w:r>
            <w:r w:rsidRPr="001564EE">
              <w:rPr>
                <w:rFonts w:ascii="맑은 고딕" w:eastAsia="맑은 고딕" w:hAnsi="맑은 고딕" w:cs="맑은 고딕"/>
                <w:b w:val="0"/>
                <w:sz w:val="14"/>
                <w:szCs w:val="14"/>
              </w:rPr>
              <w:t>Note:</w:t>
            </w:r>
            <w:r w:rsidRPr="001564EE">
              <w:rPr>
                <w:b w:val="0"/>
                <w:sz w:val="14"/>
                <w:szCs w:val="14"/>
              </w:rPr>
              <w:t xml:space="preserve"> Effective Jul 27, 2023, BUY, HOLD, and SELL criteria are based on expectations of share-price moves of 15% or more within 12 months</w:t>
            </w:r>
          </w:p>
          <w:p w:rsidR="00E33532" w:rsidRPr="00D862D8" w:rsidRDefault="00E33532" w:rsidP="008F607E">
            <w:pPr>
              <w:pStyle w:val="TableLBE"/>
              <w:spacing w:before="120" w:after="40" w:line="180" w:lineRule="exact"/>
              <w:rPr>
                <w:color w:val="0A78F5"/>
              </w:rPr>
            </w:pPr>
            <w:r w:rsidRPr="00D862D8">
              <w:rPr>
                <w:color w:val="0A78F5"/>
              </w:rPr>
              <w:t xml:space="preserve">Percentage of ratings in 12 months prior to </w:t>
            </w:r>
            <w:bookmarkStart w:id="43" w:name="K3_RCDate"/>
            <w:r>
              <w:rPr>
                <w:color w:val="0A78F5"/>
              </w:rPr>
              <w:t>2025.03.31</w:t>
            </w:r>
            <w:bookmarkEnd w:id="43"/>
          </w:p>
          <w:p w:rsidR="00E33532" w:rsidRPr="0039369D" w:rsidRDefault="00E33532" w:rsidP="008F607E">
            <w:pPr>
              <w:pStyle w:val="TableLBE"/>
              <w:spacing w:line="180" w:lineRule="exact"/>
              <w:rPr>
                <w:b w:val="0"/>
                <w:sz w:val="14"/>
                <w:szCs w:val="14"/>
              </w:rPr>
            </w:pPr>
            <w:bookmarkStart w:id="44" w:name="K3_RCRatio"/>
            <w:r>
              <w:rPr>
                <w:b w:val="0"/>
                <w:sz w:val="14"/>
                <w:szCs w:val="14"/>
              </w:rPr>
              <w:t>BUY(79%)·HOLD(21%)·SELL(0%)</w:t>
            </w:r>
            <w:bookmarkEnd w:id="44"/>
          </w:p>
        </w:tc>
      </w:tr>
    </w:tbl>
    <w:p w:rsidR="00E33532" w:rsidRPr="001F5E38" w:rsidRDefault="00E33532" w:rsidP="00E33532">
      <w:pPr>
        <w:wordWrap w:val="0"/>
        <w:autoSpaceDE w:val="0"/>
        <w:autoSpaceDN w:val="0"/>
        <w:adjustRightInd w:val="0"/>
        <w:snapToGrid w:val="0"/>
        <w:rPr>
          <w:rFonts w:ascii="Arial" w:hAnsi="Arial" w:cs="Arial"/>
          <w:spacing w:val="-6"/>
          <w:w w:val="95"/>
          <w:szCs w:val="17"/>
        </w:rPr>
      </w:pPr>
    </w:p>
    <w:tbl>
      <w:tblPr>
        <w:tblStyle w:val="a5"/>
        <w:tblW w:w="10206"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6"/>
      </w:tblGrid>
      <w:tr w:rsidR="00E33532" w:rsidRPr="007C7290" w:rsidTr="008F607E">
        <w:trPr>
          <w:trHeight w:val="8504"/>
        </w:trPr>
        <w:tc>
          <w:tcPr>
            <w:tcW w:w="10206" w:type="dxa"/>
            <w:shd w:val="clear" w:color="auto" w:fill="auto"/>
          </w:tcPr>
          <w:p w:rsidR="00E33532" w:rsidRPr="00D862D8" w:rsidRDefault="00E33532" w:rsidP="008F607E">
            <w:pPr>
              <w:wordWrap w:val="0"/>
              <w:autoSpaceDE w:val="0"/>
              <w:autoSpaceDN w:val="0"/>
              <w:adjustRightInd w:val="0"/>
              <w:snapToGrid w:val="0"/>
              <w:spacing w:line="360" w:lineRule="exact"/>
              <w:rPr>
                <w:rFonts w:ascii="Arial" w:eastAsia="삼성긴고딕 Bold" w:hAnsi="Arial" w:cs="Arial"/>
                <w:b/>
                <w:color w:val="0A78F5"/>
                <w:spacing w:val="-4"/>
                <w:w w:val="95"/>
                <w:sz w:val="30"/>
              </w:rPr>
            </w:pPr>
            <w:r w:rsidRPr="00D862D8">
              <w:rPr>
                <w:rFonts w:ascii="Arial" w:eastAsia="삼성긴고딕 Bold" w:hAnsi="Arial" w:cs="Arial"/>
                <w:b/>
                <w:color w:val="0A78F5"/>
                <w:spacing w:val="-4"/>
                <w:w w:val="95"/>
                <w:sz w:val="30"/>
              </w:rPr>
              <w:t>Global Disclosures &amp; Disclaimers</w:t>
            </w:r>
          </w:p>
          <w:p w:rsidR="00E33532" w:rsidRPr="002C26D4" w:rsidRDefault="00E33532" w:rsidP="008F607E">
            <w:pPr>
              <w:wordWrap w:val="0"/>
              <w:autoSpaceDE w:val="0"/>
              <w:autoSpaceDN w:val="0"/>
              <w:adjustRightInd w:val="0"/>
              <w:snapToGrid w:val="0"/>
              <w:spacing w:before="120" w:line="180" w:lineRule="exact"/>
              <w:rPr>
                <w:rFonts w:ascii="Arial" w:eastAsia="삼성긴고딕 Bold" w:hAnsi="Arial" w:cs="Arial"/>
                <w:b/>
                <w:spacing w:val="-4"/>
                <w:w w:val="95"/>
                <w:sz w:val="16"/>
                <w:szCs w:val="16"/>
              </w:rPr>
            </w:pPr>
            <w:r w:rsidRPr="002C26D4">
              <w:rPr>
                <w:rFonts w:ascii="Arial" w:eastAsia="삼성긴고딕 Bold" w:hAnsi="Arial" w:cs="Arial"/>
                <w:b/>
                <w:spacing w:val="-4"/>
                <w:w w:val="95"/>
                <w:sz w:val="16"/>
                <w:szCs w:val="16"/>
              </w:rPr>
              <w:t>General</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 xml:space="preserve">This research report is for information purposes only. It is not and should not be construed as an offer or solicitation of an offer to purchase or sell any securities or other financial instruments or to participate in any trading strategy. This report does not provide individually tailored investment advice. This report does not take into account individual client circumstances, objectives, or needs and is not intended as recommendations of particular securities, financial instruments or strategies to any particular client. The securities and other financial instruments discussed in this report may not be suitable for all investors. The recipient of this report must make its own independent decisions regarding any securities or financial instruments mentioned herein and investors should seek the advice of a financial adviser.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This report may not be altered, reproduced, distributed, transmitted or published in whole or in part for any purpose. References to "Samsung Securities" are references to any company in the Samsung Securities, Co., Ltd. group of companies.</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 xml:space="preserve">Samsung Securities and/or other affiliated companies, its and their directors, officers, representatives, or employees may have long or short positions in any of the securities or other financial instruments mentioned in this report or of issuers described herein and may purchase and/or sell, or offer to purchase and/or sell, at any time, such securities or other financial instruments in the open market or otherwise, as either a principal or agent. Any pricing of securities or other financial instrument contained herein is as of the close of market for such day, unless otherwise stated. Opinions and estimates contained herein constitute our judgment as of the date of this report and are subject to change without notice.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 xml:space="preserve">The information provided in this report is provided "AS IS". Although the information contained herein has been obtained from sources believed to be reliable, no representation or warranty, either expressed or implied, is provided by Samsung Securities in relation to the accuracy, completeness or reliability of such information or that such information was provided for any particular purpose and Samsung Securities expressly disclaims any warranties of merchantability or fitness for a particular purpose.  Furthermore, this report is not intended to be a complete statement or summary of the securities, markets or developments referred to herein.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Samsung Securities does not undertake that investors will obtain any profits, nor will it share with investors any investment profits. Samsung Securities, its affiliates, or any of its and their affiliates, directors, officers, employees or agents disclaim any and all responsibility or liability whatsoever for any loss (direct or consequential) or damage arising out of the use of all or any part of this report or its contents or otherwise arising in connection therewith. Information and opinions contained herein are subject to change without notice. Past performance is not indicative of future results. Foreign currency rates of exchange may adversely affect the value, price or income of any security or financial instrument mentioned in this report. For investment advice, trade execution or other enquiries, clients should contact their local sales representative. Any opinions expressed in this report are subject to change without notice and may differ or be contrary to opinions expressed by other business areas or groups of Samsung Securities. Any analysis contained herein is based on numerous assumptions. Different assumptions may result in materially different results. Samsung Securities is under no obligation to update or keep current the information contained herein. Samsung Securities relies on information barriers to control the flow of information contained in one or more areas or groups within Samsung Securities into other areas or groups of Samsung Securities. Any prices stated in this report are for information purposes only and do not represent valuations for individual securities or other financial instruments.  Samsung Securities makes no representation that any transaction can or could have been effected at those prices and any prices contained herein may not reflect Samsung Securities' internal books and records or theoretical model-based valuations and may be based on certain assumptions. Different assumptions by Samsung Securities or any other source may yield substantially different results. Additional information is available upon request.</w:t>
            </w:r>
          </w:p>
          <w:p w:rsidR="00E33532" w:rsidRPr="002C26D4" w:rsidRDefault="00E33532" w:rsidP="008F607E">
            <w:pPr>
              <w:wordWrap w:val="0"/>
              <w:autoSpaceDE w:val="0"/>
              <w:autoSpaceDN w:val="0"/>
              <w:adjustRightInd w:val="0"/>
              <w:snapToGrid w:val="0"/>
              <w:spacing w:before="120" w:line="180" w:lineRule="exact"/>
              <w:rPr>
                <w:rFonts w:ascii="Arial" w:eastAsia="삼성긴고딕 Bold" w:hAnsi="Arial" w:cs="Arial"/>
                <w:b/>
                <w:spacing w:val="-4"/>
                <w:w w:val="95"/>
                <w:sz w:val="16"/>
                <w:szCs w:val="16"/>
              </w:rPr>
            </w:pPr>
            <w:r w:rsidRPr="002C26D4">
              <w:rPr>
                <w:rFonts w:ascii="Arial" w:eastAsia="삼성긴고딕 Bold" w:hAnsi="Arial" w:cs="Arial"/>
                <w:b/>
                <w:spacing w:val="-4"/>
                <w:w w:val="95"/>
                <w:sz w:val="16"/>
                <w:szCs w:val="16"/>
              </w:rPr>
              <w:t xml:space="preserve">For reports to be distributed to US: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 xml:space="preserve">Securities research is prepared, issued and exclusively distributed by Samsung Securities Co., Ltd., an organization licensed with the Financial Supervisory Service of South Korea. This research may be distributed in the United States only to major institutional investors as defined in Rule 15a-6 of the U.S. Securities Exchange Act of 1934, as amended, and may not be circulated to any other person otherwise. All transactions by U.S. investors involving securities discussed in this report must be effected through Samsung Securities (America) Inc., a broker-dealer registered with the U.S. Securities &amp; Exchange Commission and a member of the Financial Industry Regulatory Authority/SIPC, and not through any non-U.S. affiliate thereof. The analysts listed [on the front of this report] are employees of Samsung Securities Co., Ltd., or a non-U.S. affiliate thereof, and are not registered/qualified as research analysts under applicable U.S. rules and regulations and may not be subject to U.S. restrictions on communications with covered companies, public appearances, and trading securities held by a research analyst account. </w:t>
            </w:r>
          </w:p>
          <w:p w:rsidR="00E33532" w:rsidRPr="002C26D4" w:rsidRDefault="00E33532" w:rsidP="008F607E">
            <w:pPr>
              <w:wordWrap w:val="0"/>
              <w:autoSpaceDE w:val="0"/>
              <w:autoSpaceDN w:val="0"/>
              <w:adjustRightInd w:val="0"/>
              <w:snapToGrid w:val="0"/>
              <w:spacing w:before="120" w:line="180" w:lineRule="exact"/>
              <w:rPr>
                <w:rFonts w:ascii="Arial" w:eastAsia="삼성긴고딕 Bold" w:hAnsi="Arial" w:cs="Arial"/>
                <w:b/>
                <w:spacing w:val="-4"/>
                <w:w w:val="95"/>
                <w:sz w:val="16"/>
                <w:szCs w:val="16"/>
              </w:rPr>
            </w:pPr>
            <w:r w:rsidRPr="002C26D4">
              <w:rPr>
                <w:rFonts w:ascii="Arial" w:eastAsia="삼성긴고딕 Bold" w:hAnsi="Arial" w:cs="Arial"/>
                <w:b/>
                <w:spacing w:val="-4"/>
                <w:w w:val="95"/>
                <w:sz w:val="16"/>
                <w:szCs w:val="16"/>
              </w:rPr>
              <w:t xml:space="preserve">For reports to be distributed to UK: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This report is not an invitation nor is it intended to be an inducement to engage in investment activity for the purpose of section 21 of the Financial Services and Markets Act 2000 of the United Kingdom ("FSMA"). To the extent that this report does constitute such an invitation or inducement, it is directed only at (</w:t>
            </w:r>
            <w:proofErr w:type="spellStart"/>
            <w:r w:rsidRPr="002C26D4">
              <w:rPr>
                <w:rFonts w:ascii="Arial" w:hAnsi="Arial" w:cs="Arial"/>
                <w:spacing w:val="-4"/>
                <w:w w:val="95"/>
                <w:sz w:val="14"/>
                <w:szCs w:val="14"/>
              </w:rPr>
              <w:t>i</w:t>
            </w:r>
            <w:proofErr w:type="spellEnd"/>
            <w:r w:rsidRPr="002C26D4">
              <w:rPr>
                <w:rFonts w:ascii="Arial" w:hAnsi="Arial" w:cs="Arial"/>
                <w:spacing w:val="-4"/>
                <w:w w:val="95"/>
                <w:sz w:val="14"/>
                <w:szCs w:val="14"/>
              </w:rPr>
              <w:t xml:space="preserve">) persons who are investment professionals within the meaning of Article 19(5) of the Financial Services and Markets Act 2000 (Financial Promotion) Order 2001 (as amended) of the United Kingdom (the "Financial Promotion Order"); (ii) persons who fall within Articles 49(2)(a) to (d) ("high net worth companies, unincorporated associations etc.") of the Financial Promotion Order; and (iii) any other persons to whom this report can, for the purposes of section 21 of FSMA, otherwise lawfully be made (all such persons together being referred to as "relevant persons").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Any investment or investment activity to which this report relates is available only to relevant persons and will be engaged in only with relevant persons. Persons who are not relevant persons must not act or rely on this report.</w:t>
            </w:r>
          </w:p>
          <w:p w:rsidR="00E33532" w:rsidRPr="002C26D4" w:rsidRDefault="00E33532" w:rsidP="008F607E">
            <w:pPr>
              <w:wordWrap w:val="0"/>
              <w:autoSpaceDE w:val="0"/>
              <w:autoSpaceDN w:val="0"/>
              <w:adjustRightInd w:val="0"/>
              <w:snapToGrid w:val="0"/>
              <w:spacing w:before="120" w:line="180" w:lineRule="exact"/>
              <w:rPr>
                <w:rFonts w:ascii="Arial" w:eastAsia="삼성긴고딕 Bold" w:hAnsi="Arial" w:cs="Arial"/>
                <w:b/>
                <w:spacing w:val="-4"/>
                <w:w w:val="95"/>
                <w:sz w:val="16"/>
                <w:szCs w:val="16"/>
              </w:rPr>
            </w:pPr>
            <w:r w:rsidRPr="002C26D4">
              <w:rPr>
                <w:rFonts w:ascii="Arial" w:eastAsia="삼성긴고딕 Bold" w:hAnsi="Arial" w:cs="Arial"/>
                <w:b/>
                <w:spacing w:val="-4"/>
                <w:w w:val="95"/>
                <w:sz w:val="16"/>
                <w:szCs w:val="16"/>
              </w:rPr>
              <w:t xml:space="preserve">For reports to be distributed to Korea: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 xml:space="preserve">This report is for private circulation only, not for sale, and is issued and distributed only to persons permitted under the laws and regulations of Korea. </w:t>
            </w:r>
          </w:p>
          <w:p w:rsidR="00E33532" w:rsidRPr="002C26D4" w:rsidRDefault="00E33532" w:rsidP="008F607E">
            <w:pPr>
              <w:wordWrap w:val="0"/>
              <w:autoSpaceDE w:val="0"/>
              <w:autoSpaceDN w:val="0"/>
              <w:adjustRightInd w:val="0"/>
              <w:snapToGrid w:val="0"/>
              <w:spacing w:before="120" w:line="180" w:lineRule="exact"/>
              <w:rPr>
                <w:rFonts w:ascii="Arial" w:eastAsia="삼성긴고딕 Bold" w:hAnsi="Arial" w:cs="Arial"/>
                <w:b/>
                <w:spacing w:val="-4"/>
                <w:w w:val="95"/>
                <w:sz w:val="16"/>
                <w:szCs w:val="16"/>
              </w:rPr>
            </w:pPr>
            <w:r w:rsidRPr="002C26D4">
              <w:rPr>
                <w:rFonts w:ascii="Arial" w:eastAsia="삼성긴고딕 Bold" w:hAnsi="Arial" w:cs="Arial"/>
                <w:b/>
                <w:spacing w:val="-4"/>
                <w:w w:val="95"/>
                <w:sz w:val="16"/>
                <w:szCs w:val="16"/>
              </w:rPr>
              <w:t xml:space="preserve">For reports to be distributed to Singapore: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This report is provided pursuant to the financial advisory licensing exemption under Regulation 27(1)(e) of the Financial Advisers Regulation of Singapore and accordingly may only be provided to persons in Singapore who are "institutional investors" as defined in Section 4A of the Securities and Futures Act, Chapter 289 of Singapore. This report is intended only for the person to whom Samsung Securities has provided this report and such person may not send, forward or transmit in any way this report or any copy of this report to any other person.</w:t>
            </w:r>
          </w:p>
          <w:p w:rsidR="00E33532" w:rsidRPr="002C26D4" w:rsidRDefault="00E33532" w:rsidP="008F607E">
            <w:pPr>
              <w:wordWrap w:val="0"/>
              <w:autoSpaceDE w:val="0"/>
              <w:autoSpaceDN w:val="0"/>
              <w:adjustRightInd w:val="0"/>
              <w:snapToGrid w:val="0"/>
              <w:spacing w:before="120" w:line="180" w:lineRule="exact"/>
              <w:rPr>
                <w:rFonts w:ascii="Arial" w:eastAsia="삼성긴고딕 Bold" w:hAnsi="Arial" w:cs="Arial"/>
                <w:b/>
                <w:spacing w:val="-4"/>
                <w:w w:val="95"/>
                <w:sz w:val="16"/>
                <w:szCs w:val="16"/>
              </w:rPr>
            </w:pPr>
            <w:r w:rsidRPr="002C26D4">
              <w:rPr>
                <w:rFonts w:ascii="Arial" w:eastAsia="삼성긴고딕 Bold" w:hAnsi="Arial" w:cs="Arial"/>
                <w:b/>
                <w:spacing w:val="-4"/>
                <w:w w:val="95"/>
                <w:sz w:val="16"/>
                <w:szCs w:val="16"/>
              </w:rPr>
              <w:t xml:space="preserve">Analyst certification </w:t>
            </w:r>
          </w:p>
          <w:p w:rsidR="00E33532" w:rsidRPr="002C26D4" w:rsidRDefault="00E33532" w:rsidP="008F607E">
            <w:pPr>
              <w:wordWrap w:val="0"/>
              <w:autoSpaceDE w:val="0"/>
              <w:autoSpaceDN w:val="0"/>
              <w:adjustRightInd w:val="0"/>
              <w:snapToGrid w:val="0"/>
              <w:spacing w:before="80" w:line="180" w:lineRule="exact"/>
              <w:rPr>
                <w:rFonts w:ascii="Arial" w:hAnsi="Arial" w:cs="Arial"/>
                <w:spacing w:val="-4"/>
                <w:w w:val="95"/>
                <w:sz w:val="14"/>
                <w:szCs w:val="14"/>
              </w:rPr>
            </w:pPr>
            <w:r w:rsidRPr="002C26D4">
              <w:rPr>
                <w:rFonts w:ascii="Arial" w:hAnsi="Arial" w:cs="Arial"/>
                <w:spacing w:val="-4"/>
                <w:w w:val="95"/>
                <w:sz w:val="14"/>
                <w:szCs w:val="14"/>
              </w:rPr>
              <w:t xml:space="preserve">The views expressed in this research report accurately reflect the personal views of the analyst(s) about the subject securities or issuers and no part of the compensation of such analyst(s) was, is, or will be directly or indirectly related to the inclusion of specific recommendations or views in this research report. The analyst(s) principally responsible for the preparation of this research report receives compensation based on determination by research management and senior management (not including investment banking), based on the overall revenues, including investment banking revenues of Samsung Securities Co., Ltd. and its related entities and has taken reasonable care to achieve and maintain independence and objectivity in making any recommendations. </w:t>
            </w:r>
          </w:p>
          <w:p w:rsidR="00E33532" w:rsidRPr="007C7290" w:rsidRDefault="00E33532" w:rsidP="008F607E">
            <w:pPr>
              <w:wordWrap w:val="0"/>
              <w:autoSpaceDE w:val="0"/>
              <w:autoSpaceDN w:val="0"/>
              <w:adjustRightInd w:val="0"/>
              <w:snapToGrid w:val="0"/>
              <w:spacing w:before="160" w:line="180" w:lineRule="exact"/>
              <w:rPr>
                <w:rFonts w:ascii="-윤고딕320"/>
                <w:color w:val="595959" w:themeColor="text1" w:themeTint="A6"/>
                <w:spacing w:val="-4"/>
                <w:w w:val="98"/>
                <w:sz w:val="14"/>
                <w:szCs w:val="14"/>
              </w:rPr>
            </w:pPr>
            <w:r w:rsidRPr="002C26D4">
              <w:rPr>
                <w:rFonts w:ascii="Arial" w:hAnsi="Arial" w:cs="Arial"/>
                <w:spacing w:val="-4"/>
                <w:w w:val="95"/>
                <w:sz w:val="14"/>
                <w:szCs w:val="14"/>
              </w:rPr>
              <w:t>Copyright</w:t>
            </w:r>
            <w:r w:rsidRPr="002C26D4">
              <w:rPr>
                <w:rFonts w:ascii="Arial" w:hAnsi="Arial" w:cs="Arial" w:hint="eastAsia"/>
                <w:spacing w:val="-4"/>
                <w:w w:val="95"/>
                <w:sz w:val="14"/>
                <w:szCs w:val="14"/>
              </w:rPr>
              <w:t xml:space="preserve"> </w:t>
            </w:r>
            <w:r w:rsidRPr="002C26D4">
              <w:rPr>
                <w:rFonts w:ascii="Arial" w:hAnsi="Arial" w:cs="Arial"/>
                <w:spacing w:val="-4"/>
                <w:w w:val="95"/>
                <w:sz w:val="14"/>
                <w:szCs w:val="14"/>
              </w:rPr>
              <w:sym w:font="Symbol" w:char="F0D3"/>
            </w:r>
            <w:r w:rsidRPr="002C26D4">
              <w:rPr>
                <w:rFonts w:ascii="Arial" w:hAnsi="Arial" w:cs="Arial" w:hint="eastAsia"/>
                <w:spacing w:val="-4"/>
                <w:w w:val="95"/>
                <w:sz w:val="14"/>
                <w:szCs w:val="14"/>
              </w:rPr>
              <w:t xml:space="preserve"> </w:t>
            </w:r>
            <w:r w:rsidRPr="002C26D4">
              <w:rPr>
                <w:rFonts w:ascii="Arial" w:hAnsi="Arial" w:cs="Arial"/>
                <w:spacing w:val="-4"/>
                <w:w w:val="95"/>
                <w:sz w:val="14"/>
                <w:szCs w:val="14"/>
              </w:rPr>
              <w:t>2010 Samsung Securities Co., Ltd.. All rights reserved. This report or any portion hereof may not be reprinted, sold or redistributed without the prior written consent of Samsung Securities America Inc</w:t>
            </w:r>
          </w:p>
        </w:tc>
      </w:tr>
    </w:tbl>
    <w:p w:rsidR="00E33532" w:rsidRPr="009174CD" w:rsidRDefault="00E33532" w:rsidP="00E33532">
      <w:pPr>
        <w:pStyle w:val="BodyE"/>
        <w:spacing w:line="270" w:lineRule="exact"/>
        <w:rPr>
          <w:rFonts w:eastAsiaTheme="minorEastAsia"/>
        </w:rPr>
      </w:pPr>
    </w:p>
    <w:p w:rsidR="00E33532" w:rsidRDefault="00E33532" w:rsidP="00E33532">
      <w:pPr>
        <w:pStyle w:val="BodyE"/>
        <w:spacing w:line="270" w:lineRule="exact"/>
        <w:sectPr w:rsidR="00E33532" w:rsidSect="00DC0E3C">
          <w:headerReference w:type="default" r:id="rId13"/>
          <w:footerReference w:type="default" r:id="rId14"/>
          <w:pgSz w:w="11906" w:h="16838" w:code="9"/>
          <w:pgMar w:top="2155" w:right="1985" w:bottom="1247" w:left="1985" w:header="794" w:footer="454" w:gutter="0"/>
          <w:cols w:space="425"/>
          <w:docGrid w:linePitch="360"/>
        </w:sectPr>
      </w:pPr>
    </w:p>
    <w:p w:rsidR="00E33532" w:rsidRPr="00F83252" w:rsidRDefault="00E33532" w:rsidP="00E33532">
      <w:pPr>
        <w:pStyle w:val="BodyE"/>
        <w:spacing w:before="0"/>
      </w:pPr>
    </w:p>
    <w:p w:rsidR="00E33532" w:rsidRPr="00F83252" w:rsidRDefault="00E33532" w:rsidP="00E33532">
      <w:pPr>
        <w:pStyle w:val="BodyE"/>
      </w:pPr>
    </w:p>
    <w:p w:rsidR="00E33532" w:rsidRPr="00F83252" w:rsidRDefault="00E33532" w:rsidP="00E33532">
      <w:pPr>
        <w:pStyle w:val="BodyE"/>
      </w:pPr>
    </w:p>
    <w:p w:rsidR="00E33532" w:rsidRPr="00F83252" w:rsidRDefault="00E33532" w:rsidP="00E33532">
      <w:pPr>
        <w:pStyle w:val="BodyE"/>
      </w:pPr>
    </w:p>
    <w:p w:rsidR="00E33532" w:rsidRPr="00F83252" w:rsidRDefault="00E33532" w:rsidP="00E33532">
      <w:pPr>
        <w:pStyle w:val="BodyE"/>
      </w:pPr>
    </w:p>
    <w:p w:rsidR="00E33532" w:rsidRPr="00F83252" w:rsidRDefault="00E33532" w:rsidP="00E33532">
      <w:pPr>
        <w:pStyle w:val="BodyE"/>
        <w:spacing w:before="220"/>
      </w:pPr>
    </w:p>
    <w:tbl>
      <w:tblPr>
        <w:tblStyle w:val="a5"/>
        <w:tblpPr w:leftFromText="142" w:rightFromText="142" w:vertAnchor="text" w:tblpY="1"/>
        <w:tblOverlap w:val="never"/>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2835"/>
      </w:tblGrid>
      <w:tr w:rsidR="00E33532" w:rsidRPr="008F111D" w:rsidTr="008F607E">
        <w:trPr>
          <w:trHeight w:hRule="exact" w:val="680"/>
        </w:trPr>
        <w:tc>
          <w:tcPr>
            <w:tcW w:w="3685" w:type="dxa"/>
          </w:tcPr>
          <w:p w:rsidR="00E33532" w:rsidRPr="008F111D" w:rsidRDefault="00E33532" w:rsidP="008F607E">
            <w:pPr>
              <w:spacing w:before="40" w:line="320" w:lineRule="exact"/>
              <w:ind w:leftChars="10" w:left="20" w:right="20"/>
              <w:rPr>
                <w:noProof/>
                <w:w w:val="95"/>
              </w:rPr>
            </w:pPr>
            <w:r>
              <w:rPr>
                <w:noProof/>
              </w:rPr>
              <w:drawing>
                <wp:inline distT="0" distB="0" distL="0" distR="0" wp14:anchorId="4309CF55" wp14:editId="6A63C5AB">
                  <wp:extent cx="1476000" cy="153611"/>
                  <wp:effectExtent l="0" t="0" r="0" b="0"/>
                  <wp:docPr id="4" name="그래픽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1476000" cy="153611"/>
                          </a:xfrm>
                          <a:prstGeom prst="rect">
                            <a:avLst/>
                          </a:prstGeom>
                        </pic:spPr>
                      </pic:pic>
                    </a:graphicData>
                  </a:graphic>
                </wp:inline>
              </w:drawing>
            </w:r>
          </w:p>
        </w:tc>
        <w:tc>
          <w:tcPr>
            <w:tcW w:w="2835" w:type="dxa"/>
            <w:shd w:val="clear" w:color="auto" w:fill="auto"/>
          </w:tcPr>
          <w:p w:rsidR="00E33532" w:rsidRPr="008F111D" w:rsidRDefault="00E33532" w:rsidP="008F607E">
            <w:pPr>
              <w:ind w:right="20"/>
              <w:rPr>
                <w:noProof/>
                <w:w w:val="95"/>
              </w:rPr>
            </w:pPr>
          </w:p>
        </w:tc>
      </w:tr>
      <w:tr w:rsidR="00E33532" w:rsidRPr="008F111D" w:rsidTr="008F607E">
        <w:trPr>
          <w:trHeight w:val="284"/>
        </w:trPr>
        <w:tc>
          <w:tcPr>
            <w:tcW w:w="3686" w:type="dxa"/>
            <w:tcBorders>
              <w:bottom w:val="single" w:sz="4" w:space="0" w:color="808080" w:themeColor="background1" w:themeShade="80"/>
            </w:tcBorders>
          </w:tcPr>
          <w:p w:rsidR="00E33532" w:rsidRPr="008F111D" w:rsidRDefault="00E33532" w:rsidP="008F607E">
            <w:pPr>
              <w:wordWrap w:val="0"/>
              <w:autoSpaceDE w:val="0"/>
              <w:autoSpaceDN w:val="0"/>
              <w:adjustRightInd w:val="0"/>
              <w:snapToGrid w:val="0"/>
              <w:spacing w:before="40" w:after="50" w:line="200" w:lineRule="exact"/>
              <w:ind w:right="20"/>
              <w:rPr>
                <w:rFonts w:ascii="Arial" w:hAnsi="Arial" w:cs="Arial"/>
                <w:b/>
                <w:color w:val="000000" w:themeColor="text1"/>
                <w:spacing w:val="-4"/>
                <w:w w:val="95"/>
                <w:sz w:val="18"/>
                <w:szCs w:val="18"/>
              </w:rPr>
            </w:pPr>
            <w:r w:rsidRPr="008F111D">
              <w:rPr>
                <w:rFonts w:ascii="Arial" w:hAnsi="Arial" w:cs="Arial"/>
                <w:b/>
                <w:color w:val="000000" w:themeColor="text1"/>
                <w:spacing w:val="-4"/>
                <w:w w:val="95"/>
                <w:sz w:val="18"/>
                <w:szCs w:val="18"/>
              </w:rPr>
              <w:t>SAMSUNG SECURITIES</w:t>
            </w:r>
          </w:p>
          <w:p w:rsidR="00E33532" w:rsidRPr="008F111D" w:rsidRDefault="00E33532" w:rsidP="008F607E">
            <w:pPr>
              <w:wordWrap w:val="0"/>
              <w:autoSpaceDE w:val="0"/>
              <w:autoSpaceDN w:val="0"/>
              <w:adjustRightInd w:val="0"/>
              <w:snapToGrid w:val="0"/>
              <w:spacing w:before="20" w:after="110" w:line="200" w:lineRule="exact"/>
              <w:ind w:right="20"/>
              <w:rPr>
                <w:rFonts w:ascii="Arial" w:hAnsi="Arial" w:cs="Arial"/>
                <w:color w:val="414141"/>
                <w:spacing w:val="-4"/>
                <w:w w:val="95"/>
                <w:sz w:val="16"/>
                <w:szCs w:val="16"/>
              </w:rPr>
            </w:pPr>
            <w:r w:rsidRPr="008F111D">
              <w:rPr>
                <w:rFonts w:ascii="Arial" w:hAnsi="Arial" w:cs="Arial"/>
                <w:color w:val="414141"/>
                <w:spacing w:val="-4"/>
                <w:w w:val="95"/>
                <w:sz w:val="16"/>
                <w:szCs w:val="16"/>
              </w:rPr>
              <w:t>Samsung Electronics Bldg., 11, 74-gil,</w:t>
            </w:r>
            <w:r>
              <w:rPr>
                <w:rFonts w:ascii="Arial" w:hAnsi="Arial" w:cs="Arial" w:hint="eastAsia"/>
                <w:color w:val="414141"/>
                <w:spacing w:val="-4"/>
                <w:w w:val="95"/>
                <w:sz w:val="16"/>
                <w:szCs w:val="16"/>
              </w:rPr>
              <w:br/>
            </w:r>
            <w:proofErr w:type="spellStart"/>
            <w:r w:rsidRPr="008F111D">
              <w:rPr>
                <w:rFonts w:ascii="Arial" w:hAnsi="Arial" w:cs="Arial"/>
                <w:color w:val="414141"/>
                <w:spacing w:val="-4"/>
                <w:w w:val="95"/>
                <w:sz w:val="16"/>
                <w:szCs w:val="16"/>
              </w:rPr>
              <w:t>Seochodae-ro</w:t>
            </w:r>
            <w:proofErr w:type="spellEnd"/>
            <w:r w:rsidRPr="008F111D">
              <w:rPr>
                <w:rFonts w:ascii="Arial" w:hAnsi="Arial" w:cs="Arial"/>
                <w:color w:val="414141"/>
                <w:spacing w:val="-4"/>
                <w:w w:val="95"/>
                <w:sz w:val="16"/>
                <w:szCs w:val="16"/>
              </w:rPr>
              <w:t xml:space="preserve">, </w:t>
            </w:r>
            <w:proofErr w:type="spellStart"/>
            <w:r w:rsidRPr="008F111D">
              <w:rPr>
                <w:rFonts w:ascii="Arial" w:hAnsi="Arial" w:cs="Arial"/>
                <w:color w:val="414141"/>
                <w:spacing w:val="-4"/>
                <w:w w:val="95"/>
                <w:sz w:val="16"/>
                <w:szCs w:val="16"/>
              </w:rPr>
              <w:t>Seocho-gu</w:t>
            </w:r>
            <w:proofErr w:type="spellEnd"/>
            <w:r w:rsidRPr="008F111D">
              <w:rPr>
                <w:rFonts w:ascii="Arial" w:hAnsi="Arial" w:cs="Arial"/>
                <w:color w:val="414141"/>
                <w:spacing w:val="-4"/>
                <w:w w:val="95"/>
                <w:sz w:val="16"/>
                <w:szCs w:val="16"/>
              </w:rPr>
              <w:t xml:space="preserve">, Seoul, Korea 06620 </w:t>
            </w:r>
            <w:r>
              <w:rPr>
                <w:rFonts w:ascii="Arial" w:hAnsi="Arial" w:cs="Arial" w:hint="eastAsia"/>
                <w:color w:val="414141"/>
                <w:spacing w:val="-4"/>
                <w:w w:val="95"/>
                <w:sz w:val="16"/>
                <w:szCs w:val="16"/>
              </w:rPr>
              <w:br/>
            </w:r>
            <w:r w:rsidRPr="008F111D">
              <w:rPr>
                <w:rFonts w:ascii="Arial" w:hAnsi="Arial" w:cs="Arial"/>
                <w:color w:val="414141"/>
                <w:spacing w:val="-4"/>
                <w:w w:val="95"/>
                <w:sz w:val="16"/>
                <w:szCs w:val="16"/>
              </w:rPr>
              <w:t>Tel: 02 2020 8000 / www.samsungpop.com</w:t>
            </w:r>
          </w:p>
          <w:p w:rsidR="00E33532" w:rsidRPr="0039369D" w:rsidRDefault="00E33532" w:rsidP="008F607E">
            <w:pPr>
              <w:wordWrap w:val="0"/>
              <w:autoSpaceDE w:val="0"/>
              <w:autoSpaceDN w:val="0"/>
              <w:adjustRightInd w:val="0"/>
              <w:snapToGrid w:val="0"/>
              <w:spacing w:before="20" w:after="110" w:line="200" w:lineRule="exact"/>
              <w:ind w:right="20"/>
              <w:rPr>
                <w:rFonts w:ascii="Arial" w:hAnsi="Arial" w:cs="Arial"/>
                <w:color w:val="414141"/>
                <w:spacing w:val="-4"/>
                <w:w w:val="95"/>
                <w:sz w:val="16"/>
                <w:szCs w:val="16"/>
              </w:rPr>
            </w:pPr>
            <w:r w:rsidRPr="0039369D">
              <w:rPr>
                <w:rFonts w:ascii="Arial" w:hAnsi="Arial" w:cs="Arial"/>
                <w:b/>
                <w:color w:val="000000" w:themeColor="text1"/>
                <w:spacing w:val="-4"/>
                <w:w w:val="95"/>
                <w:sz w:val="16"/>
                <w:szCs w:val="16"/>
              </w:rPr>
              <w:t>Family Center:</w:t>
            </w:r>
            <w:r w:rsidRPr="0039369D">
              <w:rPr>
                <w:rFonts w:ascii="Arial" w:hAnsi="Arial" w:cs="Arial"/>
                <w:color w:val="414141"/>
                <w:spacing w:val="-4"/>
                <w:w w:val="95"/>
                <w:sz w:val="16"/>
                <w:szCs w:val="16"/>
              </w:rPr>
              <w:t xml:space="preserve"> 1588 2323</w:t>
            </w:r>
          </w:p>
          <w:p w:rsidR="00E33532" w:rsidRPr="008F111D" w:rsidRDefault="00E33532" w:rsidP="008F607E">
            <w:pPr>
              <w:wordWrap w:val="0"/>
              <w:autoSpaceDE w:val="0"/>
              <w:autoSpaceDN w:val="0"/>
              <w:adjustRightInd w:val="0"/>
              <w:snapToGrid w:val="0"/>
              <w:spacing w:before="20" w:after="180" w:line="200" w:lineRule="exact"/>
              <w:ind w:right="20"/>
              <w:rPr>
                <w:rFonts w:ascii="Arial" w:eastAsia="나눔스퀘어OTF Bold" w:hAnsi="Arial" w:cs="Arial"/>
                <w:color w:val="414141"/>
                <w:spacing w:val="-4"/>
                <w:w w:val="95"/>
                <w:sz w:val="16"/>
                <w:szCs w:val="16"/>
              </w:rPr>
            </w:pPr>
            <w:r w:rsidRPr="0039369D">
              <w:rPr>
                <w:rFonts w:ascii="Arial" w:hAnsi="Arial" w:cs="Arial"/>
                <w:b/>
                <w:color w:val="000000" w:themeColor="text1"/>
                <w:spacing w:val="-4"/>
                <w:w w:val="95"/>
                <w:sz w:val="16"/>
                <w:szCs w:val="16"/>
              </w:rPr>
              <w:t>Voice Of Customer:</w:t>
            </w:r>
            <w:r w:rsidRPr="0039369D">
              <w:rPr>
                <w:rFonts w:ascii="Arial" w:hAnsi="Arial" w:cs="Arial"/>
                <w:color w:val="414141"/>
                <w:spacing w:val="-4"/>
                <w:w w:val="95"/>
                <w:sz w:val="16"/>
                <w:szCs w:val="16"/>
              </w:rPr>
              <w:t xml:space="preserve"> 080 911 0900</w:t>
            </w:r>
          </w:p>
        </w:tc>
        <w:tc>
          <w:tcPr>
            <w:tcW w:w="2835" w:type="dxa"/>
            <w:shd w:val="clear" w:color="auto" w:fill="auto"/>
          </w:tcPr>
          <w:p w:rsidR="00E33532" w:rsidRPr="008F111D" w:rsidRDefault="00E33532" w:rsidP="008F607E">
            <w:pPr>
              <w:wordWrap w:val="0"/>
              <w:autoSpaceDE w:val="0"/>
              <w:autoSpaceDN w:val="0"/>
              <w:adjustRightInd w:val="0"/>
              <w:snapToGrid w:val="0"/>
              <w:spacing w:before="40" w:after="50" w:line="200" w:lineRule="exact"/>
              <w:ind w:right="20"/>
              <w:rPr>
                <w:rFonts w:ascii="Arial" w:hAnsi="Arial" w:cs="Arial"/>
                <w:b/>
                <w:color w:val="000000" w:themeColor="text1"/>
                <w:spacing w:val="-4"/>
                <w:w w:val="95"/>
                <w:sz w:val="18"/>
                <w:szCs w:val="18"/>
              </w:rPr>
            </w:pPr>
          </w:p>
        </w:tc>
      </w:tr>
      <w:tr w:rsidR="00E33532" w:rsidRPr="008F111D" w:rsidTr="008F607E">
        <w:trPr>
          <w:trHeight w:val="284"/>
        </w:trPr>
        <w:tc>
          <w:tcPr>
            <w:tcW w:w="3686" w:type="dxa"/>
            <w:tcBorders>
              <w:top w:val="single" w:sz="4" w:space="0" w:color="808080" w:themeColor="background1" w:themeShade="80"/>
            </w:tcBorders>
            <w:shd w:val="clear" w:color="auto" w:fill="auto"/>
          </w:tcPr>
          <w:p w:rsidR="00E33532" w:rsidRPr="008F111D" w:rsidRDefault="00E33532" w:rsidP="008F607E">
            <w:pPr>
              <w:wordWrap w:val="0"/>
              <w:autoSpaceDE w:val="0"/>
              <w:autoSpaceDN w:val="0"/>
              <w:adjustRightInd w:val="0"/>
              <w:snapToGrid w:val="0"/>
              <w:spacing w:before="360" w:after="100" w:line="200" w:lineRule="exact"/>
              <w:ind w:right="20"/>
              <w:rPr>
                <w:rFonts w:ascii="Arial" w:hAnsi="Arial" w:cs="Arial"/>
                <w:b/>
                <w:noProof/>
                <w:color w:val="000000" w:themeColor="text1"/>
                <w:spacing w:val="-4"/>
                <w:w w:val="95"/>
                <w:sz w:val="16"/>
                <w:szCs w:val="16"/>
              </w:rPr>
            </w:pPr>
            <w:r w:rsidRPr="008F111D">
              <w:rPr>
                <w:rFonts w:ascii="Arial" w:hAnsi="Arial" w:cs="Arial"/>
                <w:b/>
                <w:color w:val="000000" w:themeColor="text1"/>
                <w:spacing w:val="-4"/>
                <w:w w:val="95"/>
                <w:sz w:val="16"/>
                <w:szCs w:val="16"/>
              </w:rPr>
              <w:t xml:space="preserve">For more information, </w:t>
            </w:r>
            <w:r w:rsidRPr="008F111D">
              <w:rPr>
                <w:rFonts w:ascii="Arial" w:hAnsi="Arial" w:cs="Arial"/>
                <w:b/>
                <w:color w:val="000000" w:themeColor="text1"/>
                <w:spacing w:val="-4"/>
                <w:w w:val="95"/>
                <w:sz w:val="16"/>
                <w:szCs w:val="16"/>
              </w:rPr>
              <w:br/>
              <w:t>please call our sales representatives:</w:t>
            </w:r>
          </w:p>
        </w:tc>
        <w:tc>
          <w:tcPr>
            <w:tcW w:w="2835" w:type="dxa"/>
            <w:shd w:val="clear" w:color="auto" w:fill="auto"/>
          </w:tcPr>
          <w:p w:rsidR="00E33532" w:rsidRPr="008F111D" w:rsidRDefault="00E33532" w:rsidP="008F607E">
            <w:pPr>
              <w:wordWrap w:val="0"/>
              <w:autoSpaceDE w:val="0"/>
              <w:autoSpaceDN w:val="0"/>
              <w:adjustRightInd w:val="0"/>
              <w:snapToGrid w:val="0"/>
              <w:spacing w:before="360" w:after="100" w:line="200" w:lineRule="exact"/>
              <w:ind w:right="20"/>
              <w:rPr>
                <w:rFonts w:ascii="Arial" w:hAnsi="Arial" w:cs="Arial"/>
                <w:b/>
                <w:color w:val="000000" w:themeColor="text1"/>
                <w:spacing w:val="-4"/>
                <w:w w:val="95"/>
                <w:sz w:val="16"/>
                <w:szCs w:val="16"/>
              </w:rPr>
            </w:pPr>
          </w:p>
        </w:tc>
      </w:tr>
      <w:tr w:rsidR="00E33532" w:rsidRPr="008F111D" w:rsidTr="008F607E">
        <w:trPr>
          <w:trHeight w:hRule="exact" w:val="312"/>
        </w:trPr>
        <w:tc>
          <w:tcPr>
            <w:tcW w:w="3686" w:type="dxa"/>
            <w:shd w:val="clear" w:color="auto" w:fill="E7E7E7"/>
            <w:vAlign w:val="center"/>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r w:rsidRPr="00D862D8">
              <w:rPr>
                <w:rFonts w:ascii="Arial" w:hAnsi="Arial" w:cs="Arial"/>
                <w:b/>
                <w:noProof/>
                <w:color w:val="0A78F5"/>
                <w:spacing w:val="-4"/>
                <w:w w:val="95"/>
                <w:sz w:val="16"/>
                <w:szCs w:val="16"/>
              </w:rPr>
              <w:t>LONDON</w:t>
            </w:r>
          </w:p>
        </w:tc>
        <w:tc>
          <w:tcPr>
            <w:tcW w:w="2835" w:type="dxa"/>
            <w:shd w:val="clear" w:color="auto" w:fill="auto"/>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p>
        </w:tc>
      </w:tr>
      <w:tr w:rsidR="00E33532" w:rsidRPr="008F111D" w:rsidTr="008F607E">
        <w:trPr>
          <w:trHeight w:val="284"/>
        </w:trPr>
        <w:tc>
          <w:tcPr>
            <w:tcW w:w="3686" w:type="dxa"/>
            <w:shd w:val="clear" w:color="auto" w:fill="auto"/>
            <w:tcMar>
              <w:bottom w:w="85" w:type="dxa"/>
            </w:tcMar>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r w:rsidRPr="00361AB0">
              <w:rPr>
                <w:rFonts w:ascii="Arial" w:hAnsi="Arial" w:cs="Arial"/>
                <w:b/>
                <w:color w:val="414141"/>
                <w:spacing w:val="-4"/>
                <w:w w:val="95"/>
                <w:sz w:val="15"/>
                <w:szCs w:val="15"/>
              </w:rPr>
              <w:t>Samsung Securities Europe Limited</w:t>
            </w:r>
          </w:p>
          <w:p w:rsidR="00E33532" w:rsidRPr="00361AB0"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361AB0">
              <w:rPr>
                <w:rFonts w:ascii="Arial" w:hAnsi="Arial" w:cs="Arial"/>
                <w:color w:val="414141"/>
                <w:spacing w:val="-4"/>
                <w:w w:val="95"/>
                <w:sz w:val="15"/>
                <w:szCs w:val="15"/>
              </w:rPr>
              <w:t>1st Floor, 30 Gresham Street, London EC2V 7PG UK</w:t>
            </w:r>
          </w:p>
          <w:p w:rsidR="00E33532" w:rsidRPr="00361AB0"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361AB0">
              <w:rPr>
                <w:rFonts w:ascii="Arial" w:hAnsi="Arial" w:cs="Arial"/>
                <w:color w:val="414141"/>
                <w:spacing w:val="-4"/>
                <w:w w:val="95"/>
                <w:sz w:val="15"/>
                <w:szCs w:val="15"/>
              </w:rPr>
              <w:t>Tel. 44-207-776-4311</w:t>
            </w:r>
          </w:p>
          <w:p w:rsidR="00E33532" w:rsidRPr="008F111D" w:rsidRDefault="00E33532" w:rsidP="008F607E">
            <w:pPr>
              <w:wordWrap w:val="0"/>
              <w:autoSpaceDE w:val="0"/>
              <w:autoSpaceDN w:val="0"/>
              <w:adjustRightInd w:val="0"/>
              <w:snapToGrid w:val="0"/>
              <w:spacing w:line="190" w:lineRule="exact"/>
              <w:ind w:right="20"/>
              <w:rPr>
                <w:rFonts w:ascii="Arial" w:hAnsi="Arial" w:cs="Arial"/>
                <w:noProof/>
                <w:color w:val="414141"/>
                <w:spacing w:val="-4"/>
                <w:w w:val="95"/>
                <w:sz w:val="15"/>
                <w:szCs w:val="15"/>
              </w:rPr>
            </w:pPr>
            <w:r w:rsidRPr="00361AB0">
              <w:rPr>
                <w:rFonts w:ascii="Arial" w:hAnsi="Arial" w:cs="Arial"/>
                <w:color w:val="414141"/>
                <w:spacing w:val="-4"/>
                <w:w w:val="95"/>
                <w:sz w:val="15"/>
                <w:szCs w:val="15"/>
              </w:rPr>
              <w:t>Fax. 44-203-837-9219</w:t>
            </w:r>
          </w:p>
        </w:tc>
        <w:tc>
          <w:tcPr>
            <w:tcW w:w="2835" w:type="dxa"/>
            <w:shd w:val="clear" w:color="auto" w:fill="auto"/>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p>
        </w:tc>
      </w:tr>
      <w:tr w:rsidR="00E33532" w:rsidRPr="008F111D" w:rsidTr="008F607E">
        <w:trPr>
          <w:trHeight w:hRule="exact" w:val="312"/>
        </w:trPr>
        <w:tc>
          <w:tcPr>
            <w:tcW w:w="3686" w:type="dxa"/>
            <w:shd w:val="clear" w:color="auto" w:fill="E7E7E7"/>
            <w:vAlign w:val="center"/>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r w:rsidRPr="00D862D8">
              <w:rPr>
                <w:rFonts w:ascii="Arial" w:hAnsi="Arial" w:cs="Arial"/>
                <w:b/>
                <w:noProof/>
                <w:color w:val="0A78F5"/>
                <w:spacing w:val="-4"/>
                <w:w w:val="95"/>
                <w:sz w:val="16"/>
                <w:szCs w:val="16"/>
              </w:rPr>
              <w:t>NEW YORK</w:t>
            </w:r>
          </w:p>
        </w:tc>
        <w:tc>
          <w:tcPr>
            <w:tcW w:w="2835" w:type="dxa"/>
            <w:shd w:val="clear" w:color="auto" w:fill="auto"/>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p>
        </w:tc>
      </w:tr>
      <w:tr w:rsidR="00E33532" w:rsidRPr="008F111D" w:rsidTr="008F607E">
        <w:trPr>
          <w:trHeight w:val="284"/>
        </w:trPr>
        <w:tc>
          <w:tcPr>
            <w:tcW w:w="3686" w:type="dxa"/>
            <w:shd w:val="clear" w:color="auto" w:fill="auto"/>
            <w:tcMar>
              <w:bottom w:w="85" w:type="dxa"/>
            </w:tcMar>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r w:rsidRPr="00361AB0">
              <w:rPr>
                <w:rFonts w:ascii="Arial" w:hAnsi="Arial" w:cs="Arial"/>
                <w:b/>
                <w:color w:val="414141"/>
                <w:spacing w:val="-4"/>
                <w:w w:val="95"/>
                <w:sz w:val="15"/>
                <w:szCs w:val="15"/>
              </w:rPr>
              <w:t>Samsung Securities America Limited</w:t>
            </w:r>
          </w:p>
          <w:p w:rsidR="00E33532" w:rsidRPr="008F111D"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8F111D">
              <w:rPr>
                <w:rFonts w:ascii="Arial" w:hAnsi="Arial" w:cs="Arial"/>
                <w:color w:val="414141"/>
                <w:spacing w:val="-4"/>
                <w:w w:val="95"/>
                <w:sz w:val="15"/>
                <w:szCs w:val="15"/>
              </w:rPr>
              <w:t xml:space="preserve">1330 Avenue of the Americas. </w:t>
            </w:r>
            <w:r w:rsidRPr="008F111D">
              <w:rPr>
                <w:rFonts w:ascii="Arial" w:hAnsi="Arial" w:cs="Arial" w:hint="eastAsia"/>
                <w:color w:val="414141"/>
                <w:spacing w:val="-4"/>
                <w:w w:val="95"/>
                <w:sz w:val="15"/>
                <w:szCs w:val="15"/>
              </w:rPr>
              <w:t>10</w:t>
            </w:r>
            <w:r w:rsidRPr="008F111D">
              <w:rPr>
                <w:rFonts w:ascii="Arial" w:hAnsi="Arial" w:cs="Arial"/>
                <w:color w:val="414141"/>
                <w:spacing w:val="-4"/>
                <w:w w:val="95"/>
                <w:sz w:val="15"/>
                <w:szCs w:val="15"/>
              </w:rPr>
              <w:t xml:space="preserve">th Floor. New York, </w:t>
            </w:r>
            <w:r>
              <w:rPr>
                <w:rFonts w:ascii="Arial" w:hAnsi="Arial" w:cs="Arial" w:hint="eastAsia"/>
                <w:color w:val="414141"/>
                <w:spacing w:val="-4"/>
                <w:w w:val="95"/>
                <w:sz w:val="15"/>
                <w:szCs w:val="15"/>
              </w:rPr>
              <w:br/>
            </w:r>
            <w:r w:rsidRPr="008F111D">
              <w:rPr>
                <w:rFonts w:ascii="Arial" w:hAnsi="Arial" w:cs="Arial"/>
                <w:color w:val="414141"/>
                <w:spacing w:val="-4"/>
                <w:w w:val="95"/>
                <w:sz w:val="15"/>
                <w:szCs w:val="15"/>
              </w:rPr>
              <w:t>NY 10019</w:t>
            </w:r>
          </w:p>
          <w:p w:rsidR="00E33532" w:rsidRPr="008F111D"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8F111D">
              <w:rPr>
                <w:rFonts w:ascii="Arial" w:hAnsi="Arial" w:cs="Arial"/>
                <w:color w:val="414141"/>
                <w:spacing w:val="-4"/>
                <w:w w:val="95"/>
                <w:sz w:val="15"/>
                <w:szCs w:val="15"/>
              </w:rPr>
              <w:t>Tel: 1-212-972-2454</w:t>
            </w:r>
          </w:p>
          <w:p w:rsidR="00E33532" w:rsidRPr="008F111D" w:rsidRDefault="00E33532" w:rsidP="008F607E">
            <w:pPr>
              <w:wordWrap w:val="0"/>
              <w:autoSpaceDE w:val="0"/>
              <w:autoSpaceDN w:val="0"/>
              <w:adjustRightInd w:val="0"/>
              <w:snapToGrid w:val="0"/>
              <w:spacing w:line="190" w:lineRule="exact"/>
              <w:ind w:right="20"/>
              <w:rPr>
                <w:rFonts w:ascii="Arial" w:hAnsi="Arial" w:cs="Arial"/>
                <w:noProof/>
                <w:color w:val="414141"/>
                <w:spacing w:val="-4"/>
                <w:w w:val="95"/>
                <w:sz w:val="15"/>
                <w:szCs w:val="15"/>
              </w:rPr>
            </w:pPr>
            <w:r w:rsidRPr="008F111D">
              <w:rPr>
                <w:rFonts w:ascii="Arial" w:hAnsi="Arial" w:cs="Arial"/>
                <w:color w:val="414141"/>
                <w:spacing w:val="-4"/>
                <w:w w:val="95"/>
                <w:sz w:val="15"/>
                <w:szCs w:val="15"/>
              </w:rPr>
              <w:t>Fax: 1-212-972-2704</w:t>
            </w:r>
          </w:p>
        </w:tc>
        <w:tc>
          <w:tcPr>
            <w:tcW w:w="2835" w:type="dxa"/>
            <w:shd w:val="clear" w:color="auto" w:fill="auto"/>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p>
        </w:tc>
      </w:tr>
      <w:tr w:rsidR="00E33532" w:rsidRPr="008F111D" w:rsidTr="008F607E">
        <w:trPr>
          <w:trHeight w:hRule="exact" w:val="312"/>
        </w:trPr>
        <w:tc>
          <w:tcPr>
            <w:tcW w:w="3686" w:type="dxa"/>
            <w:shd w:val="clear" w:color="auto" w:fill="E7E7E7"/>
            <w:vAlign w:val="center"/>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r w:rsidRPr="00D862D8">
              <w:rPr>
                <w:rFonts w:ascii="Arial" w:hAnsi="Arial" w:cs="Arial"/>
                <w:b/>
                <w:noProof/>
                <w:color w:val="0A78F5"/>
                <w:spacing w:val="-4"/>
                <w:w w:val="95"/>
                <w:sz w:val="16"/>
                <w:szCs w:val="16"/>
              </w:rPr>
              <w:t>HONG KONG</w:t>
            </w:r>
          </w:p>
        </w:tc>
        <w:tc>
          <w:tcPr>
            <w:tcW w:w="2835" w:type="dxa"/>
            <w:shd w:val="clear" w:color="auto" w:fill="auto"/>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p>
        </w:tc>
      </w:tr>
      <w:tr w:rsidR="00E33532" w:rsidRPr="008F111D" w:rsidTr="008F607E">
        <w:trPr>
          <w:trHeight w:val="284"/>
        </w:trPr>
        <w:tc>
          <w:tcPr>
            <w:tcW w:w="3686" w:type="dxa"/>
            <w:shd w:val="clear" w:color="auto" w:fill="auto"/>
            <w:tcMar>
              <w:bottom w:w="85" w:type="dxa"/>
            </w:tcMar>
          </w:tcPr>
          <w:p w:rsidR="00E33532" w:rsidRPr="009F4F72"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r>
              <w:rPr>
                <w:rFonts w:ascii="Arial" w:hAnsi="Arial" w:cs="Arial"/>
                <w:b/>
                <w:color w:val="414141"/>
                <w:spacing w:val="-4"/>
                <w:w w:val="95"/>
                <w:sz w:val="15"/>
                <w:szCs w:val="15"/>
              </w:rPr>
              <w:t>Samsung Securities (Asia) Limited</w:t>
            </w:r>
          </w:p>
          <w:p w:rsidR="00E33532" w:rsidRPr="008F111D"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8F111D">
              <w:rPr>
                <w:rFonts w:ascii="Arial" w:hAnsi="Arial" w:cs="Arial"/>
                <w:color w:val="414141"/>
                <w:spacing w:val="-4"/>
                <w:w w:val="95"/>
                <w:sz w:val="15"/>
                <w:szCs w:val="15"/>
              </w:rPr>
              <w:t xml:space="preserve">Suite 4511, Two International Finance Center, </w:t>
            </w:r>
            <w:r>
              <w:rPr>
                <w:rFonts w:ascii="Arial" w:hAnsi="Arial" w:cs="Arial" w:hint="eastAsia"/>
                <w:color w:val="414141"/>
                <w:spacing w:val="-4"/>
                <w:w w:val="95"/>
                <w:sz w:val="15"/>
                <w:szCs w:val="15"/>
              </w:rPr>
              <w:br/>
            </w:r>
            <w:r w:rsidRPr="008F111D">
              <w:rPr>
                <w:rFonts w:ascii="Arial" w:hAnsi="Arial" w:cs="Arial"/>
                <w:color w:val="414141"/>
                <w:spacing w:val="-4"/>
                <w:w w:val="95"/>
                <w:sz w:val="15"/>
                <w:szCs w:val="15"/>
              </w:rPr>
              <w:t>8 Finance Street, Central, Hong Kong</w:t>
            </w:r>
          </w:p>
          <w:p w:rsidR="00E33532" w:rsidRPr="008F111D"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8F111D">
              <w:rPr>
                <w:rFonts w:ascii="Arial" w:hAnsi="Arial" w:cs="Arial"/>
                <w:color w:val="414141"/>
                <w:spacing w:val="-4"/>
                <w:w w:val="95"/>
                <w:sz w:val="15"/>
                <w:szCs w:val="15"/>
              </w:rPr>
              <w:t>Tel: 852-3411-3608</w:t>
            </w:r>
          </w:p>
          <w:p w:rsidR="00E33532" w:rsidRPr="008F111D" w:rsidRDefault="00E33532" w:rsidP="008F607E">
            <w:pPr>
              <w:wordWrap w:val="0"/>
              <w:autoSpaceDE w:val="0"/>
              <w:autoSpaceDN w:val="0"/>
              <w:adjustRightInd w:val="0"/>
              <w:snapToGrid w:val="0"/>
              <w:spacing w:line="190" w:lineRule="exact"/>
              <w:ind w:right="20"/>
              <w:rPr>
                <w:rFonts w:ascii="Arial" w:hAnsi="Arial" w:cs="Arial"/>
                <w:noProof/>
                <w:color w:val="414141"/>
                <w:spacing w:val="-4"/>
                <w:w w:val="95"/>
                <w:sz w:val="15"/>
                <w:szCs w:val="15"/>
              </w:rPr>
            </w:pPr>
            <w:r w:rsidRPr="008F111D">
              <w:rPr>
                <w:rFonts w:ascii="Arial" w:hAnsi="Arial" w:cs="Arial"/>
                <w:color w:val="414141"/>
                <w:spacing w:val="-4"/>
                <w:w w:val="95"/>
                <w:sz w:val="15"/>
                <w:szCs w:val="15"/>
              </w:rPr>
              <w:t>Fax: 852-2114-0290</w:t>
            </w:r>
          </w:p>
        </w:tc>
        <w:tc>
          <w:tcPr>
            <w:tcW w:w="2835" w:type="dxa"/>
            <w:shd w:val="clear" w:color="auto" w:fill="auto"/>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p>
        </w:tc>
      </w:tr>
      <w:tr w:rsidR="00E33532" w:rsidRPr="008F111D" w:rsidTr="008F607E">
        <w:trPr>
          <w:trHeight w:hRule="exact" w:val="312"/>
        </w:trPr>
        <w:tc>
          <w:tcPr>
            <w:tcW w:w="3686" w:type="dxa"/>
            <w:shd w:val="clear" w:color="auto" w:fill="E7E7E7"/>
            <w:vAlign w:val="center"/>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r w:rsidRPr="00D862D8">
              <w:rPr>
                <w:rFonts w:ascii="Arial" w:hAnsi="Arial" w:cs="Arial"/>
                <w:b/>
                <w:noProof/>
                <w:color w:val="0A78F5"/>
                <w:spacing w:val="-4"/>
                <w:w w:val="95"/>
                <w:sz w:val="16"/>
                <w:szCs w:val="16"/>
              </w:rPr>
              <w:t>BEIJING</w:t>
            </w:r>
          </w:p>
        </w:tc>
        <w:tc>
          <w:tcPr>
            <w:tcW w:w="2835" w:type="dxa"/>
            <w:shd w:val="clear" w:color="auto" w:fill="auto"/>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p>
        </w:tc>
      </w:tr>
      <w:tr w:rsidR="00E33532" w:rsidRPr="008F111D" w:rsidTr="008F607E">
        <w:trPr>
          <w:trHeight w:val="284"/>
        </w:trPr>
        <w:tc>
          <w:tcPr>
            <w:tcW w:w="3686" w:type="dxa"/>
            <w:shd w:val="clear" w:color="auto" w:fill="auto"/>
            <w:tcMar>
              <w:bottom w:w="85" w:type="dxa"/>
            </w:tcMar>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r w:rsidRPr="00361AB0">
              <w:rPr>
                <w:rFonts w:ascii="Arial" w:hAnsi="Arial" w:cs="Arial"/>
                <w:b/>
                <w:color w:val="414141"/>
                <w:spacing w:val="-4"/>
                <w:w w:val="95"/>
                <w:sz w:val="15"/>
                <w:szCs w:val="15"/>
              </w:rPr>
              <w:t>Samsung Securities Beijing Representative Office</w:t>
            </w:r>
          </w:p>
          <w:p w:rsidR="00E33532" w:rsidRPr="008F111D"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8F111D">
              <w:rPr>
                <w:rFonts w:ascii="Arial" w:hAnsi="Arial" w:cs="Arial"/>
                <w:color w:val="414141"/>
                <w:spacing w:val="-4"/>
                <w:w w:val="95"/>
                <w:sz w:val="15"/>
                <w:szCs w:val="15"/>
              </w:rPr>
              <w:t xml:space="preserve">Rm. 910, The Exchange Building No 118 </w:t>
            </w:r>
            <w:proofErr w:type="spellStart"/>
            <w:r w:rsidRPr="008F111D">
              <w:rPr>
                <w:rFonts w:ascii="Arial" w:hAnsi="Arial" w:cs="Arial"/>
                <w:color w:val="414141"/>
                <w:spacing w:val="-4"/>
                <w:w w:val="95"/>
                <w:sz w:val="15"/>
                <w:szCs w:val="15"/>
              </w:rPr>
              <w:t>JianGuo</w:t>
            </w:r>
            <w:proofErr w:type="spellEnd"/>
            <w:r w:rsidRPr="008F111D">
              <w:rPr>
                <w:rFonts w:ascii="Arial" w:hAnsi="Arial" w:cs="Arial"/>
                <w:color w:val="414141"/>
                <w:spacing w:val="-4"/>
                <w:w w:val="95"/>
                <w:sz w:val="15"/>
                <w:szCs w:val="15"/>
              </w:rPr>
              <w:t xml:space="preserve"> Lu, Chao</w:t>
            </w:r>
            <w:r>
              <w:rPr>
                <w:rFonts w:ascii="Arial" w:hAnsi="Arial" w:cs="Arial" w:hint="eastAsia"/>
                <w:color w:val="414141"/>
                <w:spacing w:val="-4"/>
                <w:w w:val="95"/>
                <w:sz w:val="15"/>
                <w:szCs w:val="15"/>
              </w:rPr>
              <w:br/>
            </w:r>
            <w:r w:rsidRPr="008F111D">
              <w:rPr>
                <w:rFonts w:ascii="Arial" w:hAnsi="Arial" w:cs="Arial"/>
                <w:color w:val="414141"/>
                <w:spacing w:val="-4"/>
                <w:w w:val="95"/>
                <w:sz w:val="15"/>
                <w:szCs w:val="15"/>
              </w:rPr>
              <w:t>Yang District, Beijing, China</w:t>
            </w:r>
          </w:p>
          <w:p w:rsidR="00E33532" w:rsidRPr="008F111D"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8F111D">
              <w:rPr>
                <w:rFonts w:ascii="Arial" w:hAnsi="Arial" w:cs="Arial"/>
                <w:color w:val="414141"/>
                <w:spacing w:val="-4"/>
                <w:w w:val="95"/>
                <w:sz w:val="15"/>
                <w:szCs w:val="15"/>
              </w:rPr>
              <w:t>Tel: 86-10-6522-1855 (extension 7891)</w:t>
            </w:r>
          </w:p>
          <w:p w:rsidR="00E33532" w:rsidRPr="008F111D" w:rsidRDefault="00E33532" w:rsidP="008F607E">
            <w:pPr>
              <w:wordWrap w:val="0"/>
              <w:autoSpaceDE w:val="0"/>
              <w:autoSpaceDN w:val="0"/>
              <w:adjustRightInd w:val="0"/>
              <w:snapToGrid w:val="0"/>
              <w:spacing w:line="190" w:lineRule="exact"/>
              <w:ind w:right="20"/>
              <w:rPr>
                <w:rFonts w:ascii="Arial" w:hAnsi="Arial" w:cs="Arial"/>
                <w:noProof/>
                <w:color w:val="414141"/>
                <w:spacing w:val="-4"/>
                <w:w w:val="95"/>
                <w:sz w:val="15"/>
                <w:szCs w:val="15"/>
              </w:rPr>
            </w:pPr>
            <w:r w:rsidRPr="008F111D">
              <w:rPr>
                <w:rFonts w:ascii="Arial" w:hAnsi="Arial" w:cs="Arial"/>
                <w:color w:val="414141"/>
                <w:spacing w:val="-4"/>
                <w:w w:val="95"/>
                <w:sz w:val="15"/>
                <w:szCs w:val="15"/>
              </w:rPr>
              <w:t>Fax: 86-10-6522-1855 (extension 7889)</w:t>
            </w:r>
          </w:p>
        </w:tc>
        <w:tc>
          <w:tcPr>
            <w:tcW w:w="2835" w:type="dxa"/>
            <w:shd w:val="clear" w:color="auto" w:fill="auto"/>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p>
        </w:tc>
      </w:tr>
      <w:tr w:rsidR="00E33532" w:rsidRPr="008F111D" w:rsidTr="008F607E">
        <w:trPr>
          <w:trHeight w:hRule="exact" w:val="312"/>
        </w:trPr>
        <w:tc>
          <w:tcPr>
            <w:tcW w:w="3686" w:type="dxa"/>
            <w:shd w:val="clear" w:color="auto" w:fill="E7E7E7"/>
            <w:vAlign w:val="center"/>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r w:rsidRPr="00D862D8">
              <w:rPr>
                <w:rFonts w:ascii="Arial" w:hAnsi="Arial" w:cs="Arial"/>
                <w:b/>
                <w:noProof/>
                <w:color w:val="0A78F5"/>
                <w:spacing w:val="-4"/>
                <w:w w:val="95"/>
                <w:sz w:val="16"/>
                <w:szCs w:val="16"/>
              </w:rPr>
              <w:t>TOKYO</w:t>
            </w:r>
          </w:p>
        </w:tc>
        <w:tc>
          <w:tcPr>
            <w:tcW w:w="2835" w:type="dxa"/>
            <w:shd w:val="clear" w:color="auto" w:fill="auto"/>
          </w:tcPr>
          <w:p w:rsidR="00E33532" w:rsidRPr="008F111D" w:rsidRDefault="00E33532" w:rsidP="008F607E">
            <w:pPr>
              <w:wordWrap w:val="0"/>
              <w:autoSpaceDE w:val="0"/>
              <w:autoSpaceDN w:val="0"/>
              <w:adjustRightInd w:val="0"/>
              <w:snapToGrid w:val="0"/>
              <w:spacing w:line="180" w:lineRule="exact"/>
              <w:ind w:leftChars="30" w:left="60" w:right="20"/>
              <w:rPr>
                <w:rFonts w:ascii="Arial" w:hAnsi="Arial" w:cs="Arial"/>
                <w:b/>
                <w:noProof/>
                <w:color w:val="0078C8"/>
                <w:spacing w:val="-4"/>
                <w:w w:val="95"/>
                <w:sz w:val="16"/>
                <w:szCs w:val="16"/>
              </w:rPr>
            </w:pPr>
          </w:p>
        </w:tc>
      </w:tr>
      <w:tr w:rsidR="00E33532" w:rsidRPr="008F111D" w:rsidTr="008F607E">
        <w:trPr>
          <w:trHeight w:val="284"/>
        </w:trPr>
        <w:tc>
          <w:tcPr>
            <w:tcW w:w="3686" w:type="dxa"/>
            <w:tcBorders>
              <w:bottom w:val="single" w:sz="4" w:space="0" w:color="808080" w:themeColor="background1" w:themeShade="80"/>
            </w:tcBorders>
            <w:shd w:val="clear" w:color="auto" w:fill="auto"/>
            <w:tcMar>
              <w:bottom w:w="284" w:type="dxa"/>
            </w:tcMar>
            <w:vAlign w:val="center"/>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r w:rsidRPr="00361AB0">
              <w:rPr>
                <w:rFonts w:ascii="Arial" w:hAnsi="Arial" w:cs="Arial"/>
                <w:b/>
                <w:color w:val="414141"/>
                <w:spacing w:val="-4"/>
                <w:w w:val="95"/>
                <w:sz w:val="15"/>
                <w:szCs w:val="15"/>
              </w:rPr>
              <w:t>Samsung Securities Tokyo Representative Office</w:t>
            </w:r>
          </w:p>
          <w:p w:rsidR="00E33532" w:rsidRPr="00361AB0"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361AB0">
              <w:rPr>
                <w:rFonts w:ascii="Arial" w:hAnsi="Arial" w:cs="Arial"/>
                <w:color w:val="414141"/>
                <w:spacing w:val="-4"/>
                <w:w w:val="95"/>
                <w:sz w:val="15"/>
                <w:szCs w:val="15"/>
              </w:rPr>
              <w:t xml:space="preserve">#106-8532 19F, Roppongi T-Cube 3-1-1, </w:t>
            </w:r>
            <w:r>
              <w:rPr>
                <w:rFonts w:ascii="Arial" w:hAnsi="Arial" w:cs="Arial" w:hint="eastAsia"/>
                <w:color w:val="414141"/>
                <w:spacing w:val="-4"/>
                <w:w w:val="95"/>
                <w:sz w:val="15"/>
                <w:szCs w:val="15"/>
              </w:rPr>
              <w:br/>
            </w:r>
            <w:r w:rsidRPr="00361AB0">
              <w:rPr>
                <w:rFonts w:ascii="Arial" w:hAnsi="Arial" w:cs="Arial"/>
                <w:color w:val="414141"/>
                <w:spacing w:val="-4"/>
                <w:w w:val="95"/>
                <w:sz w:val="15"/>
                <w:szCs w:val="15"/>
              </w:rPr>
              <w:t>Roppongi Minato-ku Tokyo, Japan</w:t>
            </w:r>
          </w:p>
          <w:p w:rsidR="00E33532" w:rsidRPr="00361AB0" w:rsidRDefault="00E33532" w:rsidP="008F607E">
            <w:pPr>
              <w:wordWrap w:val="0"/>
              <w:autoSpaceDE w:val="0"/>
              <w:autoSpaceDN w:val="0"/>
              <w:adjustRightInd w:val="0"/>
              <w:snapToGrid w:val="0"/>
              <w:spacing w:before="20" w:line="190" w:lineRule="exact"/>
              <w:ind w:right="20"/>
              <w:rPr>
                <w:rFonts w:ascii="Arial" w:hAnsi="Arial" w:cs="Arial"/>
                <w:color w:val="414141"/>
                <w:spacing w:val="-4"/>
                <w:w w:val="95"/>
                <w:sz w:val="15"/>
                <w:szCs w:val="15"/>
              </w:rPr>
            </w:pPr>
            <w:r w:rsidRPr="00361AB0">
              <w:rPr>
                <w:rFonts w:ascii="Arial" w:hAnsi="Arial" w:cs="Arial"/>
                <w:color w:val="414141"/>
                <w:spacing w:val="-4"/>
                <w:w w:val="95"/>
                <w:sz w:val="15"/>
                <w:szCs w:val="15"/>
              </w:rPr>
              <w:t xml:space="preserve">Tel: 81-3-6333-2952 </w:t>
            </w:r>
          </w:p>
          <w:p w:rsidR="00E33532" w:rsidRPr="008F111D" w:rsidRDefault="00E33532" w:rsidP="008F607E">
            <w:pPr>
              <w:wordWrap w:val="0"/>
              <w:autoSpaceDE w:val="0"/>
              <w:autoSpaceDN w:val="0"/>
              <w:adjustRightInd w:val="0"/>
              <w:snapToGrid w:val="0"/>
              <w:spacing w:line="190" w:lineRule="exact"/>
              <w:ind w:right="20"/>
              <w:rPr>
                <w:rFonts w:ascii="Arial" w:hAnsi="Arial" w:cs="Arial"/>
                <w:noProof/>
                <w:color w:val="414141"/>
                <w:spacing w:val="-4"/>
                <w:w w:val="95"/>
                <w:sz w:val="15"/>
                <w:szCs w:val="15"/>
              </w:rPr>
            </w:pPr>
            <w:r w:rsidRPr="00361AB0">
              <w:rPr>
                <w:rFonts w:ascii="Arial" w:hAnsi="Arial" w:cs="Arial"/>
                <w:color w:val="414141"/>
                <w:spacing w:val="-4"/>
                <w:w w:val="95"/>
                <w:sz w:val="15"/>
                <w:szCs w:val="15"/>
              </w:rPr>
              <w:t>Fax: 81-3-6333-2953</w:t>
            </w:r>
          </w:p>
        </w:tc>
        <w:tc>
          <w:tcPr>
            <w:tcW w:w="2835" w:type="dxa"/>
            <w:shd w:val="clear" w:color="auto" w:fill="auto"/>
          </w:tcPr>
          <w:p w:rsidR="00E33532" w:rsidRPr="00361AB0" w:rsidRDefault="00E33532" w:rsidP="008F607E">
            <w:pPr>
              <w:wordWrap w:val="0"/>
              <w:autoSpaceDE w:val="0"/>
              <w:autoSpaceDN w:val="0"/>
              <w:adjustRightInd w:val="0"/>
              <w:snapToGrid w:val="0"/>
              <w:spacing w:before="48" w:line="190" w:lineRule="exact"/>
              <w:ind w:right="20"/>
              <w:rPr>
                <w:rFonts w:ascii="Arial" w:hAnsi="Arial" w:cs="Arial"/>
                <w:b/>
                <w:color w:val="414141"/>
                <w:spacing w:val="-4"/>
                <w:w w:val="95"/>
                <w:sz w:val="15"/>
                <w:szCs w:val="15"/>
              </w:rPr>
            </w:pPr>
          </w:p>
        </w:tc>
      </w:tr>
      <w:tr w:rsidR="00E33532" w:rsidRPr="008F111D" w:rsidTr="008F607E">
        <w:trPr>
          <w:trHeight w:hRule="exact" w:val="794"/>
        </w:trPr>
        <w:tc>
          <w:tcPr>
            <w:tcW w:w="5103" w:type="dxa"/>
            <w:gridSpan w:val="2"/>
            <w:tcBorders>
              <w:top w:val="single" w:sz="4" w:space="0" w:color="808080" w:themeColor="background1" w:themeShade="80"/>
            </w:tcBorders>
            <w:shd w:val="clear" w:color="auto" w:fill="auto"/>
            <w:vAlign w:val="bottom"/>
          </w:tcPr>
          <w:p w:rsidR="00E33532" w:rsidRPr="008F111D" w:rsidRDefault="00E33532" w:rsidP="008F607E">
            <w:pPr>
              <w:ind w:right="20"/>
              <w:rPr>
                <w:noProof/>
                <w:w w:val="95"/>
              </w:rPr>
            </w:pPr>
            <w:r>
              <w:rPr>
                <w:noProof/>
                <w:w w:val="95"/>
              </w:rPr>
              <w:drawing>
                <wp:inline distT="0" distB="0" distL="0" distR="0" wp14:anchorId="10A33081" wp14:editId="5F88703F">
                  <wp:extent cx="4096800" cy="305799"/>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023 0615 삼성증권 인증마크 조합.png"/>
                          <pic:cNvPicPr/>
                        </pic:nvPicPr>
                        <pic:blipFill>
                          <a:blip r:embed="rId17" cstate="hqprint">
                            <a:extLst>
                              <a:ext uri="{28A0092B-C50C-407E-A947-70E740481C1C}">
                                <a14:useLocalDpi xmlns:a14="http://schemas.microsoft.com/office/drawing/2010/main"/>
                              </a:ext>
                            </a:extLst>
                          </a:blip>
                          <a:stretch>
                            <a:fillRect/>
                          </a:stretch>
                        </pic:blipFill>
                        <pic:spPr>
                          <a:xfrm>
                            <a:off x="0" y="0"/>
                            <a:ext cx="4096800" cy="305799"/>
                          </a:xfrm>
                          <a:prstGeom prst="rect">
                            <a:avLst/>
                          </a:prstGeom>
                        </pic:spPr>
                      </pic:pic>
                    </a:graphicData>
                  </a:graphic>
                </wp:inline>
              </w:drawing>
            </w:r>
          </w:p>
        </w:tc>
      </w:tr>
    </w:tbl>
    <w:p w:rsidR="00E33532" w:rsidRPr="002B7265" w:rsidRDefault="00E33532" w:rsidP="00E33532">
      <w:pPr>
        <w:pStyle w:val="BodyE"/>
      </w:pPr>
    </w:p>
    <w:p w:rsidR="005B7E1C" w:rsidRPr="00E33532" w:rsidRDefault="005B7E1C" w:rsidP="005B7E1C">
      <w:pPr>
        <w:spacing w:line="20" w:lineRule="exact"/>
        <w:rPr>
          <w:rFonts w:ascii="Georgia" w:hAnsi="Georgia" w:cs="Arial"/>
          <w:spacing w:val="-4"/>
          <w:w w:val="98"/>
          <w:sz w:val="19"/>
          <w:szCs w:val="19"/>
        </w:rPr>
      </w:pPr>
    </w:p>
    <w:sectPr w:rsidR="005B7E1C" w:rsidRPr="00E33532" w:rsidSect="00023FA7">
      <w:headerReference w:type="default" r:id="rId18"/>
      <w:footerReference w:type="default" r:id="rId19"/>
      <w:pgSz w:w="11906" w:h="16838" w:code="9"/>
      <w:pgMar w:top="2098" w:right="851" w:bottom="85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1768" w:rsidRDefault="00AF1768" w:rsidP="00786A5B">
      <w:r>
        <w:separator/>
      </w:r>
    </w:p>
  </w:endnote>
  <w:endnote w:type="continuationSeparator" w:id="0">
    <w:p w:rsidR="00AF1768" w:rsidRDefault="00AF1768" w:rsidP="0078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윤고딕340">
    <w:altName w:val="바탕"/>
    <w:charset w:val="81"/>
    <w:family w:val="roman"/>
    <w:pitch w:val="variable"/>
    <w:sig w:usb0="800002A7" w:usb1="29D77CFB" w:usb2="00000010" w:usb3="00000000" w:csb0="00080000" w:csb1="00000000"/>
  </w:font>
  <w:font w:name="Wingdings 3">
    <w:panose1 w:val="050401020108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삼성긴고딕 Light">
    <w:panose1 w:val="020B0600000101010101"/>
    <w:charset w:val="81"/>
    <w:family w:val="modern"/>
    <w:pitch w:val="variable"/>
    <w:sig w:usb0="8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삼성금융체 Light">
    <w:panose1 w:val="02020303020101020101"/>
    <w:charset w:val="81"/>
    <w:family w:val="roman"/>
    <w:pitch w:val="variable"/>
    <w:sig w:usb0="800002A7" w:usb1="09D77CFB" w:usb2="00000010" w:usb3="00000000" w:csb0="00080001" w:csb1="00000000"/>
  </w:font>
  <w:font w:name="삼성긴고딕 Medium">
    <w:panose1 w:val="020B0600000101010101"/>
    <w:charset w:val="81"/>
    <w:family w:val="modern"/>
    <w:pitch w:val="variable"/>
    <w:sig w:usb0="800002A7" w:usb1="29D7FCFB" w:usb2="00000010" w:usb3="00000000" w:csb0="00080001" w:csb1="00000000"/>
  </w:font>
  <w:font w:name="삼성금융체 SemiBold">
    <w:panose1 w:val="02020703020101020101"/>
    <w:charset w:val="81"/>
    <w:family w:val="roman"/>
    <w:pitch w:val="variable"/>
    <w:sig w:usb0="800002A7" w:usb1="09D77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삼성금융체 Regular">
    <w:altName w:val="바탕"/>
    <w:panose1 w:val="02020503020101020101"/>
    <w:charset w:val="81"/>
    <w:family w:val="roman"/>
    <w:pitch w:val="variable"/>
    <w:sig w:usb0="800002A7" w:usb1="09D77CFB" w:usb2="00000010" w:usb3="00000000" w:csb0="00080001" w:csb1="00000000"/>
  </w:font>
  <w:font w:name="삼성금융체 Bold">
    <w:altName w:val="바탕"/>
    <w:panose1 w:val="02020803020101020101"/>
    <w:charset w:val="81"/>
    <w:family w:val="roman"/>
    <w:pitch w:val="variable"/>
    <w:sig w:usb0="800002A7" w:usb1="09D77CFB" w:usb2="00000010" w:usb3="00000000" w:csb0="00080001" w:csb1="00000000"/>
  </w:font>
  <w:font w:name="삼성긴고딕 Regular">
    <w:panose1 w:val="020B0600000101010101"/>
    <w:charset w:val="81"/>
    <w:family w:val="modern"/>
    <w:pitch w:val="variable"/>
    <w:sig w:usb0="800002A7" w:usb1="29D7FCFB" w:usb2="00000010" w:usb3="00000000" w:csb0="00080001" w:csb1="00000000"/>
  </w:font>
  <w:font w:name="삼성긴고딕 Bold">
    <w:panose1 w:val="020B0600000101010101"/>
    <w:charset w:val="81"/>
    <w:family w:val="modern"/>
    <w:pitch w:val="variable"/>
    <w:sig w:usb0="800002A7" w:usb1="29D7FCFB" w:usb2="00000010" w:usb3="00000000" w:csb0="00080001" w:csb1="00000000"/>
  </w:font>
  <w:font w:name="삼성긴고딕 Ultralight">
    <w:panose1 w:val="020B0600000101010101"/>
    <w:charset w:val="81"/>
    <w:family w:val="modern"/>
    <w:pitch w:val="variable"/>
    <w:sig w:usb0="800002A7" w:usb1="29D7FCFB" w:usb2="00000010" w:usb3="00000000" w:csb0="00080001" w:csb1="00000000"/>
  </w:font>
  <w:font w:name="삼성고딕 M">
    <w:altName w:val="맑은 고딕"/>
    <w:charset w:val="81"/>
    <w:family w:val="auto"/>
    <w:pitch w:val="variable"/>
    <w:sig w:usb0="900002E7" w:usb1="39D7FCFF" w:usb2="00000010" w:usb3="00000000" w:csb0="00080001" w:csb1="00000000"/>
  </w:font>
  <w:font w:name="-윤고딕320">
    <w:altName w:val="바탕"/>
    <w:charset w:val="81"/>
    <w:family w:val="roman"/>
    <w:pitch w:val="variable"/>
    <w:sig w:usb0="800002A7" w:usb1="2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나눔스퀘어OTF Light">
    <w:altName w:val="맑은 고딕"/>
    <w:panose1 w:val="00000000000000000000"/>
    <w:charset w:val="81"/>
    <w:family w:val="swiss"/>
    <w:notTrueType/>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나눔스퀘어OTF Bold">
    <w:altName w:val="맑은 고딕"/>
    <w:panose1 w:val="00000000000000000000"/>
    <w:charset w:val="81"/>
    <w:family w:val="swiss"/>
    <w:notTrueType/>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7C5" w:rsidRPr="00DF0E66" w:rsidRDefault="00E2750A" w:rsidP="00B855EA">
    <w:pPr>
      <w:spacing w:line="20" w:lineRule="exact"/>
      <w:rPr>
        <w:rFonts w:ascii="-윤고딕320" w:eastAsia="삼성긴고딕 Medium" w:hAnsi="Arial" w:cs="Arial"/>
        <w:color w:val="595959" w:themeColor="text1" w:themeTint="A6"/>
        <w:spacing w:val="-4"/>
        <w:w w:val="95"/>
        <w:sz w:val="16"/>
        <w:szCs w:val="16"/>
      </w:rPr>
    </w:pPr>
    <w:r>
      <w:rPr>
        <w:rFonts w:ascii="-윤고딕320" w:eastAsia="삼성긴고딕 Medium" w:hAnsi="Arial" w:cs="Arial"/>
        <w:noProof/>
        <w:color w:val="595959" w:themeColor="text1" w:themeTint="A6"/>
        <w:spacing w:val="-4"/>
        <w:w w:val="95"/>
        <w:sz w:val="16"/>
        <w:szCs w:val="16"/>
      </w:rPr>
      <w:drawing>
        <wp:anchor distT="0" distB="0" distL="114300" distR="114300" simplePos="0" relativeHeight="251664384" behindDoc="0" locked="0" layoutInCell="1" allowOverlap="1" wp14:anchorId="11D6C1DF" wp14:editId="76D838DD">
          <wp:simplePos x="0" y="0"/>
          <wp:positionH relativeFrom="column">
            <wp:posOffset>-2447290</wp:posOffset>
          </wp:positionH>
          <wp:positionV relativeFrom="paragraph">
            <wp:posOffset>-151130</wp:posOffset>
          </wp:positionV>
          <wp:extent cx="1476000" cy="151200"/>
          <wp:effectExtent l="0" t="0" r="0" b="127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인쇄용)삼성증권CI_영문a_화이트.png"/>
                  <pic:cNvPicPr/>
                </pic:nvPicPr>
                <pic:blipFill>
                  <a:blip r:embed="rId1">
                    <a:extLst>
                      <a:ext uri="{28A0092B-C50C-407E-A947-70E740481C1C}">
                        <a14:useLocalDpi xmlns:a14="http://schemas.microsoft.com/office/drawing/2010/main" val="0"/>
                      </a:ext>
                    </a:extLst>
                  </a:blip>
                  <a:stretch>
                    <a:fillRect/>
                  </a:stretch>
                </pic:blipFill>
                <pic:spPr>
                  <a:xfrm>
                    <a:off x="0" y="0"/>
                    <a:ext cx="1476000" cy="1512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5"/>
      <w:tblW w:w="10206" w:type="dxa"/>
      <w:tblInd w:w="-1134" w:type="dxa"/>
      <w:tblBorders>
        <w:top w:val="single" w:sz="4" w:space="0" w:color="808080" w:themeColor="background1" w:themeShade="80"/>
        <w:left w:val="none" w:sz="0" w:space="0" w:color="auto"/>
        <w:bottom w:val="none" w:sz="0" w:space="0" w:color="auto"/>
        <w:right w:val="none" w:sz="0" w:space="0" w:color="auto"/>
        <w:insideH w:val="none" w:sz="0" w:space="0" w:color="auto"/>
        <w:insideV w:val="single" w:sz="4" w:space="0" w:color="808080" w:themeColor="background1" w:themeShade="80"/>
      </w:tblBorders>
      <w:tblLook w:val="04A0" w:firstRow="1" w:lastRow="0" w:firstColumn="1" w:lastColumn="0" w:noHBand="0" w:noVBand="1"/>
    </w:tblPr>
    <w:tblGrid>
      <w:gridCol w:w="9752"/>
      <w:gridCol w:w="454"/>
    </w:tblGrid>
    <w:tr w:rsidR="005B2B3D" w:rsidRPr="00E94A33" w:rsidTr="005B2B3D">
      <w:trPr>
        <w:trHeight w:hRule="exact" w:val="397"/>
      </w:trPr>
      <w:tc>
        <w:tcPr>
          <w:tcW w:w="9752" w:type="dxa"/>
          <w:tcMar>
            <w:top w:w="113" w:type="dxa"/>
            <w:left w:w="0" w:type="dxa"/>
            <w:right w:w="113" w:type="dxa"/>
          </w:tcMar>
        </w:tcPr>
        <w:p w:rsidR="005B2B3D" w:rsidRPr="00F67051" w:rsidRDefault="005B2B3D" w:rsidP="005B2B3D">
          <w:pPr>
            <w:pStyle w:val="a4"/>
            <w:wordWrap w:val="0"/>
            <w:autoSpaceDE w:val="0"/>
            <w:autoSpaceDN w:val="0"/>
            <w:adjustRightInd w:val="0"/>
            <w:jc w:val="right"/>
            <w:rPr>
              <w:rFonts w:ascii="삼성긴고딕 Ultralight" w:eastAsia="삼성긴고딕 Ultralight" w:hAnsi="삼성긴고딕 Ultralight"/>
              <w:color w:val="595959" w:themeColor="text1" w:themeTint="A6"/>
              <w:spacing w:val="-4"/>
              <w:w w:val="95"/>
              <w:sz w:val="14"/>
              <w:szCs w:val="14"/>
            </w:rPr>
          </w:pPr>
          <w:r w:rsidRPr="00E328F8">
            <w:rPr>
              <w:rFonts w:ascii="Arial" w:eastAsia="삼성긴고딕 Regular" w:hAnsi="Arial" w:cs="Arial"/>
              <w:b/>
              <w:color w:val="595959" w:themeColor="text1" w:themeTint="A6"/>
              <w:spacing w:val="-4"/>
              <w:w w:val="95"/>
              <w:sz w:val="15"/>
              <w:szCs w:val="15"/>
            </w:rPr>
            <w:t>Samsung Securities (Korea</w:t>
          </w:r>
          <w:r w:rsidRPr="00D743A9">
            <w:rPr>
              <w:rFonts w:ascii="Arial" w:eastAsia="삼성긴고딕 Regular" w:hAnsi="Arial" w:cs="Arial"/>
              <w:b/>
              <w:color w:val="595959" w:themeColor="text1" w:themeTint="A6"/>
              <w:spacing w:val="8"/>
              <w:w w:val="95"/>
              <w:sz w:val="15"/>
              <w:szCs w:val="15"/>
            </w:rPr>
            <w:t xml:space="preserve">) </w:t>
          </w:r>
          <w:r w:rsidRPr="00D743A9">
            <w:rPr>
              <w:rFonts w:ascii="Cambria Math" w:eastAsia="삼성긴고딕 Regular" w:hAnsi="Cambria Math" w:cs="Cambria Math"/>
              <w:b/>
              <w:color w:val="595959" w:themeColor="text1" w:themeTint="A6"/>
              <w:spacing w:val="8"/>
              <w:w w:val="95"/>
              <w:sz w:val="15"/>
              <w:szCs w:val="15"/>
            </w:rPr>
            <w:t xml:space="preserve">∷ </w:t>
          </w:r>
          <w:r w:rsidRPr="00E328F8">
            <w:rPr>
              <w:rFonts w:ascii="Arial" w:eastAsia="삼성긴고딕 Ultralight" w:hAnsi="Arial" w:cs="Arial"/>
              <w:color w:val="808080" w:themeColor="background1" w:themeShade="80"/>
              <w:spacing w:val="-4"/>
              <w:w w:val="95"/>
              <w:sz w:val="14"/>
              <w:szCs w:val="14"/>
            </w:rPr>
            <w:t>www.samsungpop.com</w:t>
          </w:r>
        </w:p>
      </w:tc>
      <w:tc>
        <w:tcPr>
          <w:tcW w:w="454" w:type="dxa"/>
          <w:tcMar>
            <w:top w:w="113" w:type="dxa"/>
            <w:left w:w="0" w:type="dxa"/>
            <w:right w:w="0" w:type="dxa"/>
          </w:tcMar>
        </w:tcPr>
        <w:p w:rsidR="005B2B3D" w:rsidRPr="00DF21D5" w:rsidRDefault="005B2B3D" w:rsidP="005B2B3D">
          <w:pPr>
            <w:pStyle w:val="a4"/>
            <w:wordWrap w:val="0"/>
            <w:autoSpaceDE w:val="0"/>
            <w:autoSpaceDN w:val="0"/>
            <w:adjustRightInd w:val="0"/>
            <w:ind w:rightChars="10" w:right="20"/>
            <w:jc w:val="center"/>
            <w:rPr>
              <w:rFonts w:ascii="Arial" w:eastAsia="삼성긴고딕 Medium" w:hAnsi="Arial" w:cs="Arial"/>
              <w:b/>
              <w:noProof/>
              <w:color w:val="595959" w:themeColor="text1" w:themeTint="A6"/>
              <w:spacing w:val="-4"/>
              <w:w w:val="95"/>
              <w:sz w:val="18"/>
              <w:szCs w:val="18"/>
            </w:rPr>
          </w:pPr>
          <w:r w:rsidRPr="00DF21D5">
            <w:rPr>
              <w:rFonts w:ascii="Arial" w:eastAsia="삼성긴고딕 Medium" w:hAnsi="Arial" w:cs="Arial"/>
              <w:b/>
              <w:noProof/>
              <w:color w:val="595959" w:themeColor="text1" w:themeTint="A6"/>
              <w:spacing w:val="-4"/>
              <w:w w:val="95"/>
              <w:sz w:val="18"/>
              <w:szCs w:val="18"/>
            </w:rPr>
            <w:fldChar w:fldCharType="begin"/>
          </w:r>
          <w:r w:rsidRPr="00DF21D5">
            <w:rPr>
              <w:rFonts w:ascii="Arial" w:eastAsia="삼성긴고딕 Medium" w:hAnsi="Arial" w:cs="Arial"/>
              <w:b/>
              <w:noProof/>
              <w:color w:val="595959" w:themeColor="text1" w:themeTint="A6"/>
              <w:spacing w:val="-4"/>
              <w:w w:val="95"/>
              <w:sz w:val="18"/>
              <w:szCs w:val="18"/>
            </w:rPr>
            <w:instrText>PAGE   \* MERGEFORMAT</w:instrText>
          </w:r>
          <w:r w:rsidRPr="00DF21D5">
            <w:rPr>
              <w:rFonts w:ascii="Arial" w:eastAsia="삼성긴고딕 Medium" w:hAnsi="Arial" w:cs="Arial"/>
              <w:b/>
              <w:noProof/>
              <w:color w:val="595959" w:themeColor="text1" w:themeTint="A6"/>
              <w:spacing w:val="-4"/>
              <w:w w:val="95"/>
              <w:sz w:val="18"/>
              <w:szCs w:val="18"/>
            </w:rPr>
            <w:fldChar w:fldCharType="separate"/>
          </w:r>
          <w:r>
            <w:rPr>
              <w:rFonts w:ascii="Arial" w:eastAsia="삼성긴고딕 Medium" w:hAnsi="Arial" w:cs="Arial"/>
              <w:b/>
              <w:noProof/>
              <w:color w:val="595959" w:themeColor="text1" w:themeTint="A6"/>
              <w:spacing w:val="-4"/>
              <w:w w:val="95"/>
              <w:sz w:val="18"/>
              <w:szCs w:val="18"/>
            </w:rPr>
            <w:t>2</w:t>
          </w:r>
          <w:r w:rsidRPr="00DF21D5">
            <w:rPr>
              <w:rFonts w:ascii="Arial" w:eastAsia="삼성긴고딕 Medium" w:hAnsi="Arial" w:cs="Arial"/>
              <w:b/>
              <w:noProof/>
              <w:color w:val="595959" w:themeColor="text1" w:themeTint="A6"/>
              <w:spacing w:val="-4"/>
              <w:w w:val="95"/>
              <w:sz w:val="18"/>
              <w:szCs w:val="18"/>
            </w:rPr>
            <w:fldChar w:fldCharType="end"/>
          </w:r>
        </w:p>
      </w:tc>
    </w:tr>
  </w:tbl>
  <w:p w:rsidR="00BB77C5" w:rsidRPr="005B2B3D" w:rsidRDefault="00BB77C5" w:rsidP="005B2B3D">
    <w:pPr>
      <w:pStyle w:val="a4"/>
      <w:wordWrap w:val="0"/>
      <w:autoSpaceDE w:val="0"/>
      <w:autoSpaceDN w:val="0"/>
      <w:adjustRightInd w:val="0"/>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5"/>
      <w:tblW w:w="10206" w:type="dxa"/>
      <w:tblInd w:w="-1134" w:type="dxa"/>
      <w:tblBorders>
        <w:top w:val="single" w:sz="4" w:space="0" w:color="808080" w:themeColor="background1" w:themeShade="80"/>
        <w:left w:val="none" w:sz="0" w:space="0" w:color="auto"/>
        <w:bottom w:val="none" w:sz="0" w:space="0" w:color="auto"/>
        <w:right w:val="none" w:sz="0" w:space="0" w:color="auto"/>
        <w:insideH w:val="none" w:sz="0" w:space="0" w:color="auto"/>
        <w:insideV w:val="single" w:sz="4" w:space="0" w:color="808080" w:themeColor="background1" w:themeShade="80"/>
      </w:tblBorders>
      <w:tblLook w:val="04A0" w:firstRow="1" w:lastRow="0" w:firstColumn="1" w:lastColumn="0" w:noHBand="0" w:noVBand="1"/>
    </w:tblPr>
    <w:tblGrid>
      <w:gridCol w:w="9752"/>
      <w:gridCol w:w="454"/>
    </w:tblGrid>
    <w:tr w:rsidR="00E33532" w:rsidRPr="00E94A33" w:rsidTr="005B2B3D">
      <w:trPr>
        <w:trHeight w:hRule="exact" w:val="397"/>
      </w:trPr>
      <w:tc>
        <w:tcPr>
          <w:tcW w:w="9752" w:type="dxa"/>
          <w:tcMar>
            <w:top w:w="113" w:type="dxa"/>
            <w:left w:w="0" w:type="dxa"/>
            <w:right w:w="113" w:type="dxa"/>
          </w:tcMar>
        </w:tcPr>
        <w:p w:rsidR="00E33532" w:rsidRPr="00F67051" w:rsidRDefault="00E33532" w:rsidP="005B2B3D">
          <w:pPr>
            <w:pStyle w:val="a4"/>
            <w:wordWrap w:val="0"/>
            <w:autoSpaceDE w:val="0"/>
            <w:autoSpaceDN w:val="0"/>
            <w:adjustRightInd w:val="0"/>
            <w:jc w:val="right"/>
            <w:rPr>
              <w:rFonts w:ascii="삼성긴고딕 Ultralight" w:eastAsia="삼성긴고딕 Ultralight" w:hAnsi="삼성긴고딕 Ultralight"/>
              <w:color w:val="595959" w:themeColor="text1" w:themeTint="A6"/>
              <w:spacing w:val="-4"/>
              <w:w w:val="95"/>
              <w:sz w:val="14"/>
              <w:szCs w:val="14"/>
            </w:rPr>
          </w:pPr>
          <w:r w:rsidRPr="00E328F8">
            <w:rPr>
              <w:rFonts w:ascii="Arial" w:eastAsia="삼성긴고딕 Regular" w:hAnsi="Arial" w:cs="Arial"/>
              <w:b/>
              <w:color w:val="595959" w:themeColor="text1" w:themeTint="A6"/>
              <w:spacing w:val="-4"/>
              <w:w w:val="95"/>
              <w:sz w:val="15"/>
              <w:szCs w:val="15"/>
            </w:rPr>
            <w:t>Samsung Securities (Korea</w:t>
          </w:r>
          <w:r w:rsidRPr="00D743A9">
            <w:rPr>
              <w:rFonts w:ascii="Arial" w:eastAsia="삼성긴고딕 Regular" w:hAnsi="Arial" w:cs="Arial"/>
              <w:b/>
              <w:color w:val="595959" w:themeColor="text1" w:themeTint="A6"/>
              <w:spacing w:val="8"/>
              <w:w w:val="95"/>
              <w:sz w:val="15"/>
              <w:szCs w:val="15"/>
            </w:rPr>
            <w:t xml:space="preserve">) </w:t>
          </w:r>
          <w:r w:rsidRPr="00D743A9">
            <w:rPr>
              <w:rFonts w:ascii="Cambria Math" w:eastAsia="삼성긴고딕 Regular" w:hAnsi="Cambria Math" w:cs="Cambria Math"/>
              <w:b/>
              <w:color w:val="595959" w:themeColor="text1" w:themeTint="A6"/>
              <w:spacing w:val="8"/>
              <w:w w:val="95"/>
              <w:sz w:val="15"/>
              <w:szCs w:val="15"/>
            </w:rPr>
            <w:t xml:space="preserve">∷ </w:t>
          </w:r>
          <w:r w:rsidRPr="00E328F8">
            <w:rPr>
              <w:rFonts w:ascii="Arial" w:eastAsia="삼성긴고딕 Ultralight" w:hAnsi="Arial" w:cs="Arial"/>
              <w:color w:val="808080" w:themeColor="background1" w:themeShade="80"/>
              <w:spacing w:val="-4"/>
              <w:w w:val="95"/>
              <w:sz w:val="14"/>
              <w:szCs w:val="14"/>
            </w:rPr>
            <w:t>www.samsungpop.com</w:t>
          </w:r>
        </w:p>
      </w:tc>
      <w:tc>
        <w:tcPr>
          <w:tcW w:w="454" w:type="dxa"/>
          <w:tcMar>
            <w:top w:w="113" w:type="dxa"/>
            <w:left w:w="0" w:type="dxa"/>
            <w:right w:w="0" w:type="dxa"/>
          </w:tcMar>
        </w:tcPr>
        <w:p w:rsidR="00E33532" w:rsidRPr="00DF21D5" w:rsidRDefault="00E33532" w:rsidP="005B2B3D">
          <w:pPr>
            <w:pStyle w:val="a4"/>
            <w:wordWrap w:val="0"/>
            <w:autoSpaceDE w:val="0"/>
            <w:autoSpaceDN w:val="0"/>
            <w:adjustRightInd w:val="0"/>
            <w:ind w:rightChars="10" w:right="20"/>
            <w:jc w:val="center"/>
            <w:rPr>
              <w:rFonts w:ascii="Arial" w:eastAsia="삼성긴고딕 Medium" w:hAnsi="Arial" w:cs="Arial"/>
              <w:b/>
              <w:noProof/>
              <w:color w:val="595959" w:themeColor="text1" w:themeTint="A6"/>
              <w:spacing w:val="-4"/>
              <w:w w:val="95"/>
              <w:sz w:val="18"/>
              <w:szCs w:val="18"/>
            </w:rPr>
          </w:pPr>
          <w:r w:rsidRPr="00DF21D5">
            <w:rPr>
              <w:rFonts w:ascii="Arial" w:eastAsia="삼성긴고딕 Medium" w:hAnsi="Arial" w:cs="Arial"/>
              <w:b/>
              <w:noProof/>
              <w:color w:val="595959" w:themeColor="text1" w:themeTint="A6"/>
              <w:spacing w:val="-4"/>
              <w:w w:val="95"/>
              <w:sz w:val="18"/>
              <w:szCs w:val="18"/>
            </w:rPr>
            <w:fldChar w:fldCharType="begin"/>
          </w:r>
          <w:r w:rsidRPr="00DF21D5">
            <w:rPr>
              <w:rFonts w:ascii="Arial" w:eastAsia="삼성긴고딕 Medium" w:hAnsi="Arial" w:cs="Arial"/>
              <w:b/>
              <w:noProof/>
              <w:color w:val="595959" w:themeColor="text1" w:themeTint="A6"/>
              <w:spacing w:val="-4"/>
              <w:w w:val="95"/>
              <w:sz w:val="18"/>
              <w:szCs w:val="18"/>
            </w:rPr>
            <w:instrText>PAGE   \* MERGEFORMAT</w:instrText>
          </w:r>
          <w:r w:rsidRPr="00DF21D5">
            <w:rPr>
              <w:rFonts w:ascii="Arial" w:eastAsia="삼성긴고딕 Medium" w:hAnsi="Arial" w:cs="Arial"/>
              <w:b/>
              <w:noProof/>
              <w:color w:val="595959" w:themeColor="text1" w:themeTint="A6"/>
              <w:spacing w:val="-4"/>
              <w:w w:val="95"/>
              <w:sz w:val="18"/>
              <w:szCs w:val="18"/>
            </w:rPr>
            <w:fldChar w:fldCharType="separate"/>
          </w:r>
          <w:r>
            <w:rPr>
              <w:rFonts w:ascii="Arial" w:eastAsia="삼성긴고딕 Medium" w:hAnsi="Arial" w:cs="Arial"/>
              <w:b/>
              <w:noProof/>
              <w:color w:val="595959" w:themeColor="text1" w:themeTint="A6"/>
              <w:spacing w:val="-4"/>
              <w:w w:val="95"/>
              <w:sz w:val="18"/>
              <w:szCs w:val="18"/>
            </w:rPr>
            <w:t>2</w:t>
          </w:r>
          <w:r w:rsidRPr="00DF21D5">
            <w:rPr>
              <w:rFonts w:ascii="Arial" w:eastAsia="삼성긴고딕 Medium" w:hAnsi="Arial" w:cs="Arial"/>
              <w:b/>
              <w:noProof/>
              <w:color w:val="595959" w:themeColor="text1" w:themeTint="A6"/>
              <w:spacing w:val="-4"/>
              <w:w w:val="95"/>
              <w:sz w:val="18"/>
              <w:szCs w:val="18"/>
            </w:rPr>
            <w:fldChar w:fldCharType="end"/>
          </w:r>
        </w:p>
      </w:tc>
    </w:tr>
  </w:tbl>
  <w:p w:rsidR="00E33532" w:rsidRPr="005B2B3D" w:rsidRDefault="00E33532" w:rsidP="005B2B3D">
    <w:pPr>
      <w:pStyle w:val="a4"/>
      <w:wordWrap w:val="0"/>
      <w:autoSpaceDE w:val="0"/>
      <w:autoSpaceDN w:val="0"/>
      <w:adjustRightInd w:val="0"/>
      <w:spacing w:line="20"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7FF3" w:rsidRPr="00F8476E" w:rsidRDefault="007E57AE" w:rsidP="00023FA7">
    <w:pPr>
      <w:spacing w:line="20" w:lineRule="exact"/>
      <w:rPr>
        <w:rFonts w:ascii="삼성긴고딕 Regular" w:eastAsia="삼성긴고딕 Regular" w:hAnsi="삼성긴고딕 Regula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1768" w:rsidRDefault="00AF1768" w:rsidP="00786A5B">
      <w:r>
        <w:separator/>
      </w:r>
    </w:p>
  </w:footnote>
  <w:footnote w:type="continuationSeparator" w:id="0">
    <w:p w:rsidR="00AF1768" w:rsidRDefault="00AF1768" w:rsidP="00786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7C5" w:rsidRPr="00575D72" w:rsidRDefault="00D14CA6" w:rsidP="00575D72">
    <w:pPr>
      <w:pStyle w:val="a3"/>
    </w:pPr>
    <w:r>
      <w:rPr>
        <w:rFonts w:ascii="-윤고딕320" w:eastAsia="삼성긴고딕 Medium" w:hAnsi="Arial" w:cs="Arial"/>
        <w:noProof/>
        <w:color w:val="595959" w:themeColor="text1" w:themeTint="A6"/>
        <w:spacing w:val="-4"/>
        <w:w w:val="95"/>
        <w:sz w:val="16"/>
        <w:szCs w:val="16"/>
      </w:rPr>
      <w:drawing>
        <wp:anchor distT="0" distB="0" distL="114300" distR="114300" simplePos="0" relativeHeight="251668480" behindDoc="0" locked="0" layoutInCell="1" allowOverlap="1">
          <wp:simplePos x="0" y="0"/>
          <wp:positionH relativeFrom="column">
            <wp:posOffset>432</wp:posOffset>
          </wp:positionH>
          <wp:positionV relativeFrom="paragraph">
            <wp:posOffset>291306</wp:posOffset>
          </wp:positionV>
          <wp:extent cx="1461600" cy="471003"/>
          <wp:effectExtent l="0" t="0" r="5715" b="5715"/>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영문큐알.png"/>
                  <pic:cNvPicPr/>
                </pic:nvPicPr>
                <pic:blipFill>
                  <a:blip r:embed="rId1">
                    <a:extLst>
                      <a:ext uri="{28A0092B-C50C-407E-A947-70E740481C1C}">
                        <a14:useLocalDpi xmlns:a14="http://schemas.microsoft.com/office/drawing/2010/main" val="0"/>
                      </a:ext>
                    </a:extLst>
                  </a:blip>
                  <a:stretch>
                    <a:fillRect/>
                  </a:stretch>
                </pic:blipFill>
                <pic:spPr>
                  <a:xfrm>
                    <a:off x="0" y="0"/>
                    <a:ext cx="1461600" cy="471003"/>
                  </a:xfrm>
                  <a:prstGeom prst="rect">
                    <a:avLst/>
                  </a:prstGeom>
                </pic:spPr>
              </pic:pic>
            </a:graphicData>
          </a:graphic>
          <wp14:sizeRelH relativeFrom="margin">
            <wp14:pctWidth>0</wp14:pctWidth>
          </wp14:sizeRelH>
          <wp14:sizeRelV relativeFrom="margin">
            <wp14:pctHeight>0</wp14:pctHeight>
          </wp14:sizeRelV>
        </wp:anchor>
      </w:drawing>
    </w:r>
    <w:r w:rsidR="008B3DBA">
      <w:rPr>
        <w:rFonts w:ascii="-윤고딕320" w:eastAsia="삼성긴고딕 Medium" w:hAnsi="Arial" w:cs="Arial"/>
        <w:noProof/>
        <w:color w:val="595959" w:themeColor="text1" w:themeTint="A6"/>
        <w:spacing w:val="-4"/>
        <w:w w:val="95"/>
        <w:sz w:val="16"/>
        <w:szCs w:val="16"/>
      </w:rPr>
      <w:drawing>
        <wp:anchor distT="0" distB="0" distL="114300" distR="114300" simplePos="0" relativeHeight="251667456" behindDoc="1" locked="0" layoutInCell="1" allowOverlap="1" wp14:anchorId="78F0298F" wp14:editId="30773A94">
          <wp:simplePos x="0" y="0"/>
          <wp:positionH relativeFrom="column">
            <wp:posOffset>-2808605</wp:posOffset>
          </wp:positionH>
          <wp:positionV relativeFrom="paragraph">
            <wp:posOffset>-360045</wp:posOffset>
          </wp:positionV>
          <wp:extent cx="7560000" cy="10692000"/>
          <wp:effectExtent l="0" t="0" r="3175" b="0"/>
          <wp:wrapNone/>
          <wp:docPr id="10" name="그림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워드박스바탕.wmf"/>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5"/>
      <w:tblW w:w="10206" w:type="dxa"/>
      <w:tblInd w:w="-1134" w:type="dxa"/>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18"/>
      <w:gridCol w:w="5088"/>
    </w:tblGrid>
    <w:tr w:rsidR="00BB77C5" w:rsidRPr="00DF0E66" w:rsidTr="00006A56">
      <w:trPr>
        <w:trHeight w:hRule="exact" w:val="567"/>
      </w:trPr>
      <w:tc>
        <w:tcPr>
          <w:tcW w:w="4834" w:type="dxa"/>
          <w:shd w:val="clear" w:color="auto" w:fill="auto"/>
          <w:tcMar>
            <w:top w:w="85" w:type="dxa"/>
            <w:left w:w="0" w:type="dxa"/>
            <w:bottom w:w="0" w:type="dxa"/>
            <w:right w:w="0" w:type="dxa"/>
          </w:tcMar>
        </w:tcPr>
        <w:p w:rsidR="00BB77C5" w:rsidRDefault="00BB77C5" w:rsidP="00006A56">
          <w:pPr>
            <w:pStyle w:val="a3"/>
            <w:autoSpaceDE w:val="0"/>
            <w:autoSpaceDN w:val="0"/>
            <w:adjustRightInd w:val="0"/>
            <w:ind w:leftChars="10" w:left="20"/>
            <w:jc w:val="left"/>
            <w:rPr>
              <w:rFonts w:ascii="Arial" w:eastAsia="삼성긴고딕 Regular" w:hAnsi="Arial" w:cs="Arial"/>
              <w:color w:val="000000" w:themeColor="text1"/>
              <w:spacing w:val="-4"/>
              <w:w w:val="95"/>
              <w:sz w:val="18"/>
              <w:szCs w:val="18"/>
            </w:rPr>
          </w:pPr>
          <w:r w:rsidRPr="00006A56">
            <w:rPr>
              <w:rFonts w:ascii="Arial" w:eastAsia="삼성긴고딕 Regular" w:hAnsi="Arial" w:cs="Arial"/>
              <w:color w:val="000000" w:themeColor="text1"/>
              <w:spacing w:val="-4"/>
              <w:w w:val="95"/>
              <w:sz w:val="18"/>
              <w:szCs w:val="18"/>
            </w:rPr>
            <w:t>COMPANY UPDATE</w:t>
          </w:r>
        </w:p>
        <w:sdt>
          <w:sdtPr>
            <w:rPr>
              <w:rFonts w:ascii="Arial" w:eastAsia="삼성긴고딕 Regular" w:hAnsi="Arial" w:cs="Arial" w:hint="eastAsia"/>
              <w:color w:val="595959" w:themeColor="text1" w:themeTint="A6"/>
              <w:spacing w:val="-4"/>
              <w:w w:val="95"/>
              <w:sz w:val="16"/>
              <w:szCs w:val="16"/>
            </w:rPr>
            <w:alias w:val="I0_TOP_DATE2"/>
            <w:tag w:val="I0_TOP_DATE2"/>
            <w:id w:val="-658388372"/>
            <w:text/>
          </w:sdtPr>
          <w:sdtEndPr/>
          <w:sdtContent>
            <w:p w:rsidR="00006A56" w:rsidRDefault="00E33532" w:rsidP="00006A56">
              <w:pPr>
                <w:pStyle w:val="a3"/>
                <w:autoSpaceDE w:val="0"/>
                <w:autoSpaceDN w:val="0"/>
                <w:adjustRightInd w:val="0"/>
                <w:ind w:leftChars="10" w:left="20"/>
                <w:jc w:val="left"/>
                <w:rPr>
                  <w:rFonts w:ascii="Arial" w:eastAsia="삼성긴고딕 Regular" w:hAnsi="Arial" w:cs="Arial"/>
                  <w:color w:val="595959" w:themeColor="text1" w:themeTint="A6"/>
                  <w:spacing w:val="-4"/>
                  <w:w w:val="95"/>
                  <w:sz w:val="16"/>
                  <w:szCs w:val="16"/>
                </w:rPr>
              </w:pPr>
              <w:r>
                <w:rPr>
                  <w:rFonts w:ascii="Arial" w:eastAsia="삼성긴고딕 Regular" w:hAnsi="Arial" w:cs="Arial"/>
                  <w:color w:val="595959" w:themeColor="text1" w:themeTint="A6"/>
                  <w:spacing w:val="-4"/>
                  <w:w w:val="95"/>
                  <w:sz w:val="16"/>
                  <w:szCs w:val="16"/>
                </w:rPr>
                <w:t>2025. 4. 25</w:t>
              </w:r>
            </w:p>
          </w:sdtContent>
        </w:sdt>
        <w:p w:rsidR="00006A56" w:rsidRDefault="00006A56" w:rsidP="00006A56">
          <w:pPr>
            <w:pStyle w:val="a3"/>
            <w:adjustRightInd w:val="0"/>
            <w:jc w:val="left"/>
            <w:rPr>
              <w:rFonts w:eastAsia="삼성긴고딕 Regular"/>
              <w:b/>
              <w:color w:val="595959" w:themeColor="text1" w:themeTint="A6"/>
              <w:sz w:val="16"/>
              <w:szCs w:val="16"/>
            </w:rPr>
          </w:pPr>
        </w:p>
        <w:p w:rsidR="00006A56" w:rsidRPr="00E328F8" w:rsidRDefault="00006A56" w:rsidP="00006A56">
          <w:pPr>
            <w:pStyle w:val="a3"/>
            <w:autoSpaceDE w:val="0"/>
            <w:autoSpaceDN w:val="0"/>
            <w:adjustRightInd w:val="0"/>
            <w:rPr>
              <w:rFonts w:ascii="Arial" w:eastAsia="삼성긴고딕 Regular" w:hAnsi="Arial" w:cs="Arial"/>
              <w:color w:val="808080" w:themeColor="background1" w:themeShade="80"/>
              <w:spacing w:val="-4"/>
              <w:w w:val="95"/>
              <w:sz w:val="18"/>
              <w:szCs w:val="18"/>
            </w:rPr>
          </w:pPr>
        </w:p>
      </w:tc>
      <w:tc>
        <w:tcPr>
          <w:tcW w:w="4805" w:type="dxa"/>
          <w:shd w:val="clear" w:color="auto" w:fill="auto"/>
          <w:tcMar>
            <w:top w:w="85" w:type="dxa"/>
            <w:left w:w="0" w:type="dxa"/>
            <w:bottom w:w="0" w:type="dxa"/>
            <w:right w:w="0" w:type="dxa"/>
          </w:tcMar>
        </w:tcPr>
        <w:p w:rsidR="00BB77C5" w:rsidRPr="00EE4F26" w:rsidRDefault="00280239" w:rsidP="00006A56">
          <w:pPr>
            <w:pStyle w:val="a3"/>
            <w:autoSpaceDE w:val="0"/>
            <w:autoSpaceDN w:val="0"/>
            <w:adjustRightInd w:val="0"/>
            <w:jc w:val="right"/>
            <w:rPr>
              <w:rFonts w:ascii="삼성긴고딕 Medium" w:eastAsia="삼성긴고딕 Medium" w:hAnsi="삼성긴고딕 Medium"/>
              <w:color w:val="000000" w:themeColor="text1"/>
              <w:spacing w:val="-4"/>
              <w:w w:val="98"/>
            </w:rPr>
          </w:pPr>
          <w:bookmarkStart w:id="39" w:name="K0_Top_Name"/>
          <w:r>
            <w:rPr>
              <w:rFonts w:ascii="Arial" w:eastAsia="삼성긴고딕 Medium" w:hAnsi="Arial" w:cs="Arial"/>
              <w:b/>
              <w:color w:val="0A78F5"/>
              <w:spacing w:val="-4"/>
              <w:w w:val="95"/>
            </w:rPr>
            <w:t>Posco Future M</w:t>
          </w:r>
          <w:bookmarkEnd w:id="39"/>
        </w:p>
      </w:tc>
    </w:tr>
  </w:tbl>
  <w:p w:rsidR="00BB77C5" w:rsidRPr="00E328F8" w:rsidRDefault="00BB77C5" w:rsidP="00DC0E3C">
    <w:pPr>
      <w:wordWrap w:val="0"/>
      <w:autoSpaceDE w:val="0"/>
      <w:autoSpaceDN w:val="0"/>
      <w:adjustRightInd w:val="0"/>
      <w:snapToGrid w:val="0"/>
      <w:jc w:val="left"/>
      <w:rPr>
        <w:rFonts w:ascii="Arial" w:eastAsia="삼성긴고딕 Medium" w:hAnsi="Arial" w:cs="Arial"/>
        <w:color w:val="595959" w:themeColor="text1" w:themeTint="A6"/>
        <w:spacing w:val="-4"/>
        <w:w w:val="95"/>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5"/>
      <w:tblW w:w="10206" w:type="dxa"/>
      <w:tblInd w:w="-1134" w:type="dxa"/>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18"/>
      <w:gridCol w:w="5088"/>
    </w:tblGrid>
    <w:tr w:rsidR="00E33532" w:rsidRPr="00DF0E66" w:rsidTr="00006A56">
      <w:trPr>
        <w:trHeight w:hRule="exact" w:val="567"/>
      </w:trPr>
      <w:tc>
        <w:tcPr>
          <w:tcW w:w="4834" w:type="dxa"/>
          <w:shd w:val="clear" w:color="auto" w:fill="auto"/>
          <w:tcMar>
            <w:top w:w="85" w:type="dxa"/>
            <w:left w:w="0" w:type="dxa"/>
            <w:bottom w:w="0" w:type="dxa"/>
            <w:right w:w="0" w:type="dxa"/>
          </w:tcMar>
        </w:tcPr>
        <w:p w:rsidR="00E33532" w:rsidRDefault="00E33532" w:rsidP="00006A56">
          <w:pPr>
            <w:pStyle w:val="a3"/>
            <w:autoSpaceDE w:val="0"/>
            <w:autoSpaceDN w:val="0"/>
            <w:adjustRightInd w:val="0"/>
            <w:ind w:leftChars="10" w:left="20"/>
            <w:jc w:val="left"/>
            <w:rPr>
              <w:rFonts w:ascii="Arial" w:eastAsia="삼성긴고딕 Regular" w:hAnsi="Arial" w:cs="Arial"/>
              <w:color w:val="000000" w:themeColor="text1"/>
              <w:spacing w:val="-4"/>
              <w:w w:val="95"/>
              <w:sz w:val="18"/>
              <w:szCs w:val="18"/>
            </w:rPr>
          </w:pPr>
          <w:r w:rsidRPr="00B90214">
            <w:rPr>
              <w:rFonts w:ascii="Arial" w:eastAsia="삼성긴고딕 Regular" w:hAnsi="Arial" w:cs="Arial"/>
              <w:color w:val="000000" w:themeColor="text1"/>
              <w:spacing w:val="-4"/>
              <w:w w:val="95"/>
              <w:sz w:val="18"/>
              <w:szCs w:val="18"/>
            </w:rPr>
            <w:t>COMPANY UPDATE</w:t>
          </w:r>
        </w:p>
        <w:sdt>
          <w:sdtPr>
            <w:rPr>
              <w:rFonts w:ascii="Arial" w:eastAsia="삼성긴고딕 Regular" w:hAnsi="Arial" w:cs="Arial" w:hint="eastAsia"/>
              <w:color w:val="595959" w:themeColor="text1" w:themeTint="A6"/>
              <w:spacing w:val="-4"/>
              <w:w w:val="95"/>
              <w:sz w:val="16"/>
              <w:szCs w:val="16"/>
            </w:rPr>
            <w:alias w:val="I0_TOP_DATE2"/>
            <w:tag w:val="I0_TOP_DATE2"/>
            <w:id w:val="-1600637282"/>
            <w:text/>
          </w:sdtPr>
          <w:sdtEndPr/>
          <w:sdtContent>
            <w:p w:rsidR="00E33532" w:rsidRDefault="00E33532" w:rsidP="00006A56">
              <w:pPr>
                <w:pStyle w:val="a3"/>
                <w:autoSpaceDE w:val="0"/>
                <w:autoSpaceDN w:val="0"/>
                <w:adjustRightInd w:val="0"/>
                <w:ind w:leftChars="10" w:left="20"/>
                <w:jc w:val="left"/>
                <w:rPr>
                  <w:rFonts w:ascii="Arial" w:eastAsia="삼성긴고딕 Regular" w:hAnsi="Arial" w:cs="Arial"/>
                  <w:color w:val="595959" w:themeColor="text1" w:themeTint="A6"/>
                  <w:spacing w:val="-4"/>
                  <w:w w:val="95"/>
                  <w:sz w:val="16"/>
                  <w:szCs w:val="16"/>
                </w:rPr>
              </w:pPr>
              <w:r>
                <w:rPr>
                  <w:rFonts w:ascii="Arial" w:eastAsia="삼성긴고딕 Regular" w:hAnsi="Arial" w:cs="Arial"/>
                  <w:color w:val="595959" w:themeColor="text1" w:themeTint="A6"/>
                  <w:spacing w:val="-4"/>
                  <w:w w:val="95"/>
                  <w:sz w:val="16"/>
                  <w:szCs w:val="16"/>
                </w:rPr>
                <w:t>2025. 4. 25</w:t>
              </w:r>
            </w:p>
          </w:sdtContent>
        </w:sdt>
        <w:p w:rsidR="00E33532" w:rsidRDefault="00E33532" w:rsidP="00006A56">
          <w:pPr>
            <w:pStyle w:val="a3"/>
            <w:adjustRightInd w:val="0"/>
            <w:jc w:val="left"/>
            <w:rPr>
              <w:rFonts w:eastAsia="삼성긴고딕 Regular"/>
              <w:b/>
              <w:color w:val="595959" w:themeColor="text1" w:themeTint="A6"/>
              <w:sz w:val="16"/>
              <w:szCs w:val="16"/>
            </w:rPr>
          </w:pPr>
        </w:p>
        <w:p w:rsidR="00E33532" w:rsidRPr="00E328F8" w:rsidRDefault="00E33532" w:rsidP="00006A56">
          <w:pPr>
            <w:pStyle w:val="a3"/>
            <w:autoSpaceDE w:val="0"/>
            <w:autoSpaceDN w:val="0"/>
            <w:adjustRightInd w:val="0"/>
            <w:rPr>
              <w:rFonts w:ascii="Arial" w:eastAsia="삼성긴고딕 Regular" w:hAnsi="Arial" w:cs="Arial"/>
              <w:color w:val="808080" w:themeColor="background1" w:themeShade="80"/>
              <w:spacing w:val="-4"/>
              <w:w w:val="95"/>
              <w:sz w:val="18"/>
              <w:szCs w:val="18"/>
            </w:rPr>
          </w:pPr>
        </w:p>
      </w:tc>
      <w:tc>
        <w:tcPr>
          <w:tcW w:w="4805" w:type="dxa"/>
          <w:shd w:val="clear" w:color="auto" w:fill="auto"/>
          <w:tcMar>
            <w:top w:w="85" w:type="dxa"/>
            <w:left w:w="0" w:type="dxa"/>
            <w:bottom w:w="0" w:type="dxa"/>
            <w:right w:w="0" w:type="dxa"/>
          </w:tcMar>
        </w:tcPr>
        <w:p w:rsidR="00E33532" w:rsidRPr="00D862D8" w:rsidRDefault="00E33532" w:rsidP="00006A56">
          <w:pPr>
            <w:pStyle w:val="a3"/>
            <w:autoSpaceDE w:val="0"/>
            <w:autoSpaceDN w:val="0"/>
            <w:adjustRightInd w:val="0"/>
            <w:jc w:val="right"/>
            <w:rPr>
              <w:rFonts w:ascii="삼성긴고딕 Medium" w:eastAsia="삼성긴고딕 Medium" w:hAnsi="삼성긴고딕 Medium"/>
              <w:color w:val="0A78F5"/>
              <w:spacing w:val="-4"/>
              <w:w w:val="98"/>
            </w:rPr>
          </w:pPr>
          <w:r>
            <w:rPr>
              <w:rFonts w:ascii="Arial" w:eastAsia="삼성긴고딕 Medium" w:hAnsi="Arial" w:cs="Arial"/>
              <w:b/>
              <w:color w:val="0A78F5"/>
              <w:spacing w:val="-4"/>
              <w:w w:val="95"/>
            </w:rPr>
            <w:t>Posco Future M</w:t>
          </w:r>
        </w:p>
      </w:tc>
    </w:tr>
  </w:tbl>
  <w:p w:rsidR="00E33532" w:rsidRPr="00E328F8" w:rsidRDefault="00E33532" w:rsidP="00DC0E3C">
    <w:pPr>
      <w:wordWrap w:val="0"/>
      <w:autoSpaceDE w:val="0"/>
      <w:autoSpaceDN w:val="0"/>
      <w:adjustRightInd w:val="0"/>
      <w:snapToGrid w:val="0"/>
      <w:jc w:val="left"/>
      <w:rPr>
        <w:rFonts w:ascii="Arial" w:eastAsia="삼성긴고딕 Medium" w:hAnsi="Arial" w:cs="Arial"/>
        <w:color w:val="595959" w:themeColor="text1" w:themeTint="A6"/>
        <w:spacing w:val="-4"/>
        <w:w w:val="95"/>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45" w:name="End_BackCover"/>
  <w:bookmarkEnd w:id="45"/>
  <w:p w:rsidR="00857FF3" w:rsidRPr="00F8476E" w:rsidRDefault="004B689E" w:rsidP="00023FA7">
    <w:pPr>
      <w:rPr>
        <w:rFonts w:ascii="삼성긴고딕 Regular" w:eastAsia="삼성긴고딕 Regular" w:hAnsi="삼성긴고딕 Regular"/>
      </w:rPr>
    </w:pPr>
    <w:r>
      <w:rPr>
        <w:noProof/>
        <w:szCs w:val="22"/>
      </w:rPr>
      <mc:AlternateContent>
        <mc:Choice Requires="wps">
          <w:drawing>
            <wp:anchor distT="0" distB="0" distL="114300" distR="114300" simplePos="0" relativeHeight="251670528" behindDoc="1" locked="0" layoutInCell="1" allowOverlap="1" wp14:anchorId="1A9CB42A" wp14:editId="08B877CB">
              <wp:simplePos x="0" y="0"/>
              <wp:positionH relativeFrom="column">
                <wp:posOffset>5148580</wp:posOffset>
              </wp:positionH>
              <wp:positionV relativeFrom="page">
                <wp:posOffset>0</wp:posOffset>
              </wp:positionV>
              <wp:extent cx="1872000" cy="10692000"/>
              <wp:effectExtent l="0" t="0" r="0" b="0"/>
              <wp:wrapNone/>
              <wp:docPr id="18"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000" cy="10692000"/>
                      </a:xfrm>
                      <a:prstGeom prst="rect">
                        <a:avLst/>
                      </a:prstGeom>
                      <a:solidFill>
                        <a:srgbClr val="CEE4FD"/>
                      </a:solidFill>
                      <a:ln>
                        <a:noFill/>
                      </a:ln>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7C4E8DB" id="직사각형 3" o:spid="_x0000_s1026" style="position:absolute;left:0;text-align:left;margin-left:405.4pt;margin-top:0;width:147.4pt;height:841.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" fillcolor="#cee4fd" stroked="f">
              <w10:wrap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480950C"/>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F9A8577E"/>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4A38DD9C"/>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30CEA756"/>
    <w:lvl w:ilvl="0">
      <w:start w:val="1"/>
      <w:numFmt w:val="decimal"/>
      <w:pStyle w:val="ChartTitleNumberingE"/>
      <w:lvlText w:val="Chart %1."/>
      <w:lvlJc w:val="left"/>
      <w:pPr>
        <w:tabs>
          <w:tab w:val="num" w:pos="786"/>
        </w:tabs>
        <w:ind w:left="786" w:hanging="360"/>
      </w:pPr>
      <w:rPr>
        <w:rFonts w:hint="eastAsia"/>
      </w:rPr>
    </w:lvl>
  </w:abstractNum>
  <w:abstractNum w:abstractNumId="4" w15:restartNumberingAfterBreak="0">
    <w:nsid w:val="FFFFFF80"/>
    <w:multiLevelType w:val="singleLevel"/>
    <w:tmpl w:val="D53AD264"/>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2DD23132"/>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C4AE5E0"/>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A2CE6464"/>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7D5E02A2"/>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99280CCA"/>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B23966"/>
    <w:multiLevelType w:val="hybridMultilevel"/>
    <w:tmpl w:val="7C404834"/>
    <w:lvl w:ilvl="0" w:tplc="6A7A4C88">
      <w:start w:val="1"/>
      <w:numFmt w:val="bullet"/>
      <w:lvlText w:val="•"/>
      <w:lvlJc w:val="left"/>
      <w:pPr>
        <w:ind w:left="800" w:hanging="400"/>
      </w:pPr>
      <w:rPr>
        <w:rFonts w:ascii="Arial" w:eastAsia="-윤고딕340" w:hAnsi="Arial" w:hint="default"/>
        <w:color w:val="7F7F7F" w:themeColor="text1" w:themeTint="80"/>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075A33DC"/>
    <w:multiLevelType w:val="hybridMultilevel"/>
    <w:tmpl w:val="34121554"/>
    <w:lvl w:ilvl="0" w:tplc="6622802A">
      <w:start w:val="1"/>
      <w:numFmt w:val="bullet"/>
      <w:lvlText w:val=""/>
      <w:lvlJc w:val="left"/>
      <w:pPr>
        <w:ind w:left="800" w:hanging="400"/>
      </w:pPr>
      <w:rPr>
        <w:rFonts w:ascii="Wingdings" w:hAnsi="Wingdings" w:hint="default"/>
        <w:b w:val="0"/>
        <w:i w:val="0"/>
        <w:color w:val="7F7F7F" w:themeColor="text1" w:themeTint="80"/>
        <w:spacing w:val="0"/>
        <w:w w:val="100"/>
        <w:kern w:val="2"/>
        <w:sz w:val="24"/>
        <w:szCs w:val="13"/>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082535B0"/>
    <w:multiLevelType w:val="hybridMultilevel"/>
    <w:tmpl w:val="734A7B40"/>
    <w:lvl w:ilvl="0" w:tplc="D398FFEC">
      <w:start w:val="1"/>
      <w:numFmt w:val="decimal"/>
      <w:pStyle w:val="TableTitleNumberingK"/>
      <w:lvlText w:val="표 %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1F229DF"/>
    <w:multiLevelType w:val="hybridMultilevel"/>
    <w:tmpl w:val="7892F5DC"/>
    <w:lvl w:ilvl="0" w:tplc="8A2884E6">
      <w:start w:val="1"/>
      <w:numFmt w:val="bullet"/>
      <w:lvlText w:val=""/>
      <w:lvlJc w:val="left"/>
      <w:pPr>
        <w:ind w:left="959" w:hanging="400"/>
      </w:pPr>
      <w:rPr>
        <w:rFonts w:ascii="Wingdings 3" w:hAnsi="Wingdings 3" w:hint="default"/>
        <w:color w:val="FF8F43"/>
        <w:w w:val="100"/>
        <w:sz w:val="20"/>
        <w:szCs w:val="20"/>
      </w:rPr>
    </w:lvl>
    <w:lvl w:ilvl="1" w:tplc="04090003" w:tentative="1">
      <w:start w:val="1"/>
      <w:numFmt w:val="bullet"/>
      <w:lvlText w:val=""/>
      <w:lvlJc w:val="left"/>
      <w:pPr>
        <w:ind w:left="1359" w:hanging="400"/>
      </w:pPr>
      <w:rPr>
        <w:rFonts w:ascii="Wingdings" w:hAnsi="Wingdings" w:hint="default"/>
      </w:rPr>
    </w:lvl>
    <w:lvl w:ilvl="2" w:tplc="04090005" w:tentative="1">
      <w:start w:val="1"/>
      <w:numFmt w:val="bullet"/>
      <w:lvlText w:val=""/>
      <w:lvlJc w:val="left"/>
      <w:pPr>
        <w:ind w:left="1759" w:hanging="400"/>
      </w:pPr>
      <w:rPr>
        <w:rFonts w:ascii="Wingdings" w:hAnsi="Wingdings" w:hint="default"/>
      </w:rPr>
    </w:lvl>
    <w:lvl w:ilvl="3" w:tplc="04090001" w:tentative="1">
      <w:start w:val="1"/>
      <w:numFmt w:val="bullet"/>
      <w:lvlText w:val=""/>
      <w:lvlJc w:val="left"/>
      <w:pPr>
        <w:ind w:left="2159" w:hanging="400"/>
      </w:pPr>
      <w:rPr>
        <w:rFonts w:ascii="Wingdings" w:hAnsi="Wingdings" w:hint="default"/>
      </w:rPr>
    </w:lvl>
    <w:lvl w:ilvl="4" w:tplc="04090003" w:tentative="1">
      <w:start w:val="1"/>
      <w:numFmt w:val="bullet"/>
      <w:lvlText w:val=""/>
      <w:lvlJc w:val="left"/>
      <w:pPr>
        <w:ind w:left="2559" w:hanging="400"/>
      </w:pPr>
      <w:rPr>
        <w:rFonts w:ascii="Wingdings" w:hAnsi="Wingdings" w:hint="default"/>
      </w:rPr>
    </w:lvl>
    <w:lvl w:ilvl="5" w:tplc="04090005" w:tentative="1">
      <w:start w:val="1"/>
      <w:numFmt w:val="bullet"/>
      <w:lvlText w:val=""/>
      <w:lvlJc w:val="left"/>
      <w:pPr>
        <w:ind w:left="2959" w:hanging="400"/>
      </w:pPr>
      <w:rPr>
        <w:rFonts w:ascii="Wingdings" w:hAnsi="Wingdings" w:hint="default"/>
      </w:rPr>
    </w:lvl>
    <w:lvl w:ilvl="6" w:tplc="04090001" w:tentative="1">
      <w:start w:val="1"/>
      <w:numFmt w:val="bullet"/>
      <w:lvlText w:val=""/>
      <w:lvlJc w:val="left"/>
      <w:pPr>
        <w:ind w:left="3359" w:hanging="400"/>
      </w:pPr>
      <w:rPr>
        <w:rFonts w:ascii="Wingdings" w:hAnsi="Wingdings" w:hint="default"/>
      </w:rPr>
    </w:lvl>
    <w:lvl w:ilvl="7" w:tplc="04090003" w:tentative="1">
      <w:start w:val="1"/>
      <w:numFmt w:val="bullet"/>
      <w:lvlText w:val=""/>
      <w:lvlJc w:val="left"/>
      <w:pPr>
        <w:ind w:left="3759" w:hanging="400"/>
      </w:pPr>
      <w:rPr>
        <w:rFonts w:ascii="Wingdings" w:hAnsi="Wingdings" w:hint="default"/>
      </w:rPr>
    </w:lvl>
    <w:lvl w:ilvl="8" w:tplc="04090005" w:tentative="1">
      <w:start w:val="1"/>
      <w:numFmt w:val="bullet"/>
      <w:lvlText w:val=""/>
      <w:lvlJc w:val="left"/>
      <w:pPr>
        <w:ind w:left="4159" w:hanging="400"/>
      </w:pPr>
      <w:rPr>
        <w:rFonts w:ascii="Wingdings" w:hAnsi="Wingdings" w:hint="default"/>
      </w:rPr>
    </w:lvl>
  </w:abstractNum>
  <w:abstractNum w:abstractNumId="14" w15:restartNumberingAfterBreak="0">
    <w:nsid w:val="12BC72D5"/>
    <w:multiLevelType w:val="hybridMultilevel"/>
    <w:tmpl w:val="C4AECBA2"/>
    <w:lvl w:ilvl="0" w:tplc="ADDA02FE">
      <w:start w:val="1"/>
      <w:numFmt w:val="bullet"/>
      <w:lvlText w:val="•"/>
      <w:lvlJc w:val="left"/>
      <w:pPr>
        <w:ind w:left="800" w:hanging="400"/>
      </w:pPr>
      <w:rPr>
        <w:rFonts w:ascii="Arial" w:eastAsia="-윤고딕340" w:hAnsi="Arial" w:hint="default"/>
        <w:color w:val="7F7F7F" w:themeColor="text1" w:themeTint="80"/>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17F42C5B"/>
    <w:multiLevelType w:val="hybridMultilevel"/>
    <w:tmpl w:val="5E429C76"/>
    <w:lvl w:ilvl="0" w:tplc="EA14B13C">
      <w:start w:val="1"/>
      <w:numFmt w:val="bullet"/>
      <w:pStyle w:val="SummaryStyleE"/>
      <w:lvlText w:val=""/>
      <w:lvlJc w:val="left"/>
      <w:pPr>
        <w:ind w:left="800" w:hanging="400"/>
      </w:pPr>
      <w:rPr>
        <w:rFonts w:ascii="Wingdings" w:eastAsia="-윤고딕340" w:hAnsi="Wingdings" w:hint="default"/>
        <w:b w:val="0"/>
        <w:i w:val="0"/>
        <w:color w:val="7F7F7F" w:themeColor="text1" w:themeTint="80"/>
        <w:spacing w:val="0"/>
        <w:w w:val="100"/>
        <w:kern w:val="2"/>
        <w:sz w:val="22"/>
        <w:szCs w:val="13"/>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18B5023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EE193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1D3C3006"/>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418"/>
        </w:tabs>
        <w:ind w:left="1418" w:hanging="567"/>
      </w:pPr>
      <w:rPr>
        <w:rFonts w:cs="Times New Roman"/>
      </w:rPr>
    </w:lvl>
    <w:lvl w:ilvl="3">
      <w:start w:val="1"/>
      <w:numFmt w:val="decimal"/>
      <w:lvlText w:val="%1.%2.%3.%4"/>
      <w:lvlJc w:val="left"/>
      <w:pPr>
        <w:tabs>
          <w:tab w:val="num" w:pos="1984"/>
        </w:tabs>
        <w:ind w:left="1984" w:hanging="708"/>
      </w:pPr>
      <w:rPr>
        <w:rFonts w:cs="Times New Roman"/>
      </w:rPr>
    </w:lvl>
    <w:lvl w:ilvl="4">
      <w:start w:val="1"/>
      <w:numFmt w:val="decimal"/>
      <w:lvlText w:val="%1.%2.%3.%4.%5"/>
      <w:lvlJc w:val="left"/>
      <w:pPr>
        <w:tabs>
          <w:tab w:val="num" w:pos="2781"/>
        </w:tabs>
        <w:ind w:left="2551" w:hanging="850"/>
      </w:pPr>
      <w:rPr>
        <w:rFonts w:cs="Times New Roman"/>
      </w:rPr>
    </w:lvl>
    <w:lvl w:ilvl="5">
      <w:start w:val="1"/>
      <w:numFmt w:val="decimal"/>
      <w:lvlText w:val="%1.%2.%3.%4.%5.%6"/>
      <w:lvlJc w:val="left"/>
      <w:pPr>
        <w:tabs>
          <w:tab w:val="num" w:pos="3260"/>
        </w:tabs>
        <w:ind w:left="3260" w:hanging="1134"/>
      </w:pPr>
      <w:rPr>
        <w:rFonts w:cs="Times New Roman"/>
      </w:rPr>
    </w:lvl>
    <w:lvl w:ilvl="6">
      <w:start w:val="1"/>
      <w:numFmt w:val="decimal"/>
      <w:lvlText w:val="%1.%2.%3.%4.%5.%6.%7"/>
      <w:lvlJc w:val="left"/>
      <w:pPr>
        <w:tabs>
          <w:tab w:val="num" w:pos="3827"/>
        </w:tabs>
        <w:ind w:left="3827" w:hanging="1276"/>
      </w:pPr>
      <w:rPr>
        <w:rFonts w:cs="Times New Roman"/>
      </w:rPr>
    </w:lvl>
    <w:lvl w:ilvl="7">
      <w:start w:val="1"/>
      <w:numFmt w:val="decimal"/>
      <w:lvlText w:val="%1.%2.%3.%4.%5.%6.%7.%8"/>
      <w:lvlJc w:val="left"/>
      <w:pPr>
        <w:tabs>
          <w:tab w:val="num" w:pos="4394"/>
        </w:tabs>
        <w:ind w:left="4394" w:hanging="1418"/>
      </w:pPr>
      <w:rPr>
        <w:rFonts w:cs="Times New Roman"/>
      </w:rPr>
    </w:lvl>
    <w:lvl w:ilvl="8">
      <w:start w:val="1"/>
      <w:numFmt w:val="decimal"/>
      <w:lvlText w:val="%1.%2.%3.%4.%5.%6.%7.%8.%9"/>
      <w:lvlJc w:val="left"/>
      <w:pPr>
        <w:tabs>
          <w:tab w:val="num" w:pos="5102"/>
        </w:tabs>
        <w:ind w:left="5102" w:hanging="1700"/>
      </w:pPr>
      <w:rPr>
        <w:rFonts w:cs="Times New Roman"/>
      </w:rPr>
    </w:lvl>
  </w:abstractNum>
  <w:abstractNum w:abstractNumId="19" w15:restartNumberingAfterBreak="0">
    <w:nsid w:val="20824094"/>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20" w15:restartNumberingAfterBreak="0">
    <w:nsid w:val="214C0B79"/>
    <w:multiLevelType w:val="hybridMultilevel"/>
    <w:tmpl w:val="5D38C4C2"/>
    <w:lvl w:ilvl="0" w:tplc="D8EC64B8">
      <w:start w:val="1"/>
      <w:numFmt w:val="bullet"/>
      <w:lvlText w:val="▶"/>
      <w:lvlJc w:val="left"/>
      <w:pPr>
        <w:ind w:left="800" w:hanging="400"/>
      </w:pPr>
      <w:rPr>
        <w:rFonts w:ascii="바탕" w:eastAsia="바탕" w:hAnsi="바탕" w:hint="eastAsia"/>
        <w:b w:val="0"/>
        <w:i w:val="0"/>
        <w:color w:val="0A78F5"/>
        <w:sz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2CAB6267"/>
    <w:multiLevelType w:val="hybridMultilevel"/>
    <w:tmpl w:val="2962FDA8"/>
    <w:lvl w:ilvl="0" w:tplc="D8AA7EEE">
      <w:start w:val="1"/>
      <w:numFmt w:val="decimal"/>
      <w:lvlText w:val="Chart %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2EAE04BC"/>
    <w:multiLevelType w:val="hybridMultilevel"/>
    <w:tmpl w:val="AC98B6DA"/>
    <w:lvl w:ilvl="0" w:tplc="59DE0A28">
      <w:start w:val="1"/>
      <w:numFmt w:val="decimal"/>
      <w:suff w:val="space"/>
      <w:lvlText w:val="그림 %1."/>
      <w:lvlJc w:val="left"/>
      <w:pPr>
        <w:ind w:left="567" w:hanging="510"/>
      </w:pPr>
      <w:rPr>
        <w:rFonts w:hAnsi="Times New Roman" w:cs="Times New Roman"/>
        <w:b w:val="0"/>
        <w:bCs w:val="0"/>
        <w:i w:val="0"/>
        <w:iCs w:val="0"/>
        <w:caps w:val="0"/>
        <w:smallCaps w:val="0"/>
        <w:strike w:val="0"/>
        <w:dstrike w:val="0"/>
        <w:noProof w:val="0"/>
        <w:vanish w:val="0"/>
        <w:webHidden w:val="0"/>
        <w:color w:val="000000"/>
        <w:spacing w:val="0"/>
        <w:position w:val="0"/>
        <w:u w:val="none"/>
        <w:effect w:val="none"/>
        <w:vertAlign w:val="baseline"/>
        <w:em w:val="none"/>
        <w:specVanish w:val="0"/>
      </w:rPr>
    </w:lvl>
    <w:lvl w:ilvl="1" w:tplc="04090019">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start w:val="1"/>
      <w:numFmt w:val="lowerRoman"/>
      <w:lvlText w:val="%6."/>
      <w:lvlJc w:val="right"/>
      <w:pPr>
        <w:tabs>
          <w:tab w:val="num" w:pos="2800"/>
        </w:tabs>
        <w:ind w:left="2800" w:hanging="400"/>
      </w:pPr>
    </w:lvl>
    <w:lvl w:ilvl="6" w:tplc="0409000F">
      <w:start w:val="1"/>
      <w:numFmt w:val="decimal"/>
      <w:lvlText w:val="%7."/>
      <w:lvlJc w:val="left"/>
      <w:pPr>
        <w:tabs>
          <w:tab w:val="num" w:pos="3200"/>
        </w:tabs>
        <w:ind w:left="3200" w:hanging="400"/>
      </w:pPr>
    </w:lvl>
    <w:lvl w:ilvl="7" w:tplc="04090019">
      <w:start w:val="1"/>
      <w:numFmt w:val="upperLetter"/>
      <w:lvlText w:val="%8."/>
      <w:lvlJc w:val="left"/>
      <w:pPr>
        <w:tabs>
          <w:tab w:val="num" w:pos="3600"/>
        </w:tabs>
        <w:ind w:left="3600" w:hanging="400"/>
      </w:pPr>
    </w:lvl>
    <w:lvl w:ilvl="8" w:tplc="0409001B">
      <w:start w:val="1"/>
      <w:numFmt w:val="lowerRoman"/>
      <w:lvlText w:val="%9."/>
      <w:lvlJc w:val="right"/>
      <w:pPr>
        <w:tabs>
          <w:tab w:val="num" w:pos="4000"/>
        </w:tabs>
        <w:ind w:left="4000" w:hanging="400"/>
      </w:pPr>
    </w:lvl>
  </w:abstractNum>
  <w:abstractNum w:abstractNumId="23" w15:restartNumberingAfterBreak="0">
    <w:nsid w:val="322D2627"/>
    <w:multiLevelType w:val="hybridMultilevel"/>
    <w:tmpl w:val="5E2050A6"/>
    <w:lvl w:ilvl="0" w:tplc="572EDC54">
      <w:start w:val="1"/>
      <w:numFmt w:val="bullet"/>
      <w:lvlText w:val=""/>
      <w:lvlJc w:val="left"/>
      <w:pPr>
        <w:ind w:left="882" w:hanging="400"/>
      </w:pPr>
      <w:rPr>
        <w:rFonts w:ascii="Wingdings" w:hAnsi="Wingdings" w:hint="default"/>
        <w:color w:val="8C734B"/>
        <w:spacing w:val="-20"/>
        <w:sz w:val="20"/>
        <w:szCs w:val="20"/>
      </w:rPr>
    </w:lvl>
    <w:lvl w:ilvl="1" w:tplc="04090003">
      <w:start w:val="1"/>
      <w:numFmt w:val="bullet"/>
      <w:lvlText w:val=""/>
      <w:lvlJc w:val="left"/>
      <w:pPr>
        <w:ind w:left="1282" w:hanging="400"/>
      </w:pPr>
      <w:rPr>
        <w:rFonts w:ascii="Wingdings" w:hAnsi="Wingdings" w:hint="default"/>
      </w:rPr>
    </w:lvl>
    <w:lvl w:ilvl="2" w:tplc="04090005" w:tentative="1">
      <w:start w:val="1"/>
      <w:numFmt w:val="bullet"/>
      <w:lvlText w:val=""/>
      <w:lvlJc w:val="left"/>
      <w:pPr>
        <w:ind w:left="1682" w:hanging="400"/>
      </w:pPr>
      <w:rPr>
        <w:rFonts w:ascii="Wingdings" w:hAnsi="Wingdings" w:hint="default"/>
      </w:rPr>
    </w:lvl>
    <w:lvl w:ilvl="3" w:tplc="04090001" w:tentative="1">
      <w:start w:val="1"/>
      <w:numFmt w:val="bullet"/>
      <w:lvlText w:val=""/>
      <w:lvlJc w:val="left"/>
      <w:pPr>
        <w:ind w:left="2082" w:hanging="400"/>
      </w:pPr>
      <w:rPr>
        <w:rFonts w:ascii="Wingdings" w:hAnsi="Wingdings" w:hint="default"/>
      </w:rPr>
    </w:lvl>
    <w:lvl w:ilvl="4" w:tplc="04090003" w:tentative="1">
      <w:start w:val="1"/>
      <w:numFmt w:val="bullet"/>
      <w:lvlText w:val=""/>
      <w:lvlJc w:val="left"/>
      <w:pPr>
        <w:ind w:left="2482" w:hanging="400"/>
      </w:pPr>
      <w:rPr>
        <w:rFonts w:ascii="Wingdings" w:hAnsi="Wingdings" w:hint="default"/>
      </w:rPr>
    </w:lvl>
    <w:lvl w:ilvl="5" w:tplc="04090005" w:tentative="1">
      <w:start w:val="1"/>
      <w:numFmt w:val="bullet"/>
      <w:lvlText w:val=""/>
      <w:lvlJc w:val="left"/>
      <w:pPr>
        <w:ind w:left="2882" w:hanging="400"/>
      </w:pPr>
      <w:rPr>
        <w:rFonts w:ascii="Wingdings" w:hAnsi="Wingdings" w:hint="default"/>
      </w:rPr>
    </w:lvl>
    <w:lvl w:ilvl="6" w:tplc="04090001" w:tentative="1">
      <w:start w:val="1"/>
      <w:numFmt w:val="bullet"/>
      <w:lvlText w:val=""/>
      <w:lvlJc w:val="left"/>
      <w:pPr>
        <w:ind w:left="3282" w:hanging="400"/>
      </w:pPr>
      <w:rPr>
        <w:rFonts w:ascii="Wingdings" w:hAnsi="Wingdings" w:hint="default"/>
      </w:rPr>
    </w:lvl>
    <w:lvl w:ilvl="7" w:tplc="04090003" w:tentative="1">
      <w:start w:val="1"/>
      <w:numFmt w:val="bullet"/>
      <w:lvlText w:val=""/>
      <w:lvlJc w:val="left"/>
      <w:pPr>
        <w:ind w:left="3682" w:hanging="400"/>
      </w:pPr>
      <w:rPr>
        <w:rFonts w:ascii="Wingdings" w:hAnsi="Wingdings" w:hint="default"/>
      </w:rPr>
    </w:lvl>
    <w:lvl w:ilvl="8" w:tplc="04090005" w:tentative="1">
      <w:start w:val="1"/>
      <w:numFmt w:val="bullet"/>
      <w:lvlText w:val=""/>
      <w:lvlJc w:val="left"/>
      <w:pPr>
        <w:ind w:left="4082" w:hanging="400"/>
      </w:pPr>
      <w:rPr>
        <w:rFonts w:ascii="Wingdings" w:hAnsi="Wingdings" w:hint="default"/>
      </w:rPr>
    </w:lvl>
  </w:abstractNum>
  <w:abstractNum w:abstractNumId="24" w15:restartNumberingAfterBreak="0">
    <w:nsid w:val="326D42A3"/>
    <w:multiLevelType w:val="hybridMultilevel"/>
    <w:tmpl w:val="37063B26"/>
    <w:lvl w:ilvl="0" w:tplc="98C09A6C">
      <w:start w:val="1"/>
      <w:numFmt w:val="decimal"/>
      <w:lvlText w:val="그림 %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84C08B4"/>
    <w:multiLevelType w:val="hybridMultilevel"/>
    <w:tmpl w:val="542478AA"/>
    <w:lvl w:ilvl="0" w:tplc="A314B9E2">
      <w:start w:val="1"/>
      <w:numFmt w:val="bullet"/>
      <w:lvlText w:val=""/>
      <w:lvlJc w:val="left"/>
      <w:pPr>
        <w:ind w:left="800" w:hanging="400"/>
      </w:pPr>
      <w:rPr>
        <w:rFonts w:ascii="Wingdings" w:hAnsi="Wingdings" w:hint="default"/>
        <w:color w:val="A6A6A6" w:themeColor="background1" w:themeShade="A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384C0D1E"/>
    <w:multiLevelType w:val="hybridMultilevel"/>
    <w:tmpl w:val="4A7038E6"/>
    <w:lvl w:ilvl="0" w:tplc="41B2DEA8">
      <w:start w:val="1"/>
      <w:numFmt w:val="decimal"/>
      <w:pStyle w:val="TableTitleNumberingE"/>
      <w:lvlText w:val="Table %1."/>
      <w:lvlJc w:val="left"/>
      <w:pPr>
        <w:tabs>
          <w:tab w:val="num" w:pos="786"/>
        </w:tabs>
        <w:ind w:left="786"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3A3376B7"/>
    <w:multiLevelType w:val="hybridMultilevel"/>
    <w:tmpl w:val="626E94E6"/>
    <w:lvl w:ilvl="0" w:tplc="C15C8546">
      <w:start w:val="1"/>
      <w:numFmt w:val="bullet"/>
      <w:lvlText w:val=""/>
      <w:lvlJc w:val="left"/>
      <w:pPr>
        <w:ind w:left="800" w:hanging="400"/>
      </w:pPr>
      <w:rPr>
        <w:rFonts w:ascii="Wingdings" w:hAnsi="Wingdings" w:hint="default"/>
        <w:color w:val="A6A6A6" w:themeColor="background1" w:themeShade="A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44746C03"/>
    <w:multiLevelType w:val="hybridMultilevel"/>
    <w:tmpl w:val="FF90D024"/>
    <w:lvl w:ilvl="0" w:tplc="80166258">
      <w:start w:val="1"/>
      <w:numFmt w:val="bullet"/>
      <w:lvlText w:val="•"/>
      <w:lvlJc w:val="left"/>
      <w:pPr>
        <w:ind w:left="1677" w:hanging="400"/>
      </w:pPr>
      <w:rPr>
        <w:rFonts w:ascii="삼성긴고딕 Light" w:eastAsia="삼성긴고딕 Light" w:hAnsi="삼성긴고딕 Light" w:hint="eastAsia"/>
        <w:color w:val="A6A6A6" w:themeColor="background1" w:themeShade="A6"/>
      </w:rPr>
    </w:lvl>
    <w:lvl w:ilvl="1" w:tplc="04090003" w:tentative="1">
      <w:start w:val="1"/>
      <w:numFmt w:val="bullet"/>
      <w:lvlText w:val=""/>
      <w:lvlJc w:val="left"/>
      <w:pPr>
        <w:ind w:left="2077" w:hanging="400"/>
      </w:pPr>
      <w:rPr>
        <w:rFonts w:ascii="Wingdings" w:hAnsi="Wingdings" w:hint="default"/>
      </w:rPr>
    </w:lvl>
    <w:lvl w:ilvl="2" w:tplc="04090005" w:tentative="1">
      <w:start w:val="1"/>
      <w:numFmt w:val="bullet"/>
      <w:lvlText w:val=""/>
      <w:lvlJc w:val="left"/>
      <w:pPr>
        <w:ind w:left="2477" w:hanging="400"/>
      </w:pPr>
      <w:rPr>
        <w:rFonts w:ascii="Wingdings" w:hAnsi="Wingdings" w:hint="default"/>
      </w:rPr>
    </w:lvl>
    <w:lvl w:ilvl="3" w:tplc="04090001" w:tentative="1">
      <w:start w:val="1"/>
      <w:numFmt w:val="bullet"/>
      <w:lvlText w:val=""/>
      <w:lvlJc w:val="left"/>
      <w:pPr>
        <w:ind w:left="2877" w:hanging="400"/>
      </w:pPr>
      <w:rPr>
        <w:rFonts w:ascii="Wingdings" w:hAnsi="Wingdings" w:hint="default"/>
      </w:rPr>
    </w:lvl>
    <w:lvl w:ilvl="4" w:tplc="04090003" w:tentative="1">
      <w:start w:val="1"/>
      <w:numFmt w:val="bullet"/>
      <w:lvlText w:val=""/>
      <w:lvlJc w:val="left"/>
      <w:pPr>
        <w:ind w:left="3277" w:hanging="400"/>
      </w:pPr>
      <w:rPr>
        <w:rFonts w:ascii="Wingdings" w:hAnsi="Wingdings" w:hint="default"/>
      </w:rPr>
    </w:lvl>
    <w:lvl w:ilvl="5" w:tplc="04090005" w:tentative="1">
      <w:start w:val="1"/>
      <w:numFmt w:val="bullet"/>
      <w:lvlText w:val=""/>
      <w:lvlJc w:val="left"/>
      <w:pPr>
        <w:ind w:left="3677" w:hanging="400"/>
      </w:pPr>
      <w:rPr>
        <w:rFonts w:ascii="Wingdings" w:hAnsi="Wingdings" w:hint="default"/>
      </w:rPr>
    </w:lvl>
    <w:lvl w:ilvl="6" w:tplc="04090001" w:tentative="1">
      <w:start w:val="1"/>
      <w:numFmt w:val="bullet"/>
      <w:lvlText w:val=""/>
      <w:lvlJc w:val="left"/>
      <w:pPr>
        <w:ind w:left="4077" w:hanging="400"/>
      </w:pPr>
      <w:rPr>
        <w:rFonts w:ascii="Wingdings" w:hAnsi="Wingdings" w:hint="default"/>
      </w:rPr>
    </w:lvl>
    <w:lvl w:ilvl="7" w:tplc="04090003" w:tentative="1">
      <w:start w:val="1"/>
      <w:numFmt w:val="bullet"/>
      <w:lvlText w:val=""/>
      <w:lvlJc w:val="left"/>
      <w:pPr>
        <w:ind w:left="4477" w:hanging="400"/>
      </w:pPr>
      <w:rPr>
        <w:rFonts w:ascii="Wingdings" w:hAnsi="Wingdings" w:hint="default"/>
      </w:rPr>
    </w:lvl>
    <w:lvl w:ilvl="8" w:tplc="04090005" w:tentative="1">
      <w:start w:val="1"/>
      <w:numFmt w:val="bullet"/>
      <w:lvlText w:val=""/>
      <w:lvlJc w:val="left"/>
      <w:pPr>
        <w:ind w:left="4877" w:hanging="400"/>
      </w:pPr>
      <w:rPr>
        <w:rFonts w:ascii="Wingdings" w:hAnsi="Wingdings" w:hint="default"/>
      </w:rPr>
    </w:lvl>
  </w:abstractNum>
  <w:abstractNum w:abstractNumId="29" w15:restartNumberingAfterBreak="0">
    <w:nsid w:val="452B3D90"/>
    <w:multiLevelType w:val="hybridMultilevel"/>
    <w:tmpl w:val="531256FA"/>
    <w:lvl w:ilvl="0" w:tplc="0DB4FCFC">
      <w:start w:val="1"/>
      <w:numFmt w:val="bullet"/>
      <w:lvlText w:val=""/>
      <w:lvlJc w:val="left"/>
      <w:pPr>
        <w:ind w:left="800" w:hanging="400"/>
      </w:pPr>
      <w:rPr>
        <w:rFonts w:ascii="Wingdings" w:hAnsi="Wingdings" w:hint="default"/>
        <w:color w:val="A6A6A6" w:themeColor="background1" w:themeShade="A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478A3F55"/>
    <w:multiLevelType w:val="hybridMultilevel"/>
    <w:tmpl w:val="EA2E95F6"/>
    <w:lvl w:ilvl="0" w:tplc="A8A2D0F0">
      <w:start w:val="1"/>
      <w:numFmt w:val="decimal"/>
      <w:pStyle w:val="ChartTitleNumberingK"/>
      <w:lvlText w:val="그림 %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48AA59D5"/>
    <w:multiLevelType w:val="hybridMultilevel"/>
    <w:tmpl w:val="F3FA4C62"/>
    <w:lvl w:ilvl="0" w:tplc="B03EECFE">
      <w:start w:val="1"/>
      <w:numFmt w:val="bullet"/>
      <w:lvlText w:val="•"/>
      <w:lvlJc w:val="left"/>
      <w:pPr>
        <w:ind w:left="800" w:hanging="400"/>
      </w:pPr>
      <w:rPr>
        <w:rFonts w:ascii="Arial" w:eastAsia="-윤고딕340" w:hAnsi="Arial" w:hint="default"/>
        <w:color w:val="7F7F7F" w:themeColor="text1" w:themeTint="80"/>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48AB7AC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3" w15:restartNumberingAfterBreak="0">
    <w:nsid w:val="5414484D"/>
    <w:multiLevelType w:val="hybridMultilevel"/>
    <w:tmpl w:val="DCE4C33C"/>
    <w:lvl w:ilvl="0" w:tplc="4E08ED7A">
      <w:start w:val="1"/>
      <w:numFmt w:val="decimal"/>
      <w:lvlText w:val="표 %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54B03B5F"/>
    <w:multiLevelType w:val="hybridMultilevel"/>
    <w:tmpl w:val="C812DE6E"/>
    <w:lvl w:ilvl="0" w:tplc="D7E63BDC">
      <w:start w:val="1"/>
      <w:numFmt w:val="bullet"/>
      <w:lvlText w:val="•"/>
      <w:lvlJc w:val="left"/>
      <w:pPr>
        <w:ind w:left="800" w:hanging="400"/>
      </w:pPr>
      <w:rPr>
        <w:rFonts w:ascii="Arial" w:eastAsia="-윤고딕340" w:hAnsi="Arial" w:hint="default"/>
        <w:color w:val="7F7F7F" w:themeColor="text1" w:themeTint="80"/>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59DE7156"/>
    <w:multiLevelType w:val="hybridMultilevel"/>
    <w:tmpl w:val="472E2EAE"/>
    <w:lvl w:ilvl="0" w:tplc="47C829A6">
      <w:start w:val="1"/>
      <w:numFmt w:val="bullet"/>
      <w:lvlText w:val=""/>
      <w:lvlJc w:val="left"/>
      <w:pPr>
        <w:ind w:left="800" w:hanging="400"/>
      </w:pPr>
      <w:rPr>
        <w:rFonts w:ascii="Wingdings" w:eastAsia="-윤고딕340" w:hAnsi="Wingdings" w:hint="default"/>
        <w:b w:val="0"/>
        <w:i w:val="0"/>
        <w:color w:val="7F7F7F" w:themeColor="text1" w:themeTint="80"/>
        <w:spacing w:val="0"/>
        <w:w w:val="100"/>
        <w:kern w:val="2"/>
        <w:sz w:val="22"/>
        <w:szCs w:val="13"/>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5E3D0402"/>
    <w:multiLevelType w:val="hybridMultilevel"/>
    <w:tmpl w:val="2E027634"/>
    <w:lvl w:ilvl="0" w:tplc="2116ABBA">
      <w:start w:val="1"/>
      <w:numFmt w:val="bullet"/>
      <w:pStyle w:val="SummaryStyleK"/>
      <w:lvlText w:val="•"/>
      <w:lvlJc w:val="left"/>
      <w:pPr>
        <w:ind w:left="1200" w:hanging="400"/>
      </w:pPr>
      <w:rPr>
        <w:rFonts w:ascii="Arial" w:eastAsia="-윤고딕340" w:hAnsi="Arial" w:hint="default"/>
        <w:color w:val="7F7F7F" w:themeColor="text1" w:themeTint="80"/>
        <w:spacing w:val="0"/>
        <w:w w:val="100"/>
        <w:kern w:val="2"/>
        <w:sz w:val="24"/>
        <w:szCs w:val="13"/>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640C5BE5"/>
    <w:multiLevelType w:val="hybridMultilevel"/>
    <w:tmpl w:val="02782E10"/>
    <w:lvl w:ilvl="0" w:tplc="9B00B614">
      <w:start w:val="1"/>
      <w:numFmt w:val="decimal"/>
      <w:lvlText w:val="Table %1."/>
      <w:lvlJc w:val="left"/>
      <w:pPr>
        <w:ind w:left="684" w:hanging="400"/>
      </w:pPr>
      <w:rPr>
        <w:rFonts w:hint="eastAsia"/>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38" w15:restartNumberingAfterBreak="0">
    <w:nsid w:val="654E35C8"/>
    <w:multiLevelType w:val="hybridMultilevel"/>
    <w:tmpl w:val="0C5ECE88"/>
    <w:lvl w:ilvl="0" w:tplc="C0AE553E">
      <w:start w:val="1"/>
      <w:numFmt w:val="bullet"/>
      <w:lvlText w:val=""/>
      <w:lvlJc w:val="left"/>
      <w:pPr>
        <w:ind w:left="2400" w:hanging="400"/>
      </w:pPr>
      <w:rPr>
        <w:rFonts w:ascii="Wingdings" w:hAnsi="Wingdings" w:hint="default"/>
        <w:color w:val="A6A6A6" w:themeColor="background1" w:themeShade="A6"/>
      </w:rPr>
    </w:lvl>
    <w:lvl w:ilvl="1" w:tplc="04090003" w:tentative="1">
      <w:start w:val="1"/>
      <w:numFmt w:val="bullet"/>
      <w:lvlText w:val=""/>
      <w:lvlJc w:val="left"/>
      <w:pPr>
        <w:ind w:left="2800" w:hanging="400"/>
      </w:pPr>
      <w:rPr>
        <w:rFonts w:ascii="Wingdings" w:hAnsi="Wingdings" w:hint="default"/>
      </w:rPr>
    </w:lvl>
    <w:lvl w:ilvl="2" w:tplc="04090005" w:tentative="1">
      <w:start w:val="1"/>
      <w:numFmt w:val="bullet"/>
      <w:lvlText w:val=""/>
      <w:lvlJc w:val="left"/>
      <w:pPr>
        <w:ind w:left="3200" w:hanging="400"/>
      </w:pPr>
      <w:rPr>
        <w:rFonts w:ascii="Wingdings" w:hAnsi="Wingdings" w:hint="default"/>
      </w:rPr>
    </w:lvl>
    <w:lvl w:ilvl="3" w:tplc="04090001" w:tentative="1">
      <w:start w:val="1"/>
      <w:numFmt w:val="bullet"/>
      <w:lvlText w:val=""/>
      <w:lvlJc w:val="left"/>
      <w:pPr>
        <w:ind w:left="3600" w:hanging="400"/>
      </w:pPr>
      <w:rPr>
        <w:rFonts w:ascii="Wingdings" w:hAnsi="Wingdings" w:hint="default"/>
      </w:rPr>
    </w:lvl>
    <w:lvl w:ilvl="4" w:tplc="04090003" w:tentative="1">
      <w:start w:val="1"/>
      <w:numFmt w:val="bullet"/>
      <w:lvlText w:val=""/>
      <w:lvlJc w:val="left"/>
      <w:pPr>
        <w:ind w:left="4000" w:hanging="400"/>
      </w:pPr>
      <w:rPr>
        <w:rFonts w:ascii="Wingdings" w:hAnsi="Wingdings" w:hint="default"/>
      </w:rPr>
    </w:lvl>
    <w:lvl w:ilvl="5" w:tplc="04090005" w:tentative="1">
      <w:start w:val="1"/>
      <w:numFmt w:val="bullet"/>
      <w:lvlText w:val=""/>
      <w:lvlJc w:val="left"/>
      <w:pPr>
        <w:ind w:left="4400" w:hanging="400"/>
      </w:pPr>
      <w:rPr>
        <w:rFonts w:ascii="Wingdings" w:hAnsi="Wingdings" w:hint="default"/>
      </w:rPr>
    </w:lvl>
    <w:lvl w:ilvl="6" w:tplc="04090001" w:tentative="1">
      <w:start w:val="1"/>
      <w:numFmt w:val="bullet"/>
      <w:lvlText w:val=""/>
      <w:lvlJc w:val="left"/>
      <w:pPr>
        <w:ind w:left="4800" w:hanging="400"/>
      </w:pPr>
      <w:rPr>
        <w:rFonts w:ascii="Wingdings" w:hAnsi="Wingdings" w:hint="default"/>
      </w:rPr>
    </w:lvl>
    <w:lvl w:ilvl="7" w:tplc="04090003" w:tentative="1">
      <w:start w:val="1"/>
      <w:numFmt w:val="bullet"/>
      <w:lvlText w:val=""/>
      <w:lvlJc w:val="left"/>
      <w:pPr>
        <w:ind w:left="5200" w:hanging="400"/>
      </w:pPr>
      <w:rPr>
        <w:rFonts w:ascii="Wingdings" w:hAnsi="Wingdings" w:hint="default"/>
      </w:rPr>
    </w:lvl>
    <w:lvl w:ilvl="8" w:tplc="04090005" w:tentative="1">
      <w:start w:val="1"/>
      <w:numFmt w:val="bullet"/>
      <w:lvlText w:val=""/>
      <w:lvlJc w:val="left"/>
      <w:pPr>
        <w:ind w:left="5600" w:hanging="400"/>
      </w:pPr>
      <w:rPr>
        <w:rFonts w:ascii="Wingdings" w:hAnsi="Wingdings" w:hint="default"/>
      </w:rPr>
    </w:lvl>
  </w:abstractNum>
  <w:abstractNum w:abstractNumId="39" w15:restartNumberingAfterBreak="0">
    <w:nsid w:val="721F6774"/>
    <w:multiLevelType w:val="hybridMultilevel"/>
    <w:tmpl w:val="02B886BC"/>
    <w:lvl w:ilvl="0" w:tplc="41BE7D9C">
      <w:start w:val="1"/>
      <w:numFmt w:val="bullet"/>
      <w:lvlText w:val="•"/>
      <w:lvlJc w:val="left"/>
      <w:pPr>
        <w:ind w:left="800" w:hanging="400"/>
      </w:pPr>
      <w:rPr>
        <w:rFonts w:ascii="Arial" w:eastAsia="-윤고딕340" w:hAnsi="Arial" w:hint="default"/>
        <w:color w:val="7F7F7F" w:themeColor="text1" w:themeTint="80"/>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15:restartNumberingAfterBreak="0">
    <w:nsid w:val="75D53F7A"/>
    <w:multiLevelType w:val="hybridMultilevel"/>
    <w:tmpl w:val="5B66DACA"/>
    <w:lvl w:ilvl="0" w:tplc="30407D96">
      <w:start w:val="1"/>
      <w:numFmt w:val="bullet"/>
      <w:lvlText w:val=""/>
      <w:lvlJc w:val="left"/>
      <w:pPr>
        <w:ind w:left="992" w:hanging="708"/>
      </w:pPr>
      <w:rPr>
        <w:rFonts w:ascii="Wingdings 3" w:hAnsi="Wingdings 3" w:hint="default"/>
        <w:color w:val="FCAF17"/>
        <w:w w:val="100"/>
        <w:sz w:val="20"/>
        <w:szCs w:val="20"/>
      </w:rPr>
    </w:lvl>
    <w:lvl w:ilvl="1" w:tplc="04090003" w:tentative="1">
      <w:start w:val="1"/>
      <w:numFmt w:val="bullet"/>
      <w:lvlText w:val=""/>
      <w:lvlJc w:val="left"/>
      <w:pPr>
        <w:ind w:left="1597" w:hanging="400"/>
      </w:pPr>
      <w:rPr>
        <w:rFonts w:ascii="Wingdings" w:hAnsi="Wingdings" w:hint="default"/>
      </w:rPr>
    </w:lvl>
    <w:lvl w:ilvl="2" w:tplc="04090005" w:tentative="1">
      <w:start w:val="1"/>
      <w:numFmt w:val="bullet"/>
      <w:lvlText w:val=""/>
      <w:lvlJc w:val="left"/>
      <w:pPr>
        <w:ind w:left="1997" w:hanging="400"/>
      </w:pPr>
      <w:rPr>
        <w:rFonts w:ascii="Wingdings" w:hAnsi="Wingdings" w:hint="default"/>
      </w:rPr>
    </w:lvl>
    <w:lvl w:ilvl="3" w:tplc="04090001" w:tentative="1">
      <w:start w:val="1"/>
      <w:numFmt w:val="bullet"/>
      <w:lvlText w:val=""/>
      <w:lvlJc w:val="left"/>
      <w:pPr>
        <w:ind w:left="2397" w:hanging="400"/>
      </w:pPr>
      <w:rPr>
        <w:rFonts w:ascii="Wingdings" w:hAnsi="Wingdings" w:hint="default"/>
      </w:rPr>
    </w:lvl>
    <w:lvl w:ilvl="4" w:tplc="04090003" w:tentative="1">
      <w:start w:val="1"/>
      <w:numFmt w:val="bullet"/>
      <w:lvlText w:val=""/>
      <w:lvlJc w:val="left"/>
      <w:pPr>
        <w:ind w:left="2797" w:hanging="400"/>
      </w:pPr>
      <w:rPr>
        <w:rFonts w:ascii="Wingdings" w:hAnsi="Wingdings" w:hint="default"/>
      </w:rPr>
    </w:lvl>
    <w:lvl w:ilvl="5" w:tplc="04090005" w:tentative="1">
      <w:start w:val="1"/>
      <w:numFmt w:val="bullet"/>
      <w:lvlText w:val=""/>
      <w:lvlJc w:val="left"/>
      <w:pPr>
        <w:ind w:left="3197" w:hanging="400"/>
      </w:pPr>
      <w:rPr>
        <w:rFonts w:ascii="Wingdings" w:hAnsi="Wingdings" w:hint="default"/>
      </w:rPr>
    </w:lvl>
    <w:lvl w:ilvl="6" w:tplc="04090001" w:tentative="1">
      <w:start w:val="1"/>
      <w:numFmt w:val="bullet"/>
      <w:lvlText w:val=""/>
      <w:lvlJc w:val="left"/>
      <w:pPr>
        <w:ind w:left="3597" w:hanging="400"/>
      </w:pPr>
      <w:rPr>
        <w:rFonts w:ascii="Wingdings" w:hAnsi="Wingdings" w:hint="default"/>
      </w:rPr>
    </w:lvl>
    <w:lvl w:ilvl="7" w:tplc="04090003" w:tentative="1">
      <w:start w:val="1"/>
      <w:numFmt w:val="bullet"/>
      <w:lvlText w:val=""/>
      <w:lvlJc w:val="left"/>
      <w:pPr>
        <w:ind w:left="3997" w:hanging="400"/>
      </w:pPr>
      <w:rPr>
        <w:rFonts w:ascii="Wingdings" w:hAnsi="Wingdings" w:hint="default"/>
      </w:rPr>
    </w:lvl>
    <w:lvl w:ilvl="8" w:tplc="04090005" w:tentative="1">
      <w:start w:val="1"/>
      <w:numFmt w:val="bullet"/>
      <w:lvlText w:val=""/>
      <w:lvlJc w:val="left"/>
      <w:pPr>
        <w:ind w:left="4397" w:hanging="400"/>
      </w:pPr>
      <w:rPr>
        <w:rFonts w:ascii="Wingdings" w:hAnsi="Wingdings" w:hint="default"/>
      </w:rPr>
    </w:lvl>
  </w:abstractNum>
  <w:abstractNum w:abstractNumId="41" w15:restartNumberingAfterBreak="0">
    <w:nsid w:val="776119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0"/>
  </w:num>
  <w:num w:numId="2">
    <w:abstractNumId w:val="31"/>
  </w:num>
  <w:num w:numId="3">
    <w:abstractNumId w:val="14"/>
  </w:num>
  <w:num w:numId="4">
    <w:abstractNumId w:val="34"/>
  </w:num>
  <w:num w:numId="5">
    <w:abstractNumId w:val="21"/>
  </w:num>
  <w:num w:numId="6">
    <w:abstractNumId w:val="24"/>
  </w:num>
  <w:num w:numId="7">
    <w:abstractNumId w:val="10"/>
  </w:num>
  <w:num w:numId="8">
    <w:abstractNumId w:val="36"/>
  </w:num>
  <w:num w:numId="9">
    <w:abstractNumId w:val="37"/>
  </w:num>
  <w:num w:numId="10">
    <w:abstractNumId w:val="33"/>
  </w:num>
  <w:num w:numId="11">
    <w:abstractNumId w:val="39"/>
  </w:num>
  <w:num w:numId="12">
    <w:abstractNumId w:val="10"/>
  </w:num>
  <w:num w:numId="13">
    <w:abstractNumId w:val="31"/>
  </w:num>
  <w:num w:numId="14">
    <w:abstractNumId w:val="31"/>
  </w:num>
  <w:num w:numId="15">
    <w:abstractNumId w:val="14"/>
  </w:num>
  <w:num w:numId="16">
    <w:abstractNumId w:val="14"/>
  </w:num>
  <w:num w:numId="17">
    <w:abstractNumId w:val="14"/>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40"/>
  </w:num>
  <w:num w:numId="21">
    <w:abstractNumId w:val="22"/>
  </w:num>
  <w:num w:numId="22">
    <w:abstractNumId w:val="13"/>
  </w:num>
  <w:num w:numId="23">
    <w:abstractNumId w:val="40"/>
    <w:lvlOverride w:ilvl="0">
      <w:startOverride w:val="1"/>
    </w:lvlOverride>
  </w:num>
  <w:num w:numId="24">
    <w:abstractNumId w:val="41"/>
  </w:num>
  <w:num w:numId="25">
    <w:abstractNumId w:val="19"/>
  </w:num>
  <w:num w:numId="26">
    <w:abstractNumId w:val="17"/>
  </w:num>
  <w:num w:numId="27">
    <w:abstractNumId w:val="18"/>
  </w:num>
  <w:num w:numId="28">
    <w:abstractNumId w:val="9"/>
  </w:num>
  <w:num w:numId="29">
    <w:abstractNumId w:val="7"/>
  </w:num>
  <w:num w:numId="30">
    <w:abstractNumId w:val="6"/>
  </w:num>
  <w:num w:numId="31">
    <w:abstractNumId w:val="5"/>
  </w:num>
  <w:num w:numId="32">
    <w:abstractNumId w:val="4"/>
  </w:num>
  <w:num w:numId="33">
    <w:abstractNumId w:val="8"/>
  </w:num>
  <w:num w:numId="34">
    <w:abstractNumId w:val="3"/>
  </w:num>
  <w:num w:numId="35">
    <w:abstractNumId w:val="2"/>
  </w:num>
  <w:num w:numId="36">
    <w:abstractNumId w:val="1"/>
  </w:num>
  <w:num w:numId="37">
    <w:abstractNumId w:val="0"/>
  </w:num>
  <w:num w:numId="38">
    <w:abstractNumId w:val="29"/>
  </w:num>
  <w:num w:numId="39">
    <w:abstractNumId w:val="27"/>
  </w:num>
  <w:num w:numId="40">
    <w:abstractNumId w:val="25"/>
  </w:num>
  <w:num w:numId="41">
    <w:abstractNumId w:val="38"/>
  </w:num>
  <w:num w:numId="42">
    <w:abstractNumId w:val="32"/>
  </w:num>
  <w:num w:numId="43">
    <w:abstractNumId w:val="16"/>
  </w:num>
  <w:num w:numId="44">
    <w:abstractNumId w:val="30"/>
  </w:num>
  <w:num w:numId="45">
    <w:abstractNumId w:val="12"/>
  </w:num>
  <w:num w:numId="46">
    <w:abstractNumId w:val="28"/>
  </w:num>
  <w:num w:numId="47">
    <w:abstractNumId w:val="11"/>
  </w:num>
  <w:num w:numId="48">
    <w:abstractNumId w:val="35"/>
  </w:num>
  <w:num w:numId="49">
    <w:abstractNumId w:val="15"/>
  </w:num>
  <w:num w:numId="50">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8"/>
  <w:bordersDoNotSurroundHeader/>
  <w:bordersDoNotSurroundFooter/>
  <w:proofState w:spelling="clean"/>
  <w:attachedTemplate r:id="rId1"/>
  <w:linkStyles/>
  <w:defaultTabStop w:val="800"/>
  <w:displayHorizontalDrawingGridEvery w:val="0"/>
  <w:displayVerticalDrawingGridEvery w:val="2"/>
  <w:noPunctuationKerning/>
  <w:characterSpacingControl w:val="doNotCompress"/>
  <w:noLineBreaksAfter w:lang="ko-KR" w:val=" $%([\{£¥‘“〈《「『【〔＄（［｛￡￥￦"/>
  <w:noLineBreaksBefore w:lang="ko-KR" w:va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5B"/>
    <w:rsid w:val="000022E0"/>
    <w:rsid w:val="00003670"/>
    <w:rsid w:val="00006001"/>
    <w:rsid w:val="00006A56"/>
    <w:rsid w:val="00011E3B"/>
    <w:rsid w:val="000138DE"/>
    <w:rsid w:val="00014C64"/>
    <w:rsid w:val="00022AF6"/>
    <w:rsid w:val="0002444E"/>
    <w:rsid w:val="00027A34"/>
    <w:rsid w:val="00031405"/>
    <w:rsid w:val="00034D68"/>
    <w:rsid w:val="0004123C"/>
    <w:rsid w:val="000413F8"/>
    <w:rsid w:val="000473A3"/>
    <w:rsid w:val="0004772C"/>
    <w:rsid w:val="00053BC4"/>
    <w:rsid w:val="0006032C"/>
    <w:rsid w:val="00060A2F"/>
    <w:rsid w:val="00065928"/>
    <w:rsid w:val="00067B06"/>
    <w:rsid w:val="000725FC"/>
    <w:rsid w:val="00077550"/>
    <w:rsid w:val="000809E6"/>
    <w:rsid w:val="00081DA3"/>
    <w:rsid w:val="00083CC8"/>
    <w:rsid w:val="00091E5F"/>
    <w:rsid w:val="00092010"/>
    <w:rsid w:val="00092C68"/>
    <w:rsid w:val="0009417D"/>
    <w:rsid w:val="00095FF4"/>
    <w:rsid w:val="000965E4"/>
    <w:rsid w:val="00097871"/>
    <w:rsid w:val="00097FF9"/>
    <w:rsid w:val="000A09E4"/>
    <w:rsid w:val="000A6AD8"/>
    <w:rsid w:val="000A7A46"/>
    <w:rsid w:val="000B2B5B"/>
    <w:rsid w:val="000C20D8"/>
    <w:rsid w:val="000C70AB"/>
    <w:rsid w:val="000C78E6"/>
    <w:rsid w:val="000D0941"/>
    <w:rsid w:val="000D167F"/>
    <w:rsid w:val="000D3075"/>
    <w:rsid w:val="000D3AD0"/>
    <w:rsid w:val="000D4A70"/>
    <w:rsid w:val="000D7302"/>
    <w:rsid w:val="000E0568"/>
    <w:rsid w:val="000E182F"/>
    <w:rsid w:val="000E3465"/>
    <w:rsid w:val="000E5E5A"/>
    <w:rsid w:val="000F38F0"/>
    <w:rsid w:val="000F461D"/>
    <w:rsid w:val="00103E2F"/>
    <w:rsid w:val="001052FA"/>
    <w:rsid w:val="00107F50"/>
    <w:rsid w:val="001114AC"/>
    <w:rsid w:val="00113587"/>
    <w:rsid w:val="0011531E"/>
    <w:rsid w:val="00116E70"/>
    <w:rsid w:val="00125747"/>
    <w:rsid w:val="00127088"/>
    <w:rsid w:val="00127437"/>
    <w:rsid w:val="00130350"/>
    <w:rsid w:val="001311BA"/>
    <w:rsid w:val="00132090"/>
    <w:rsid w:val="00134CAD"/>
    <w:rsid w:val="00134DF1"/>
    <w:rsid w:val="00136D4F"/>
    <w:rsid w:val="00137299"/>
    <w:rsid w:val="0014181B"/>
    <w:rsid w:val="00142642"/>
    <w:rsid w:val="001426FC"/>
    <w:rsid w:val="00145A0B"/>
    <w:rsid w:val="001460B8"/>
    <w:rsid w:val="00152E81"/>
    <w:rsid w:val="00153064"/>
    <w:rsid w:val="001565D6"/>
    <w:rsid w:val="001566D6"/>
    <w:rsid w:val="00162CB3"/>
    <w:rsid w:val="0016402D"/>
    <w:rsid w:val="00167C9C"/>
    <w:rsid w:val="00170FE5"/>
    <w:rsid w:val="0017525B"/>
    <w:rsid w:val="001770D3"/>
    <w:rsid w:val="00180FD0"/>
    <w:rsid w:val="001824A7"/>
    <w:rsid w:val="00184D5A"/>
    <w:rsid w:val="001859D4"/>
    <w:rsid w:val="00185CAD"/>
    <w:rsid w:val="00190A14"/>
    <w:rsid w:val="0019232E"/>
    <w:rsid w:val="00193E20"/>
    <w:rsid w:val="00196360"/>
    <w:rsid w:val="001A0943"/>
    <w:rsid w:val="001A18A6"/>
    <w:rsid w:val="001A2758"/>
    <w:rsid w:val="001A2E37"/>
    <w:rsid w:val="001A44FE"/>
    <w:rsid w:val="001A4898"/>
    <w:rsid w:val="001A66D9"/>
    <w:rsid w:val="001B0AC0"/>
    <w:rsid w:val="001B137E"/>
    <w:rsid w:val="001B19C8"/>
    <w:rsid w:val="001B1EF9"/>
    <w:rsid w:val="001B2270"/>
    <w:rsid w:val="001B7873"/>
    <w:rsid w:val="001B78F0"/>
    <w:rsid w:val="001C287C"/>
    <w:rsid w:val="001D5F2F"/>
    <w:rsid w:val="001E1B80"/>
    <w:rsid w:val="001E1DDE"/>
    <w:rsid w:val="001E2129"/>
    <w:rsid w:val="001E2D9D"/>
    <w:rsid w:val="001E52AD"/>
    <w:rsid w:val="001E6883"/>
    <w:rsid w:val="001F16D5"/>
    <w:rsid w:val="001F2D1C"/>
    <w:rsid w:val="001F5E38"/>
    <w:rsid w:val="001F71F3"/>
    <w:rsid w:val="001F75B0"/>
    <w:rsid w:val="001F762E"/>
    <w:rsid w:val="001F76A2"/>
    <w:rsid w:val="00206B02"/>
    <w:rsid w:val="0020744E"/>
    <w:rsid w:val="002132ED"/>
    <w:rsid w:val="00214F67"/>
    <w:rsid w:val="00215AB5"/>
    <w:rsid w:val="00215FAB"/>
    <w:rsid w:val="00216B1B"/>
    <w:rsid w:val="00222ABF"/>
    <w:rsid w:val="00231C91"/>
    <w:rsid w:val="0023297F"/>
    <w:rsid w:val="00234AD5"/>
    <w:rsid w:val="0023691A"/>
    <w:rsid w:val="00240ABC"/>
    <w:rsid w:val="00240F1F"/>
    <w:rsid w:val="002451C7"/>
    <w:rsid w:val="00246CCD"/>
    <w:rsid w:val="00247084"/>
    <w:rsid w:val="00247448"/>
    <w:rsid w:val="00247B95"/>
    <w:rsid w:val="00257400"/>
    <w:rsid w:val="00257D69"/>
    <w:rsid w:val="00262666"/>
    <w:rsid w:val="0026554D"/>
    <w:rsid w:val="00265FCE"/>
    <w:rsid w:val="00274CDA"/>
    <w:rsid w:val="00280239"/>
    <w:rsid w:val="0028073B"/>
    <w:rsid w:val="00280E9C"/>
    <w:rsid w:val="00286A7E"/>
    <w:rsid w:val="00290446"/>
    <w:rsid w:val="00290D89"/>
    <w:rsid w:val="002912BA"/>
    <w:rsid w:val="00291CBB"/>
    <w:rsid w:val="00292038"/>
    <w:rsid w:val="002931A2"/>
    <w:rsid w:val="0029485F"/>
    <w:rsid w:val="00295991"/>
    <w:rsid w:val="002A1C56"/>
    <w:rsid w:val="002A2DE2"/>
    <w:rsid w:val="002A3F9D"/>
    <w:rsid w:val="002A7A57"/>
    <w:rsid w:val="002B05A5"/>
    <w:rsid w:val="002B09C0"/>
    <w:rsid w:val="002B59F3"/>
    <w:rsid w:val="002C05BF"/>
    <w:rsid w:val="002C0DE4"/>
    <w:rsid w:val="002C2248"/>
    <w:rsid w:val="002C26D4"/>
    <w:rsid w:val="002C4950"/>
    <w:rsid w:val="002D40A7"/>
    <w:rsid w:val="002D456A"/>
    <w:rsid w:val="002D5603"/>
    <w:rsid w:val="002E675C"/>
    <w:rsid w:val="002E7985"/>
    <w:rsid w:val="002F0727"/>
    <w:rsid w:val="002F4AD8"/>
    <w:rsid w:val="00301885"/>
    <w:rsid w:val="00304499"/>
    <w:rsid w:val="003069AF"/>
    <w:rsid w:val="003074A4"/>
    <w:rsid w:val="003120BD"/>
    <w:rsid w:val="00313D17"/>
    <w:rsid w:val="00314C48"/>
    <w:rsid w:val="00315E5F"/>
    <w:rsid w:val="00324A8B"/>
    <w:rsid w:val="00324C3A"/>
    <w:rsid w:val="00324FE1"/>
    <w:rsid w:val="00326FF6"/>
    <w:rsid w:val="00331090"/>
    <w:rsid w:val="00332CC8"/>
    <w:rsid w:val="00344E24"/>
    <w:rsid w:val="00345590"/>
    <w:rsid w:val="003473DE"/>
    <w:rsid w:val="00350F79"/>
    <w:rsid w:val="00351B02"/>
    <w:rsid w:val="00353922"/>
    <w:rsid w:val="00354D90"/>
    <w:rsid w:val="0036014F"/>
    <w:rsid w:val="00360B12"/>
    <w:rsid w:val="00360F8C"/>
    <w:rsid w:val="00361AB0"/>
    <w:rsid w:val="00361E73"/>
    <w:rsid w:val="0036429F"/>
    <w:rsid w:val="00366F3B"/>
    <w:rsid w:val="00370176"/>
    <w:rsid w:val="00370630"/>
    <w:rsid w:val="00371016"/>
    <w:rsid w:val="00371C29"/>
    <w:rsid w:val="00374FB7"/>
    <w:rsid w:val="00377C2D"/>
    <w:rsid w:val="00380123"/>
    <w:rsid w:val="00384989"/>
    <w:rsid w:val="00384BE0"/>
    <w:rsid w:val="0039208D"/>
    <w:rsid w:val="0039369D"/>
    <w:rsid w:val="003A2263"/>
    <w:rsid w:val="003A257E"/>
    <w:rsid w:val="003A5490"/>
    <w:rsid w:val="003B1DFD"/>
    <w:rsid w:val="003B345E"/>
    <w:rsid w:val="003B41CB"/>
    <w:rsid w:val="003B4B3E"/>
    <w:rsid w:val="003B5AC2"/>
    <w:rsid w:val="003B60E8"/>
    <w:rsid w:val="003C3B2D"/>
    <w:rsid w:val="003C6023"/>
    <w:rsid w:val="003C7FFD"/>
    <w:rsid w:val="003E01CD"/>
    <w:rsid w:val="003E04BD"/>
    <w:rsid w:val="003E0520"/>
    <w:rsid w:val="003E0B74"/>
    <w:rsid w:val="003E1D7C"/>
    <w:rsid w:val="003E27A6"/>
    <w:rsid w:val="003E51B8"/>
    <w:rsid w:val="003E692C"/>
    <w:rsid w:val="003E7AD4"/>
    <w:rsid w:val="003F2AD5"/>
    <w:rsid w:val="003F2BB5"/>
    <w:rsid w:val="003F697B"/>
    <w:rsid w:val="004006B2"/>
    <w:rsid w:val="00401E75"/>
    <w:rsid w:val="00404BF1"/>
    <w:rsid w:val="00404DD5"/>
    <w:rsid w:val="004127A4"/>
    <w:rsid w:val="004129BA"/>
    <w:rsid w:val="00413398"/>
    <w:rsid w:val="00420A33"/>
    <w:rsid w:val="00423844"/>
    <w:rsid w:val="0042494F"/>
    <w:rsid w:val="00426B6B"/>
    <w:rsid w:val="00433819"/>
    <w:rsid w:val="00435FE4"/>
    <w:rsid w:val="0044028D"/>
    <w:rsid w:val="00446492"/>
    <w:rsid w:val="00446BD7"/>
    <w:rsid w:val="004535CC"/>
    <w:rsid w:val="00460CC0"/>
    <w:rsid w:val="00461016"/>
    <w:rsid w:val="00466EB7"/>
    <w:rsid w:val="00467711"/>
    <w:rsid w:val="00473C50"/>
    <w:rsid w:val="00473E78"/>
    <w:rsid w:val="00474BEF"/>
    <w:rsid w:val="00483FF8"/>
    <w:rsid w:val="004904C6"/>
    <w:rsid w:val="00491B75"/>
    <w:rsid w:val="00494DCA"/>
    <w:rsid w:val="00495E69"/>
    <w:rsid w:val="00496EE7"/>
    <w:rsid w:val="004A08CE"/>
    <w:rsid w:val="004A0BA7"/>
    <w:rsid w:val="004A170D"/>
    <w:rsid w:val="004A37F0"/>
    <w:rsid w:val="004B2273"/>
    <w:rsid w:val="004B257C"/>
    <w:rsid w:val="004B45CE"/>
    <w:rsid w:val="004B46AF"/>
    <w:rsid w:val="004B6769"/>
    <w:rsid w:val="004B689E"/>
    <w:rsid w:val="004C078C"/>
    <w:rsid w:val="004C169B"/>
    <w:rsid w:val="004C58C3"/>
    <w:rsid w:val="004C74FB"/>
    <w:rsid w:val="004D0D25"/>
    <w:rsid w:val="004D1430"/>
    <w:rsid w:val="004D17A6"/>
    <w:rsid w:val="004D40D2"/>
    <w:rsid w:val="004D5CF7"/>
    <w:rsid w:val="004E3B84"/>
    <w:rsid w:val="004E649E"/>
    <w:rsid w:val="004E76E9"/>
    <w:rsid w:val="004E7B47"/>
    <w:rsid w:val="004F0918"/>
    <w:rsid w:val="004F13D8"/>
    <w:rsid w:val="00500FCF"/>
    <w:rsid w:val="00501E56"/>
    <w:rsid w:val="0050620C"/>
    <w:rsid w:val="00507C1F"/>
    <w:rsid w:val="00513538"/>
    <w:rsid w:val="005156BD"/>
    <w:rsid w:val="0051645C"/>
    <w:rsid w:val="005215A5"/>
    <w:rsid w:val="00523515"/>
    <w:rsid w:val="00523C73"/>
    <w:rsid w:val="00525278"/>
    <w:rsid w:val="00526B00"/>
    <w:rsid w:val="00530C05"/>
    <w:rsid w:val="005310D2"/>
    <w:rsid w:val="00531252"/>
    <w:rsid w:val="0053214F"/>
    <w:rsid w:val="00533311"/>
    <w:rsid w:val="005352E8"/>
    <w:rsid w:val="0053544D"/>
    <w:rsid w:val="00540E8B"/>
    <w:rsid w:val="0054195B"/>
    <w:rsid w:val="00541DD9"/>
    <w:rsid w:val="005428C6"/>
    <w:rsid w:val="005449C1"/>
    <w:rsid w:val="00544E72"/>
    <w:rsid w:val="00546D5F"/>
    <w:rsid w:val="00555ABA"/>
    <w:rsid w:val="00556E19"/>
    <w:rsid w:val="00562003"/>
    <w:rsid w:val="005622C3"/>
    <w:rsid w:val="00562E89"/>
    <w:rsid w:val="00563EE0"/>
    <w:rsid w:val="00570B88"/>
    <w:rsid w:val="005720F5"/>
    <w:rsid w:val="00575D72"/>
    <w:rsid w:val="00580005"/>
    <w:rsid w:val="00582A89"/>
    <w:rsid w:val="0058376D"/>
    <w:rsid w:val="00584B32"/>
    <w:rsid w:val="005852D8"/>
    <w:rsid w:val="00585722"/>
    <w:rsid w:val="0058653C"/>
    <w:rsid w:val="005870A8"/>
    <w:rsid w:val="00587E1E"/>
    <w:rsid w:val="00587F2F"/>
    <w:rsid w:val="00591C45"/>
    <w:rsid w:val="00597238"/>
    <w:rsid w:val="005A2E64"/>
    <w:rsid w:val="005A5101"/>
    <w:rsid w:val="005B0C35"/>
    <w:rsid w:val="005B2B3D"/>
    <w:rsid w:val="005B4243"/>
    <w:rsid w:val="005B5745"/>
    <w:rsid w:val="005B6380"/>
    <w:rsid w:val="005B7E1C"/>
    <w:rsid w:val="005C02AC"/>
    <w:rsid w:val="005C1578"/>
    <w:rsid w:val="005D1265"/>
    <w:rsid w:val="005D4AFB"/>
    <w:rsid w:val="005D6E6B"/>
    <w:rsid w:val="005E0338"/>
    <w:rsid w:val="005E3B36"/>
    <w:rsid w:val="005E4E95"/>
    <w:rsid w:val="005E5938"/>
    <w:rsid w:val="005F24E1"/>
    <w:rsid w:val="005F4650"/>
    <w:rsid w:val="005F527D"/>
    <w:rsid w:val="00602DE9"/>
    <w:rsid w:val="006069B0"/>
    <w:rsid w:val="0061106D"/>
    <w:rsid w:val="00611B6D"/>
    <w:rsid w:val="00614420"/>
    <w:rsid w:val="0062068C"/>
    <w:rsid w:val="0062126A"/>
    <w:rsid w:val="00621E3A"/>
    <w:rsid w:val="006222E5"/>
    <w:rsid w:val="0062487E"/>
    <w:rsid w:val="00630FFA"/>
    <w:rsid w:val="00634C29"/>
    <w:rsid w:val="00635C10"/>
    <w:rsid w:val="006377A9"/>
    <w:rsid w:val="00640FD3"/>
    <w:rsid w:val="0064388E"/>
    <w:rsid w:val="006438AA"/>
    <w:rsid w:val="006452B3"/>
    <w:rsid w:val="00645F6D"/>
    <w:rsid w:val="00650F53"/>
    <w:rsid w:val="006521E5"/>
    <w:rsid w:val="006523D8"/>
    <w:rsid w:val="00655E35"/>
    <w:rsid w:val="006621DC"/>
    <w:rsid w:val="006667A8"/>
    <w:rsid w:val="00673F14"/>
    <w:rsid w:val="0068116C"/>
    <w:rsid w:val="00681688"/>
    <w:rsid w:val="00681746"/>
    <w:rsid w:val="00683963"/>
    <w:rsid w:val="0068619A"/>
    <w:rsid w:val="00686524"/>
    <w:rsid w:val="006875C4"/>
    <w:rsid w:val="00696A26"/>
    <w:rsid w:val="00696AC6"/>
    <w:rsid w:val="006A00B0"/>
    <w:rsid w:val="006A3F05"/>
    <w:rsid w:val="006A679F"/>
    <w:rsid w:val="006A6C76"/>
    <w:rsid w:val="006B0623"/>
    <w:rsid w:val="006B27F9"/>
    <w:rsid w:val="006B52E8"/>
    <w:rsid w:val="006C0FC9"/>
    <w:rsid w:val="006C1BE3"/>
    <w:rsid w:val="006C2609"/>
    <w:rsid w:val="006C4248"/>
    <w:rsid w:val="006C5148"/>
    <w:rsid w:val="006D0B56"/>
    <w:rsid w:val="006D193A"/>
    <w:rsid w:val="006D1AE6"/>
    <w:rsid w:val="006D409B"/>
    <w:rsid w:val="006D41D8"/>
    <w:rsid w:val="006E4F37"/>
    <w:rsid w:val="006E540C"/>
    <w:rsid w:val="006F3F79"/>
    <w:rsid w:val="006F7A19"/>
    <w:rsid w:val="006F7AC0"/>
    <w:rsid w:val="00701CDB"/>
    <w:rsid w:val="0070219D"/>
    <w:rsid w:val="00702E2F"/>
    <w:rsid w:val="007031D2"/>
    <w:rsid w:val="00703763"/>
    <w:rsid w:val="007054E4"/>
    <w:rsid w:val="00707B1C"/>
    <w:rsid w:val="00712B53"/>
    <w:rsid w:val="0071479B"/>
    <w:rsid w:val="007148A3"/>
    <w:rsid w:val="00714F0A"/>
    <w:rsid w:val="00716EFE"/>
    <w:rsid w:val="00717911"/>
    <w:rsid w:val="007237D8"/>
    <w:rsid w:val="0072730C"/>
    <w:rsid w:val="00727310"/>
    <w:rsid w:val="007322B8"/>
    <w:rsid w:val="00734271"/>
    <w:rsid w:val="00734D68"/>
    <w:rsid w:val="00735C5F"/>
    <w:rsid w:val="00741EDC"/>
    <w:rsid w:val="00743B28"/>
    <w:rsid w:val="007452DD"/>
    <w:rsid w:val="0074603B"/>
    <w:rsid w:val="007463B8"/>
    <w:rsid w:val="007469D1"/>
    <w:rsid w:val="0075041C"/>
    <w:rsid w:val="0075311A"/>
    <w:rsid w:val="00753474"/>
    <w:rsid w:val="00756B46"/>
    <w:rsid w:val="00756FD9"/>
    <w:rsid w:val="007571F6"/>
    <w:rsid w:val="007614F8"/>
    <w:rsid w:val="00762C64"/>
    <w:rsid w:val="00764CB4"/>
    <w:rsid w:val="0076693C"/>
    <w:rsid w:val="0077422A"/>
    <w:rsid w:val="00782B41"/>
    <w:rsid w:val="007839C4"/>
    <w:rsid w:val="00786A5B"/>
    <w:rsid w:val="00787360"/>
    <w:rsid w:val="0079404D"/>
    <w:rsid w:val="00796C9B"/>
    <w:rsid w:val="007A2343"/>
    <w:rsid w:val="007A74AF"/>
    <w:rsid w:val="007A754F"/>
    <w:rsid w:val="007B13F9"/>
    <w:rsid w:val="007B142B"/>
    <w:rsid w:val="007B2A4D"/>
    <w:rsid w:val="007B397D"/>
    <w:rsid w:val="007B4B83"/>
    <w:rsid w:val="007B5B00"/>
    <w:rsid w:val="007C08CC"/>
    <w:rsid w:val="007C1A91"/>
    <w:rsid w:val="007C3B33"/>
    <w:rsid w:val="007C506C"/>
    <w:rsid w:val="007C7290"/>
    <w:rsid w:val="007D0771"/>
    <w:rsid w:val="007D3046"/>
    <w:rsid w:val="007D3DB6"/>
    <w:rsid w:val="007D516C"/>
    <w:rsid w:val="007E2954"/>
    <w:rsid w:val="007E3B5E"/>
    <w:rsid w:val="007E3EEC"/>
    <w:rsid w:val="007E4AAD"/>
    <w:rsid w:val="007E57AE"/>
    <w:rsid w:val="007F1BEB"/>
    <w:rsid w:val="007F2F88"/>
    <w:rsid w:val="007F3658"/>
    <w:rsid w:val="007F411C"/>
    <w:rsid w:val="007F44B5"/>
    <w:rsid w:val="007F5E01"/>
    <w:rsid w:val="00802E9D"/>
    <w:rsid w:val="00804483"/>
    <w:rsid w:val="00804F2C"/>
    <w:rsid w:val="0080674A"/>
    <w:rsid w:val="00806BC5"/>
    <w:rsid w:val="00810165"/>
    <w:rsid w:val="00810EC0"/>
    <w:rsid w:val="00810EE8"/>
    <w:rsid w:val="008140CF"/>
    <w:rsid w:val="0081434D"/>
    <w:rsid w:val="00814E54"/>
    <w:rsid w:val="008158CD"/>
    <w:rsid w:val="008168C8"/>
    <w:rsid w:val="00820480"/>
    <w:rsid w:val="00822F13"/>
    <w:rsid w:val="008236D2"/>
    <w:rsid w:val="0082499B"/>
    <w:rsid w:val="00826522"/>
    <w:rsid w:val="00826996"/>
    <w:rsid w:val="00827F14"/>
    <w:rsid w:val="0083111C"/>
    <w:rsid w:val="00831766"/>
    <w:rsid w:val="00835D9A"/>
    <w:rsid w:val="008360F0"/>
    <w:rsid w:val="00843367"/>
    <w:rsid w:val="00843B05"/>
    <w:rsid w:val="0084415B"/>
    <w:rsid w:val="008446CD"/>
    <w:rsid w:val="008457E1"/>
    <w:rsid w:val="00852887"/>
    <w:rsid w:val="00854A39"/>
    <w:rsid w:val="00855C86"/>
    <w:rsid w:val="008562E2"/>
    <w:rsid w:val="008611F1"/>
    <w:rsid w:val="0086188F"/>
    <w:rsid w:val="00865F45"/>
    <w:rsid w:val="0086704A"/>
    <w:rsid w:val="00873CD7"/>
    <w:rsid w:val="00875C3E"/>
    <w:rsid w:val="0088163D"/>
    <w:rsid w:val="00882793"/>
    <w:rsid w:val="008828E4"/>
    <w:rsid w:val="00887DA2"/>
    <w:rsid w:val="00891785"/>
    <w:rsid w:val="00894176"/>
    <w:rsid w:val="00895DF0"/>
    <w:rsid w:val="008A2079"/>
    <w:rsid w:val="008A5167"/>
    <w:rsid w:val="008B0AF4"/>
    <w:rsid w:val="008B2998"/>
    <w:rsid w:val="008B3347"/>
    <w:rsid w:val="008B3BD4"/>
    <w:rsid w:val="008B3D00"/>
    <w:rsid w:val="008B3DBA"/>
    <w:rsid w:val="008B3F10"/>
    <w:rsid w:val="008B73E7"/>
    <w:rsid w:val="008C2162"/>
    <w:rsid w:val="008C4CFB"/>
    <w:rsid w:val="008D04E2"/>
    <w:rsid w:val="008D47E1"/>
    <w:rsid w:val="008E3E62"/>
    <w:rsid w:val="008E56E3"/>
    <w:rsid w:val="008E667C"/>
    <w:rsid w:val="008F0CB0"/>
    <w:rsid w:val="008F111D"/>
    <w:rsid w:val="008F11AA"/>
    <w:rsid w:val="008F3CB7"/>
    <w:rsid w:val="008F5B2E"/>
    <w:rsid w:val="008F6830"/>
    <w:rsid w:val="0090268B"/>
    <w:rsid w:val="00905499"/>
    <w:rsid w:val="0090654C"/>
    <w:rsid w:val="0090721D"/>
    <w:rsid w:val="009154AE"/>
    <w:rsid w:val="0093052C"/>
    <w:rsid w:val="00932E61"/>
    <w:rsid w:val="00935CA9"/>
    <w:rsid w:val="00942437"/>
    <w:rsid w:val="00946CE8"/>
    <w:rsid w:val="00950939"/>
    <w:rsid w:val="0095141F"/>
    <w:rsid w:val="0095258E"/>
    <w:rsid w:val="009541E5"/>
    <w:rsid w:val="009623F5"/>
    <w:rsid w:val="00962AB8"/>
    <w:rsid w:val="00963FBC"/>
    <w:rsid w:val="00973578"/>
    <w:rsid w:val="009740E6"/>
    <w:rsid w:val="009748AF"/>
    <w:rsid w:val="00975707"/>
    <w:rsid w:val="0097593F"/>
    <w:rsid w:val="00976FA1"/>
    <w:rsid w:val="00980A09"/>
    <w:rsid w:val="00982A14"/>
    <w:rsid w:val="00983246"/>
    <w:rsid w:val="009840CF"/>
    <w:rsid w:val="00985F8F"/>
    <w:rsid w:val="009869A7"/>
    <w:rsid w:val="00987055"/>
    <w:rsid w:val="00990CD0"/>
    <w:rsid w:val="00995A61"/>
    <w:rsid w:val="009A311A"/>
    <w:rsid w:val="009A3DC9"/>
    <w:rsid w:val="009A3EE8"/>
    <w:rsid w:val="009A5EB7"/>
    <w:rsid w:val="009A78E1"/>
    <w:rsid w:val="009B4AB1"/>
    <w:rsid w:val="009B5438"/>
    <w:rsid w:val="009B64D6"/>
    <w:rsid w:val="009C37B0"/>
    <w:rsid w:val="009C38E6"/>
    <w:rsid w:val="009C3E3E"/>
    <w:rsid w:val="009C6548"/>
    <w:rsid w:val="009C6B16"/>
    <w:rsid w:val="009C7E25"/>
    <w:rsid w:val="009D201C"/>
    <w:rsid w:val="009D2FCD"/>
    <w:rsid w:val="009D387B"/>
    <w:rsid w:val="009E1968"/>
    <w:rsid w:val="009E1F3C"/>
    <w:rsid w:val="009E5897"/>
    <w:rsid w:val="009E62BE"/>
    <w:rsid w:val="009F4304"/>
    <w:rsid w:val="009F4663"/>
    <w:rsid w:val="00A0044A"/>
    <w:rsid w:val="00A02D43"/>
    <w:rsid w:val="00A0367D"/>
    <w:rsid w:val="00A03D7E"/>
    <w:rsid w:val="00A0515E"/>
    <w:rsid w:val="00A061D5"/>
    <w:rsid w:val="00A1080C"/>
    <w:rsid w:val="00A132A8"/>
    <w:rsid w:val="00A134FD"/>
    <w:rsid w:val="00A1638C"/>
    <w:rsid w:val="00A16695"/>
    <w:rsid w:val="00A16F61"/>
    <w:rsid w:val="00A20E7E"/>
    <w:rsid w:val="00A23C4C"/>
    <w:rsid w:val="00A24983"/>
    <w:rsid w:val="00A327C5"/>
    <w:rsid w:val="00A43A0C"/>
    <w:rsid w:val="00A46A09"/>
    <w:rsid w:val="00A52418"/>
    <w:rsid w:val="00A52BF7"/>
    <w:rsid w:val="00A60968"/>
    <w:rsid w:val="00A6197F"/>
    <w:rsid w:val="00A61DC9"/>
    <w:rsid w:val="00A64F2B"/>
    <w:rsid w:val="00A67AE2"/>
    <w:rsid w:val="00A74DD0"/>
    <w:rsid w:val="00A77A6D"/>
    <w:rsid w:val="00A77F2F"/>
    <w:rsid w:val="00A82AC0"/>
    <w:rsid w:val="00A85228"/>
    <w:rsid w:val="00A929F1"/>
    <w:rsid w:val="00A953C8"/>
    <w:rsid w:val="00AA0E83"/>
    <w:rsid w:val="00AA0FE3"/>
    <w:rsid w:val="00AA14E0"/>
    <w:rsid w:val="00AA424F"/>
    <w:rsid w:val="00AA6117"/>
    <w:rsid w:val="00AB10D4"/>
    <w:rsid w:val="00AB58CD"/>
    <w:rsid w:val="00AB6AAB"/>
    <w:rsid w:val="00AB7D5E"/>
    <w:rsid w:val="00AC0566"/>
    <w:rsid w:val="00AC2DE8"/>
    <w:rsid w:val="00AC35EF"/>
    <w:rsid w:val="00AC7C29"/>
    <w:rsid w:val="00AD010C"/>
    <w:rsid w:val="00AD2A76"/>
    <w:rsid w:val="00AD3ECE"/>
    <w:rsid w:val="00AD5439"/>
    <w:rsid w:val="00AD5548"/>
    <w:rsid w:val="00AD594E"/>
    <w:rsid w:val="00AE54CB"/>
    <w:rsid w:val="00AF1768"/>
    <w:rsid w:val="00AF3ED2"/>
    <w:rsid w:val="00AF5E14"/>
    <w:rsid w:val="00AF611B"/>
    <w:rsid w:val="00B00258"/>
    <w:rsid w:val="00B00984"/>
    <w:rsid w:val="00B02D44"/>
    <w:rsid w:val="00B06C7A"/>
    <w:rsid w:val="00B12905"/>
    <w:rsid w:val="00B15F26"/>
    <w:rsid w:val="00B2148D"/>
    <w:rsid w:val="00B26445"/>
    <w:rsid w:val="00B347B7"/>
    <w:rsid w:val="00B34F35"/>
    <w:rsid w:val="00B3658A"/>
    <w:rsid w:val="00B366D2"/>
    <w:rsid w:val="00B37BCE"/>
    <w:rsid w:val="00B37D70"/>
    <w:rsid w:val="00B37E53"/>
    <w:rsid w:val="00B41377"/>
    <w:rsid w:val="00B42A8E"/>
    <w:rsid w:val="00B4382A"/>
    <w:rsid w:val="00B45825"/>
    <w:rsid w:val="00B46883"/>
    <w:rsid w:val="00B47BDC"/>
    <w:rsid w:val="00B47DD6"/>
    <w:rsid w:val="00B47FB3"/>
    <w:rsid w:val="00B51A98"/>
    <w:rsid w:val="00B57A98"/>
    <w:rsid w:val="00B60F82"/>
    <w:rsid w:val="00B6113E"/>
    <w:rsid w:val="00B67001"/>
    <w:rsid w:val="00B76E72"/>
    <w:rsid w:val="00B81F76"/>
    <w:rsid w:val="00B855EA"/>
    <w:rsid w:val="00B92C9B"/>
    <w:rsid w:val="00B9473D"/>
    <w:rsid w:val="00B956F1"/>
    <w:rsid w:val="00B96110"/>
    <w:rsid w:val="00B97AB0"/>
    <w:rsid w:val="00BA0F5B"/>
    <w:rsid w:val="00BA2255"/>
    <w:rsid w:val="00BA244E"/>
    <w:rsid w:val="00BA53A7"/>
    <w:rsid w:val="00BA5490"/>
    <w:rsid w:val="00BA7BEE"/>
    <w:rsid w:val="00BB77C5"/>
    <w:rsid w:val="00BC089E"/>
    <w:rsid w:val="00BC0C9E"/>
    <w:rsid w:val="00BC38A4"/>
    <w:rsid w:val="00BC6B43"/>
    <w:rsid w:val="00BD200B"/>
    <w:rsid w:val="00BD4D09"/>
    <w:rsid w:val="00BE5124"/>
    <w:rsid w:val="00BF0CCA"/>
    <w:rsid w:val="00BF19CD"/>
    <w:rsid w:val="00BF265A"/>
    <w:rsid w:val="00BF3474"/>
    <w:rsid w:val="00BF4E30"/>
    <w:rsid w:val="00BF55E6"/>
    <w:rsid w:val="00BF71BD"/>
    <w:rsid w:val="00BF746E"/>
    <w:rsid w:val="00C023DB"/>
    <w:rsid w:val="00C02A76"/>
    <w:rsid w:val="00C03550"/>
    <w:rsid w:val="00C055DC"/>
    <w:rsid w:val="00C068C5"/>
    <w:rsid w:val="00C11867"/>
    <w:rsid w:val="00C14069"/>
    <w:rsid w:val="00C14877"/>
    <w:rsid w:val="00C14A67"/>
    <w:rsid w:val="00C25829"/>
    <w:rsid w:val="00C259F5"/>
    <w:rsid w:val="00C25D2D"/>
    <w:rsid w:val="00C3302D"/>
    <w:rsid w:val="00C41C9E"/>
    <w:rsid w:val="00C50D26"/>
    <w:rsid w:val="00C55A2E"/>
    <w:rsid w:val="00C57875"/>
    <w:rsid w:val="00C6178E"/>
    <w:rsid w:val="00C638AF"/>
    <w:rsid w:val="00C652B4"/>
    <w:rsid w:val="00C671CC"/>
    <w:rsid w:val="00C7011C"/>
    <w:rsid w:val="00C715E9"/>
    <w:rsid w:val="00C7303D"/>
    <w:rsid w:val="00C75CA5"/>
    <w:rsid w:val="00C806D1"/>
    <w:rsid w:val="00C83B6A"/>
    <w:rsid w:val="00C844A9"/>
    <w:rsid w:val="00C847FF"/>
    <w:rsid w:val="00C84C47"/>
    <w:rsid w:val="00C85219"/>
    <w:rsid w:val="00C85A15"/>
    <w:rsid w:val="00C909D2"/>
    <w:rsid w:val="00C90B19"/>
    <w:rsid w:val="00C91D32"/>
    <w:rsid w:val="00C92715"/>
    <w:rsid w:val="00C945AA"/>
    <w:rsid w:val="00C96F08"/>
    <w:rsid w:val="00CA00C1"/>
    <w:rsid w:val="00CA28CE"/>
    <w:rsid w:val="00CA392C"/>
    <w:rsid w:val="00CA679A"/>
    <w:rsid w:val="00CB0018"/>
    <w:rsid w:val="00CB11B1"/>
    <w:rsid w:val="00CB12EB"/>
    <w:rsid w:val="00CB1C77"/>
    <w:rsid w:val="00CB37CC"/>
    <w:rsid w:val="00CB4821"/>
    <w:rsid w:val="00CB4C74"/>
    <w:rsid w:val="00CC114C"/>
    <w:rsid w:val="00CD27D0"/>
    <w:rsid w:val="00CD37F9"/>
    <w:rsid w:val="00CD4779"/>
    <w:rsid w:val="00CD5EB5"/>
    <w:rsid w:val="00CD6153"/>
    <w:rsid w:val="00CE0C1E"/>
    <w:rsid w:val="00CE4EAD"/>
    <w:rsid w:val="00CE508F"/>
    <w:rsid w:val="00CF06B3"/>
    <w:rsid w:val="00CF4A37"/>
    <w:rsid w:val="00CF7083"/>
    <w:rsid w:val="00D03549"/>
    <w:rsid w:val="00D03649"/>
    <w:rsid w:val="00D1143C"/>
    <w:rsid w:val="00D14CA6"/>
    <w:rsid w:val="00D16076"/>
    <w:rsid w:val="00D20389"/>
    <w:rsid w:val="00D20440"/>
    <w:rsid w:val="00D20A31"/>
    <w:rsid w:val="00D2143A"/>
    <w:rsid w:val="00D21B1D"/>
    <w:rsid w:val="00D2284C"/>
    <w:rsid w:val="00D26604"/>
    <w:rsid w:val="00D30423"/>
    <w:rsid w:val="00D33214"/>
    <w:rsid w:val="00D368CF"/>
    <w:rsid w:val="00D37E85"/>
    <w:rsid w:val="00D407B6"/>
    <w:rsid w:val="00D4151C"/>
    <w:rsid w:val="00D440A0"/>
    <w:rsid w:val="00D51BD0"/>
    <w:rsid w:val="00D54F75"/>
    <w:rsid w:val="00D62B54"/>
    <w:rsid w:val="00D654F6"/>
    <w:rsid w:val="00D65E5F"/>
    <w:rsid w:val="00D672F9"/>
    <w:rsid w:val="00D71BDE"/>
    <w:rsid w:val="00D73ADC"/>
    <w:rsid w:val="00D743A9"/>
    <w:rsid w:val="00D76947"/>
    <w:rsid w:val="00D801EC"/>
    <w:rsid w:val="00D82E71"/>
    <w:rsid w:val="00D83BC3"/>
    <w:rsid w:val="00D86E51"/>
    <w:rsid w:val="00D904D6"/>
    <w:rsid w:val="00D9360C"/>
    <w:rsid w:val="00D94883"/>
    <w:rsid w:val="00D970E1"/>
    <w:rsid w:val="00DA0393"/>
    <w:rsid w:val="00DA3FF4"/>
    <w:rsid w:val="00DA42E8"/>
    <w:rsid w:val="00DA76F4"/>
    <w:rsid w:val="00DB36F0"/>
    <w:rsid w:val="00DB3BFD"/>
    <w:rsid w:val="00DB723A"/>
    <w:rsid w:val="00DC0E3C"/>
    <w:rsid w:val="00DC30DA"/>
    <w:rsid w:val="00DC7581"/>
    <w:rsid w:val="00DD06C2"/>
    <w:rsid w:val="00DD0813"/>
    <w:rsid w:val="00DD50F8"/>
    <w:rsid w:val="00DD53C8"/>
    <w:rsid w:val="00DE4DC6"/>
    <w:rsid w:val="00DE6784"/>
    <w:rsid w:val="00DF01E0"/>
    <w:rsid w:val="00DF0E66"/>
    <w:rsid w:val="00DF19CB"/>
    <w:rsid w:val="00DF21D5"/>
    <w:rsid w:val="00DF2E08"/>
    <w:rsid w:val="00E04A35"/>
    <w:rsid w:val="00E04EE0"/>
    <w:rsid w:val="00E06A08"/>
    <w:rsid w:val="00E10C91"/>
    <w:rsid w:val="00E16782"/>
    <w:rsid w:val="00E214B6"/>
    <w:rsid w:val="00E21608"/>
    <w:rsid w:val="00E22A11"/>
    <w:rsid w:val="00E258C7"/>
    <w:rsid w:val="00E2750A"/>
    <w:rsid w:val="00E30BA9"/>
    <w:rsid w:val="00E31665"/>
    <w:rsid w:val="00E31898"/>
    <w:rsid w:val="00E32036"/>
    <w:rsid w:val="00E3270B"/>
    <w:rsid w:val="00E328F8"/>
    <w:rsid w:val="00E33532"/>
    <w:rsid w:val="00E40E70"/>
    <w:rsid w:val="00E4445E"/>
    <w:rsid w:val="00E45B25"/>
    <w:rsid w:val="00E45BA1"/>
    <w:rsid w:val="00E478F9"/>
    <w:rsid w:val="00E51FE1"/>
    <w:rsid w:val="00E553A8"/>
    <w:rsid w:val="00E5732D"/>
    <w:rsid w:val="00E60D20"/>
    <w:rsid w:val="00E65471"/>
    <w:rsid w:val="00E66820"/>
    <w:rsid w:val="00E70776"/>
    <w:rsid w:val="00E71843"/>
    <w:rsid w:val="00E73A4A"/>
    <w:rsid w:val="00E755C3"/>
    <w:rsid w:val="00E77FE8"/>
    <w:rsid w:val="00E8006D"/>
    <w:rsid w:val="00E809C9"/>
    <w:rsid w:val="00E83BE1"/>
    <w:rsid w:val="00E90FEA"/>
    <w:rsid w:val="00E94A33"/>
    <w:rsid w:val="00E96615"/>
    <w:rsid w:val="00E96DC9"/>
    <w:rsid w:val="00EA0CE5"/>
    <w:rsid w:val="00EA231C"/>
    <w:rsid w:val="00EB4422"/>
    <w:rsid w:val="00EB45DD"/>
    <w:rsid w:val="00EB4E10"/>
    <w:rsid w:val="00EB4ED9"/>
    <w:rsid w:val="00EB5818"/>
    <w:rsid w:val="00EC404B"/>
    <w:rsid w:val="00EC52A3"/>
    <w:rsid w:val="00EC65F1"/>
    <w:rsid w:val="00EC7E39"/>
    <w:rsid w:val="00ED25F3"/>
    <w:rsid w:val="00ED5BFE"/>
    <w:rsid w:val="00EE3EA9"/>
    <w:rsid w:val="00EE4F26"/>
    <w:rsid w:val="00EF2ED4"/>
    <w:rsid w:val="00EF3645"/>
    <w:rsid w:val="00EF4669"/>
    <w:rsid w:val="00EF5723"/>
    <w:rsid w:val="00EF79AE"/>
    <w:rsid w:val="00F12CDD"/>
    <w:rsid w:val="00F149FF"/>
    <w:rsid w:val="00F22BEF"/>
    <w:rsid w:val="00F23879"/>
    <w:rsid w:val="00F24477"/>
    <w:rsid w:val="00F270A8"/>
    <w:rsid w:val="00F304C0"/>
    <w:rsid w:val="00F30E56"/>
    <w:rsid w:val="00F34AB6"/>
    <w:rsid w:val="00F36F74"/>
    <w:rsid w:val="00F41183"/>
    <w:rsid w:val="00F42255"/>
    <w:rsid w:val="00F435E6"/>
    <w:rsid w:val="00F43986"/>
    <w:rsid w:val="00F4436E"/>
    <w:rsid w:val="00F5069F"/>
    <w:rsid w:val="00F522AD"/>
    <w:rsid w:val="00F54045"/>
    <w:rsid w:val="00F60B54"/>
    <w:rsid w:val="00F63B9C"/>
    <w:rsid w:val="00F64A9B"/>
    <w:rsid w:val="00F652D1"/>
    <w:rsid w:val="00F663E0"/>
    <w:rsid w:val="00F67051"/>
    <w:rsid w:val="00F715FA"/>
    <w:rsid w:val="00F76CB9"/>
    <w:rsid w:val="00F84AFA"/>
    <w:rsid w:val="00F86553"/>
    <w:rsid w:val="00F935B6"/>
    <w:rsid w:val="00F9402B"/>
    <w:rsid w:val="00F94641"/>
    <w:rsid w:val="00F95071"/>
    <w:rsid w:val="00F97277"/>
    <w:rsid w:val="00FA1CD0"/>
    <w:rsid w:val="00FB060C"/>
    <w:rsid w:val="00FB3D40"/>
    <w:rsid w:val="00FB7565"/>
    <w:rsid w:val="00FC6753"/>
    <w:rsid w:val="00FC6FC8"/>
    <w:rsid w:val="00FF28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BD4B7700-7F64-4DFB-A0DD-1D891EF1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E57AE"/>
    <w:pPr>
      <w:spacing w:after="0" w:line="240" w:lineRule="auto"/>
    </w:pPr>
  </w:style>
  <w:style w:type="character" w:default="1" w:styleId="a0">
    <w:name w:val="Default Paragraph Font"/>
    <w:uiPriority w:val="1"/>
    <w:semiHidden/>
    <w:unhideWhenUsed/>
    <w:rsid w:val="007E57AE"/>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7E57AE"/>
  </w:style>
  <w:style w:type="paragraph" w:styleId="a3">
    <w:name w:val="header"/>
    <w:basedOn w:val="a"/>
    <w:link w:val="Char"/>
    <w:uiPriority w:val="99"/>
    <w:unhideWhenUsed/>
    <w:rsid w:val="007E57AE"/>
    <w:pPr>
      <w:tabs>
        <w:tab w:val="center" w:pos="4513"/>
        <w:tab w:val="right" w:pos="9026"/>
      </w:tabs>
      <w:snapToGrid w:val="0"/>
    </w:pPr>
  </w:style>
  <w:style w:type="character" w:customStyle="1" w:styleId="Char">
    <w:name w:val="머리글 Char"/>
    <w:basedOn w:val="a0"/>
    <w:link w:val="a3"/>
    <w:uiPriority w:val="99"/>
    <w:rsid w:val="007E57AE"/>
  </w:style>
  <w:style w:type="paragraph" w:styleId="a4">
    <w:name w:val="footer"/>
    <w:basedOn w:val="a"/>
    <w:link w:val="Char0"/>
    <w:uiPriority w:val="99"/>
    <w:unhideWhenUsed/>
    <w:rsid w:val="007E57AE"/>
    <w:pPr>
      <w:tabs>
        <w:tab w:val="center" w:pos="4513"/>
        <w:tab w:val="right" w:pos="9026"/>
      </w:tabs>
      <w:snapToGrid w:val="0"/>
    </w:pPr>
  </w:style>
  <w:style w:type="character" w:customStyle="1" w:styleId="Char0">
    <w:name w:val="바닥글 Char"/>
    <w:basedOn w:val="a0"/>
    <w:link w:val="a4"/>
    <w:uiPriority w:val="99"/>
    <w:rsid w:val="007E57AE"/>
  </w:style>
  <w:style w:type="table" w:styleId="a5">
    <w:name w:val="Table Grid"/>
    <w:basedOn w:val="a1"/>
    <w:uiPriority w:val="59"/>
    <w:rsid w:val="007E5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7E57AE"/>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7E57AE"/>
    <w:rPr>
      <w:rFonts w:asciiTheme="majorHAnsi" w:eastAsiaTheme="majorEastAsia" w:hAnsiTheme="majorHAnsi" w:cstheme="majorBidi"/>
      <w:sz w:val="18"/>
      <w:szCs w:val="18"/>
    </w:rPr>
  </w:style>
  <w:style w:type="paragraph" w:styleId="a7">
    <w:name w:val="List Paragraph"/>
    <w:basedOn w:val="a"/>
    <w:uiPriority w:val="34"/>
    <w:qFormat/>
    <w:rsid w:val="007E57AE"/>
    <w:pPr>
      <w:ind w:leftChars="400" w:left="800"/>
    </w:pPr>
  </w:style>
  <w:style w:type="character" w:styleId="a8">
    <w:name w:val="Placeholder Text"/>
    <w:basedOn w:val="a0"/>
    <w:uiPriority w:val="99"/>
    <w:semiHidden/>
    <w:rsid w:val="007E57AE"/>
    <w:rPr>
      <w:color w:val="808080"/>
    </w:rPr>
  </w:style>
  <w:style w:type="paragraph" w:styleId="a9">
    <w:name w:val="caption"/>
    <w:basedOn w:val="a"/>
    <w:next w:val="a"/>
    <w:uiPriority w:val="35"/>
    <w:unhideWhenUsed/>
    <w:qFormat/>
    <w:rsid w:val="007E57AE"/>
    <w:rPr>
      <w:b/>
      <w:bCs/>
    </w:rPr>
  </w:style>
  <w:style w:type="table" w:styleId="aa">
    <w:name w:val="Light List"/>
    <w:basedOn w:val="a1"/>
    <w:uiPriority w:val="61"/>
    <w:rsid w:val="007E57AE"/>
    <w:pPr>
      <w:spacing w:after="0" w:line="240" w:lineRule="auto"/>
      <w:jc w:val="left"/>
    </w:pPr>
    <w:rPr>
      <w:kern w:val="0"/>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BodyE">
    <w:name w:val="Body (E)"/>
    <w:basedOn w:val="a"/>
    <w:qFormat/>
    <w:rsid w:val="007E57AE"/>
    <w:pPr>
      <w:wordWrap w:val="0"/>
      <w:autoSpaceDE w:val="0"/>
      <w:autoSpaceDN w:val="0"/>
      <w:spacing w:before="160" w:line="300" w:lineRule="exact"/>
    </w:pPr>
    <w:rPr>
      <w:rFonts w:ascii="Georgia" w:eastAsia="Arial" w:hAnsi="Georgia" w:cs="Arial"/>
      <w:spacing w:val="-4"/>
      <w:w w:val="98"/>
      <w:sz w:val="19"/>
      <w:szCs w:val="19"/>
    </w:rPr>
  </w:style>
  <w:style w:type="paragraph" w:styleId="ab">
    <w:name w:val="footnote text"/>
    <w:basedOn w:val="a"/>
    <w:link w:val="Char2"/>
    <w:uiPriority w:val="99"/>
    <w:unhideWhenUsed/>
    <w:rsid w:val="007E57AE"/>
    <w:pPr>
      <w:jc w:val="left"/>
    </w:pPr>
    <w:rPr>
      <w:kern w:val="0"/>
    </w:rPr>
  </w:style>
  <w:style w:type="character" w:customStyle="1" w:styleId="Char2">
    <w:name w:val="각주 텍스트 Char"/>
    <w:basedOn w:val="a0"/>
    <w:link w:val="ab"/>
    <w:uiPriority w:val="99"/>
    <w:rsid w:val="007E57AE"/>
    <w:rPr>
      <w:kern w:val="0"/>
    </w:rPr>
  </w:style>
  <w:style w:type="character" w:styleId="ac">
    <w:name w:val="Subtle Emphasis"/>
    <w:basedOn w:val="a0"/>
    <w:uiPriority w:val="19"/>
    <w:qFormat/>
    <w:rsid w:val="007E57AE"/>
    <w:rPr>
      <w:i/>
      <w:iCs/>
      <w:color w:val="000000" w:themeColor="text1"/>
    </w:rPr>
  </w:style>
  <w:style w:type="table" w:styleId="-1">
    <w:name w:val="Light Shading Accent 1"/>
    <w:basedOn w:val="a1"/>
    <w:uiPriority w:val="60"/>
    <w:rsid w:val="007E57AE"/>
    <w:pPr>
      <w:spacing w:after="0" w:line="240" w:lineRule="auto"/>
      <w:jc w:val="left"/>
    </w:pPr>
    <w:rPr>
      <w:color w:val="4F81BD" w:themeColor="accent1"/>
      <w:kern w:val="0"/>
      <w:sz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
    <w:name w:val="달력 1"/>
    <w:basedOn w:val="a1"/>
    <w:uiPriority w:val="99"/>
    <w:qFormat/>
    <w:rsid w:val="007E57AE"/>
    <w:pPr>
      <w:spacing w:after="0" w:line="240" w:lineRule="auto"/>
      <w:jc w:val="left"/>
    </w:pPr>
    <w:rPr>
      <w:kern w:val="0"/>
      <w:sz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eastAsiaTheme="minorEastAsia"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BodyK">
    <w:name w:val="Body (K)"/>
    <w:basedOn w:val="a"/>
    <w:qFormat/>
    <w:rsid w:val="007E57AE"/>
    <w:pPr>
      <w:wordWrap w:val="0"/>
      <w:autoSpaceDE w:val="0"/>
      <w:autoSpaceDN w:val="0"/>
      <w:spacing w:before="160" w:line="310" w:lineRule="exact"/>
    </w:pPr>
    <w:rPr>
      <w:rFonts w:ascii="삼성금융체 Light" w:eastAsia="삼성금융체 Light" w:hAnsi="삼성금융체 Light"/>
      <w:color w:val="000000" w:themeColor="text1"/>
      <w:spacing w:val="-8"/>
      <w:w w:val="98"/>
      <w:szCs w:val="19"/>
    </w:rPr>
  </w:style>
  <w:style w:type="character" w:customStyle="1" w:styleId="10">
    <w:name w:val="스타일1"/>
    <w:basedOn w:val="a0"/>
    <w:uiPriority w:val="1"/>
    <w:qFormat/>
    <w:rsid w:val="007E57AE"/>
    <w:rPr>
      <w:rFonts w:ascii="삼성긴고딕 Medium" w:eastAsia="삼성긴고딕 Medium" w:hAnsi="삼성긴고딕 Medium"/>
    </w:rPr>
  </w:style>
  <w:style w:type="paragraph" w:customStyle="1" w:styleId="BodyBoldE">
    <w:name w:val="Body Bold (E)"/>
    <w:basedOn w:val="BodyE"/>
    <w:link w:val="BodyBoldEChar"/>
    <w:qFormat/>
    <w:rsid w:val="007E57AE"/>
    <w:rPr>
      <w:b/>
    </w:rPr>
  </w:style>
  <w:style w:type="character" w:customStyle="1" w:styleId="BodyBoldEChar">
    <w:name w:val="Body Bold (E) Char"/>
    <w:basedOn w:val="a0"/>
    <w:link w:val="BodyBoldE"/>
    <w:rsid w:val="007E57AE"/>
    <w:rPr>
      <w:rFonts w:ascii="Georgia" w:eastAsia="Arial" w:hAnsi="Georgia" w:cs="Arial"/>
      <w:b/>
      <w:spacing w:val="-4"/>
      <w:w w:val="98"/>
      <w:sz w:val="19"/>
      <w:szCs w:val="19"/>
    </w:rPr>
  </w:style>
  <w:style w:type="paragraph" w:customStyle="1" w:styleId="BodyBoldK">
    <w:name w:val="Body Bold (K)"/>
    <w:basedOn w:val="BodyK"/>
    <w:link w:val="BodyBoldKChar"/>
    <w:qFormat/>
    <w:rsid w:val="007E57AE"/>
    <w:rPr>
      <w:rFonts w:ascii="삼성금융체 SemiBold" w:eastAsia="삼성금융체 SemiBold" w:hAnsi="삼성금융체 SemiBold"/>
    </w:rPr>
  </w:style>
  <w:style w:type="character" w:customStyle="1" w:styleId="BodyBoldKChar">
    <w:name w:val="Body Bold (K) Char"/>
    <w:basedOn w:val="a0"/>
    <w:link w:val="BodyBoldK"/>
    <w:rsid w:val="007E57AE"/>
    <w:rPr>
      <w:rFonts w:ascii="삼성금융체 SemiBold" w:eastAsia="삼성금융체 SemiBold" w:hAnsi="삼성금융체 SemiBold"/>
      <w:color w:val="000000" w:themeColor="text1"/>
      <w:spacing w:val="-8"/>
      <w:w w:val="98"/>
      <w:szCs w:val="19"/>
    </w:rPr>
  </w:style>
  <w:style w:type="paragraph" w:customStyle="1" w:styleId="BodyBoldBulletE">
    <w:name w:val="Body Bold Bullet (E)"/>
    <w:basedOn w:val="SummaryStyleE"/>
    <w:link w:val="BodyBoldBulletEChar"/>
    <w:qFormat/>
    <w:rsid w:val="007E57AE"/>
    <w:pPr>
      <w:ind w:left="152" w:hanging="152"/>
    </w:pPr>
    <w:rPr>
      <w:b/>
    </w:rPr>
  </w:style>
  <w:style w:type="character" w:customStyle="1" w:styleId="BodyBoldBulletEChar">
    <w:name w:val="Body Bold Bullet (E) Char"/>
    <w:basedOn w:val="a0"/>
    <w:link w:val="BodyBoldBulletE"/>
    <w:rsid w:val="007E57AE"/>
    <w:rPr>
      <w:rFonts w:ascii="Georgia" w:eastAsia="Arial" w:hAnsi="Georgia" w:cs="Arial"/>
      <w:b/>
      <w:color w:val="000000" w:themeColor="text1"/>
      <w:spacing w:val="-4"/>
      <w:w w:val="98"/>
      <w:sz w:val="19"/>
      <w:szCs w:val="19"/>
    </w:rPr>
  </w:style>
  <w:style w:type="paragraph" w:customStyle="1" w:styleId="BodyBoldBulletK">
    <w:name w:val="Body Bold Bullet (K)"/>
    <w:basedOn w:val="BodyBulletK"/>
    <w:link w:val="BodyBoldBulletKChar"/>
    <w:qFormat/>
    <w:rsid w:val="007E57AE"/>
    <w:rPr>
      <w:rFonts w:ascii="삼성금융체 SemiBold" w:eastAsia="삼성금융체 SemiBold" w:hAnsi="삼성금융체 SemiBold"/>
      <w:w w:val="98"/>
    </w:rPr>
  </w:style>
  <w:style w:type="character" w:customStyle="1" w:styleId="BodyBoldBulletKChar">
    <w:name w:val="Body Bold Bullet (K) Char"/>
    <w:basedOn w:val="a0"/>
    <w:link w:val="BodyBoldBulletK"/>
    <w:rsid w:val="007E57AE"/>
    <w:rPr>
      <w:rFonts w:ascii="삼성금융체 SemiBold" w:eastAsia="삼성금융체 SemiBold" w:hAnsi="삼성금융체 SemiBold" w:cs="Arial"/>
      <w:color w:val="000000" w:themeColor="text1"/>
      <w:spacing w:val="-8"/>
      <w:w w:val="98"/>
      <w:kern w:val="0"/>
    </w:rPr>
  </w:style>
  <w:style w:type="paragraph" w:customStyle="1" w:styleId="BodyBulletE">
    <w:name w:val="Body Bullet (E)"/>
    <w:basedOn w:val="SummaryStyleE"/>
    <w:qFormat/>
    <w:rsid w:val="007E57AE"/>
    <w:pPr>
      <w:spacing w:before="80" w:after="0" w:line="300" w:lineRule="exact"/>
    </w:pPr>
  </w:style>
  <w:style w:type="paragraph" w:customStyle="1" w:styleId="BodyBulletK">
    <w:name w:val="Body Bullet (K)"/>
    <w:basedOn w:val="SummaryStyleK"/>
    <w:qFormat/>
    <w:rsid w:val="007E57AE"/>
    <w:pPr>
      <w:spacing w:before="80" w:after="0" w:line="310" w:lineRule="exact"/>
    </w:pPr>
    <w:rPr>
      <w:rFonts w:ascii="삼성금융체 Light" w:eastAsia="삼성금융체 Light" w:hAnsi="삼성금융체 Light"/>
    </w:rPr>
  </w:style>
  <w:style w:type="paragraph" w:customStyle="1" w:styleId="BodyLTitleE">
    <w:name w:val="Body L Title (E)"/>
    <w:basedOn w:val="a"/>
    <w:qFormat/>
    <w:rsid w:val="007E57AE"/>
    <w:pPr>
      <w:wordWrap w:val="0"/>
      <w:autoSpaceDE w:val="0"/>
      <w:autoSpaceDN w:val="0"/>
      <w:spacing w:before="80" w:line="460" w:lineRule="exact"/>
    </w:pPr>
    <w:rPr>
      <w:rFonts w:ascii="Arial" w:eastAsia="Arial" w:hAnsi="Arial" w:cs="Arial"/>
      <w:b/>
      <w:color w:val="000000" w:themeColor="text1"/>
      <w:spacing w:val="-4"/>
      <w:w w:val="95"/>
      <w:sz w:val="40"/>
    </w:rPr>
  </w:style>
  <w:style w:type="paragraph" w:customStyle="1" w:styleId="BodyLTitleK">
    <w:name w:val="Body L Title (K)"/>
    <w:basedOn w:val="a"/>
    <w:qFormat/>
    <w:rsid w:val="007E57AE"/>
    <w:pPr>
      <w:wordWrap w:val="0"/>
      <w:autoSpaceDE w:val="0"/>
      <w:autoSpaceDN w:val="0"/>
      <w:spacing w:before="80" w:line="460" w:lineRule="exact"/>
    </w:pPr>
    <w:rPr>
      <w:rFonts w:ascii="삼성금융체 SemiBold" w:eastAsia="삼성금융체 SemiBold" w:hAnsi="삼성금융체 SemiBold"/>
      <w:spacing w:val="-8"/>
      <w:w w:val="95"/>
      <w:sz w:val="40"/>
      <w:szCs w:val="40"/>
    </w:rPr>
  </w:style>
  <w:style w:type="paragraph" w:customStyle="1" w:styleId="BodyLTitlewithoutSTitleE">
    <w:name w:val="Body L Title (without S Title) (E)"/>
    <w:basedOn w:val="BodyLTitleE"/>
    <w:qFormat/>
    <w:rsid w:val="007E57AE"/>
    <w:pPr>
      <w:spacing w:before="1800"/>
    </w:pPr>
  </w:style>
  <w:style w:type="paragraph" w:customStyle="1" w:styleId="BodyLTitlewithoutSTitleK">
    <w:name w:val="Body L Title (without S Title) (K)"/>
    <w:basedOn w:val="BodyLTitleK"/>
    <w:qFormat/>
    <w:rsid w:val="007E57AE"/>
    <w:pPr>
      <w:spacing w:before="1800"/>
    </w:pPr>
  </w:style>
  <w:style w:type="paragraph" w:customStyle="1" w:styleId="BodySTitleE">
    <w:name w:val="Body S Title (E)"/>
    <w:basedOn w:val="a"/>
    <w:qFormat/>
    <w:rsid w:val="007E57AE"/>
    <w:pPr>
      <w:wordWrap w:val="0"/>
      <w:autoSpaceDE w:val="0"/>
      <w:autoSpaceDN w:val="0"/>
      <w:spacing w:before="1800" w:line="340" w:lineRule="atLeast"/>
    </w:pPr>
    <w:rPr>
      <w:rFonts w:ascii="Arial" w:eastAsia="Arial" w:hAnsi="Arial" w:cs="Arial"/>
      <w:b/>
      <w:color w:val="808080"/>
      <w:spacing w:val="-4"/>
      <w:w w:val="95"/>
      <w:sz w:val="28"/>
    </w:rPr>
  </w:style>
  <w:style w:type="paragraph" w:customStyle="1" w:styleId="BodySTitleK">
    <w:name w:val="Body S Title (K)"/>
    <w:basedOn w:val="a"/>
    <w:qFormat/>
    <w:rsid w:val="007E57AE"/>
    <w:pPr>
      <w:tabs>
        <w:tab w:val="left" w:pos="2942"/>
      </w:tabs>
      <w:wordWrap w:val="0"/>
      <w:autoSpaceDE w:val="0"/>
      <w:autoSpaceDN w:val="0"/>
      <w:spacing w:before="1800" w:line="340" w:lineRule="exact"/>
      <w:jc w:val="left"/>
    </w:pPr>
    <w:rPr>
      <w:rFonts w:ascii="삼성금융체 SemiBold" w:eastAsia="삼성금융체 SemiBold" w:hAnsi="삼성금융체 SemiBold"/>
      <w:color w:val="808080" w:themeColor="background1" w:themeShade="80"/>
      <w:spacing w:val="-8"/>
      <w:w w:val="95"/>
      <w:sz w:val="28"/>
    </w:rPr>
  </w:style>
  <w:style w:type="paragraph" w:customStyle="1" w:styleId="BodyTitle2E">
    <w:name w:val="Body Title 2 (E)"/>
    <w:basedOn w:val="a"/>
    <w:qFormat/>
    <w:rsid w:val="007E57AE"/>
    <w:pPr>
      <w:wordWrap w:val="0"/>
      <w:autoSpaceDE w:val="0"/>
      <w:autoSpaceDN w:val="0"/>
      <w:spacing w:before="200" w:line="260" w:lineRule="exact"/>
    </w:pPr>
    <w:rPr>
      <w:rFonts w:ascii="Arial" w:eastAsia="Arial" w:hAnsi="Arial" w:cs="Arial"/>
      <w:b/>
      <w:color w:val="000000" w:themeColor="text1"/>
      <w:spacing w:val="-4"/>
      <w:w w:val="95"/>
      <w:sz w:val="18"/>
      <w:szCs w:val="18"/>
    </w:rPr>
  </w:style>
  <w:style w:type="paragraph" w:customStyle="1" w:styleId="BodyTitle2K">
    <w:name w:val="Body Title 2 (K)"/>
    <w:basedOn w:val="a"/>
    <w:qFormat/>
    <w:rsid w:val="007E57AE"/>
    <w:pPr>
      <w:wordWrap w:val="0"/>
      <w:autoSpaceDE w:val="0"/>
      <w:autoSpaceDN w:val="0"/>
      <w:spacing w:before="280" w:line="310" w:lineRule="exact"/>
      <w:jc w:val="left"/>
    </w:pPr>
    <w:rPr>
      <w:rFonts w:ascii="삼성금융체 SemiBold" w:eastAsia="삼성금융체 SemiBold" w:hAnsi="삼성금융체 SemiBold"/>
      <w:color w:val="000000" w:themeColor="text1"/>
      <w:spacing w:val="-8"/>
      <w:w w:val="98"/>
    </w:rPr>
  </w:style>
  <w:style w:type="paragraph" w:customStyle="1" w:styleId="ChartTableTitleE">
    <w:name w:val="Chart/Table Title (E)"/>
    <w:basedOn w:val="a"/>
    <w:qFormat/>
    <w:rsid w:val="007E57AE"/>
    <w:pPr>
      <w:wordWrap w:val="0"/>
      <w:autoSpaceDE w:val="0"/>
      <w:autoSpaceDN w:val="0"/>
      <w:adjustRightInd w:val="0"/>
      <w:snapToGrid w:val="0"/>
      <w:spacing w:after="60" w:line="300" w:lineRule="exact"/>
      <w:jc w:val="left"/>
    </w:pPr>
    <w:rPr>
      <w:rFonts w:ascii="Arial" w:eastAsia="Arial" w:hAnsi="Arial" w:cs="Arial"/>
      <w:b/>
      <w:color w:val="000000" w:themeColor="text1"/>
      <w:spacing w:val="-4"/>
      <w:w w:val="95"/>
      <w:sz w:val="19"/>
      <w:szCs w:val="19"/>
    </w:rPr>
  </w:style>
  <w:style w:type="paragraph" w:customStyle="1" w:styleId="ChartTitleNumberingE">
    <w:name w:val="Chart Title (Numbering) (E)"/>
    <w:basedOn w:val="ChartTableTitleE"/>
    <w:qFormat/>
    <w:rsid w:val="007E57AE"/>
    <w:pPr>
      <w:numPr>
        <w:numId w:val="34"/>
      </w:numPr>
      <w:ind w:left="761" w:hangingChars="440" w:hanging="761"/>
    </w:pPr>
  </w:style>
  <w:style w:type="paragraph" w:customStyle="1" w:styleId="ChartTableTitleK">
    <w:name w:val="Chart/Table Title (K)"/>
    <w:basedOn w:val="a"/>
    <w:qFormat/>
    <w:rsid w:val="007E57AE"/>
    <w:pPr>
      <w:wordWrap w:val="0"/>
      <w:autoSpaceDE w:val="0"/>
      <w:autoSpaceDN w:val="0"/>
      <w:adjustRightInd w:val="0"/>
      <w:snapToGrid w:val="0"/>
      <w:spacing w:after="60" w:line="310" w:lineRule="exact"/>
      <w:jc w:val="left"/>
    </w:pPr>
    <w:rPr>
      <w:rFonts w:ascii="삼성금융체 SemiBold" w:eastAsia="삼성금융체 SemiBold" w:hAnsi="삼성금융체 SemiBold" w:cs="굴림"/>
      <w:color w:val="000000" w:themeColor="text1"/>
      <w:spacing w:val="-8"/>
      <w:w w:val="98"/>
    </w:rPr>
  </w:style>
  <w:style w:type="paragraph" w:customStyle="1" w:styleId="ChartTitleNumberingK">
    <w:name w:val="Chart Title (Numbering) (K)"/>
    <w:basedOn w:val="ChartTableTitleK"/>
    <w:qFormat/>
    <w:rsid w:val="007E57AE"/>
    <w:pPr>
      <w:numPr>
        <w:numId w:val="44"/>
      </w:numPr>
      <w:ind w:left="602" w:hangingChars="380" w:hanging="602"/>
    </w:pPr>
  </w:style>
  <w:style w:type="paragraph" w:customStyle="1" w:styleId="ChartTitleNumberingPE">
    <w:name w:val="Chart Title (Numbering) (P) (E)"/>
    <w:basedOn w:val="ChartTitleNumberingE"/>
    <w:qFormat/>
    <w:rsid w:val="007E57AE"/>
    <w:pPr>
      <w:ind w:leftChars="-565" w:left="-369" w:rightChars="-565" w:right="-1130"/>
    </w:pPr>
  </w:style>
  <w:style w:type="paragraph" w:customStyle="1" w:styleId="ChartTitleNumberingPK">
    <w:name w:val="Chart Title (Numbering) (P) (K)"/>
    <w:basedOn w:val="ChartTitleNumberingK"/>
    <w:qFormat/>
    <w:rsid w:val="007E57AE"/>
    <w:pPr>
      <w:ind w:leftChars="-565" w:left="-528" w:rightChars="-565" w:right="-1130"/>
    </w:pPr>
  </w:style>
  <w:style w:type="paragraph" w:customStyle="1" w:styleId="ChartTableTitlePE">
    <w:name w:val="Chart/Table Title (P) (E)"/>
    <w:basedOn w:val="ChartTableTitleE"/>
    <w:qFormat/>
    <w:rsid w:val="007E57AE"/>
    <w:pPr>
      <w:ind w:leftChars="-565" w:left="-1130" w:rightChars="-565" w:right="-1130"/>
    </w:pPr>
  </w:style>
  <w:style w:type="paragraph" w:customStyle="1" w:styleId="ChartTableTitlePK">
    <w:name w:val="Chart/Table Title (P) (K)"/>
    <w:basedOn w:val="ChartTableTitleK"/>
    <w:qFormat/>
    <w:rsid w:val="007E57AE"/>
    <w:pPr>
      <w:ind w:leftChars="-565" w:left="-565" w:rightChars="-565" w:right="-565"/>
    </w:pPr>
  </w:style>
  <w:style w:type="paragraph" w:customStyle="1" w:styleId="CoCodeE">
    <w:name w:val="CoCode (E)"/>
    <w:basedOn w:val="a"/>
    <w:link w:val="CoCodeEChar"/>
    <w:qFormat/>
    <w:rsid w:val="007E57AE"/>
    <w:pPr>
      <w:wordWrap w:val="0"/>
      <w:autoSpaceDE w:val="0"/>
      <w:autoSpaceDN w:val="0"/>
      <w:adjustRightInd w:val="0"/>
      <w:snapToGrid w:val="0"/>
      <w:spacing w:line="560" w:lineRule="exact"/>
      <w:jc w:val="left"/>
    </w:pPr>
    <w:rPr>
      <w:rFonts w:ascii="Arial" w:eastAsia="Arial" w:hAnsi="Arial" w:cs="Arial"/>
      <w:color w:val="595959"/>
      <w:spacing w:val="-4"/>
      <w:w w:val="95"/>
      <w:sz w:val="40"/>
      <w:szCs w:val="40"/>
    </w:rPr>
  </w:style>
  <w:style w:type="character" w:customStyle="1" w:styleId="CoCodeEChar">
    <w:name w:val="CoCode (E) Char"/>
    <w:basedOn w:val="a0"/>
    <w:link w:val="CoCodeE"/>
    <w:rsid w:val="007E57AE"/>
    <w:rPr>
      <w:rFonts w:ascii="Arial" w:eastAsia="Arial" w:hAnsi="Arial" w:cs="Arial"/>
      <w:color w:val="595959"/>
      <w:spacing w:val="-4"/>
      <w:w w:val="95"/>
      <w:sz w:val="40"/>
      <w:szCs w:val="40"/>
    </w:rPr>
  </w:style>
  <w:style w:type="paragraph" w:customStyle="1" w:styleId="CoCodeK">
    <w:name w:val="CoCode (K)"/>
    <w:basedOn w:val="a"/>
    <w:link w:val="CoCodeKChar"/>
    <w:qFormat/>
    <w:rsid w:val="007E57AE"/>
    <w:pPr>
      <w:wordWrap w:val="0"/>
      <w:autoSpaceDE w:val="0"/>
      <w:autoSpaceDN w:val="0"/>
      <w:adjustRightInd w:val="0"/>
      <w:snapToGrid w:val="0"/>
      <w:spacing w:line="560" w:lineRule="exact"/>
    </w:pPr>
    <w:rPr>
      <w:rFonts w:ascii="삼성금융체 Regular" w:eastAsia="삼성금융체 Regular" w:hAnsi="삼성금융체 Regular"/>
      <w:color w:val="595959"/>
      <w:spacing w:val="-8"/>
      <w:w w:val="95"/>
      <w:sz w:val="40"/>
      <w:szCs w:val="24"/>
    </w:rPr>
  </w:style>
  <w:style w:type="character" w:customStyle="1" w:styleId="CoCodeKChar">
    <w:name w:val="CoCode (K) Char"/>
    <w:basedOn w:val="a0"/>
    <w:link w:val="CoCodeK"/>
    <w:rsid w:val="007E57AE"/>
    <w:rPr>
      <w:rFonts w:ascii="삼성금융체 Regular" w:eastAsia="삼성금융체 Regular" w:hAnsi="삼성금융체 Regular"/>
      <w:color w:val="595959"/>
      <w:spacing w:val="-8"/>
      <w:w w:val="95"/>
      <w:sz w:val="40"/>
      <w:szCs w:val="24"/>
    </w:rPr>
  </w:style>
  <w:style w:type="paragraph" w:customStyle="1" w:styleId="ContentsLE">
    <w:name w:val="Contents L (E)"/>
    <w:basedOn w:val="a"/>
    <w:qFormat/>
    <w:rsid w:val="007E57AE"/>
    <w:pPr>
      <w:wordWrap w:val="0"/>
      <w:autoSpaceDE w:val="0"/>
      <w:autoSpaceDN w:val="0"/>
      <w:adjustRightInd w:val="0"/>
      <w:snapToGrid w:val="0"/>
      <w:spacing w:before="80" w:line="260" w:lineRule="exact"/>
      <w:jc w:val="left"/>
    </w:pPr>
    <w:rPr>
      <w:rFonts w:ascii="Arial" w:eastAsia="Arial" w:hAnsi="Arial" w:cs="Arial"/>
      <w:color w:val="000000" w:themeColor="text1"/>
      <w:spacing w:val="-4"/>
      <w:w w:val="95"/>
      <w:sz w:val="18"/>
      <w:szCs w:val="18"/>
    </w:rPr>
  </w:style>
  <w:style w:type="paragraph" w:customStyle="1" w:styleId="ContentsLK">
    <w:name w:val="Contents L (K)"/>
    <w:basedOn w:val="a"/>
    <w:qFormat/>
    <w:rsid w:val="007E57AE"/>
    <w:pPr>
      <w:wordWrap w:val="0"/>
      <w:autoSpaceDE w:val="0"/>
      <w:autoSpaceDN w:val="0"/>
      <w:adjustRightInd w:val="0"/>
      <w:snapToGrid w:val="0"/>
      <w:spacing w:before="80" w:line="280" w:lineRule="exact"/>
      <w:jc w:val="left"/>
    </w:pPr>
    <w:rPr>
      <w:rFonts w:ascii="삼성금융체 Regular" w:eastAsia="삼성금융체 Regular" w:hAnsi="삼성금융체 Regular"/>
      <w:color w:val="000000" w:themeColor="text1"/>
      <w:spacing w:val="-8"/>
      <w:w w:val="98"/>
      <w:sz w:val="19"/>
      <w:szCs w:val="19"/>
    </w:rPr>
  </w:style>
  <w:style w:type="paragraph" w:customStyle="1" w:styleId="ContentsRE">
    <w:name w:val="Contents R (E)"/>
    <w:basedOn w:val="a"/>
    <w:qFormat/>
    <w:rsid w:val="007E57AE"/>
    <w:pPr>
      <w:wordWrap w:val="0"/>
      <w:autoSpaceDE w:val="0"/>
      <w:autoSpaceDN w:val="0"/>
      <w:adjustRightInd w:val="0"/>
      <w:snapToGrid w:val="0"/>
      <w:ind w:rightChars="10" w:right="10"/>
      <w:jc w:val="right"/>
    </w:pPr>
    <w:rPr>
      <w:rFonts w:ascii="Arial" w:eastAsia="Arial" w:hAnsi="Arial" w:cs="Arial"/>
      <w:b/>
      <w:color w:val="000000" w:themeColor="text1"/>
      <w:spacing w:val="-4"/>
      <w:w w:val="95"/>
      <w:sz w:val="22"/>
      <w:szCs w:val="22"/>
    </w:rPr>
  </w:style>
  <w:style w:type="paragraph" w:customStyle="1" w:styleId="ContentsRK">
    <w:name w:val="Contents R (K)"/>
    <w:basedOn w:val="a"/>
    <w:qFormat/>
    <w:rsid w:val="007E57AE"/>
    <w:pPr>
      <w:wordWrap w:val="0"/>
      <w:autoSpaceDE w:val="0"/>
      <w:autoSpaceDN w:val="0"/>
      <w:adjustRightInd w:val="0"/>
      <w:snapToGrid w:val="0"/>
      <w:ind w:rightChars="10" w:right="20"/>
      <w:jc w:val="right"/>
    </w:pPr>
    <w:rPr>
      <w:rFonts w:ascii="삼성금융체 Bold" w:eastAsia="삼성금융체 Bold" w:hAnsi="삼성금융체 Bold"/>
      <w:color w:val="000000" w:themeColor="text1"/>
      <w:spacing w:val="-8"/>
      <w:w w:val="98"/>
      <w:sz w:val="22"/>
      <w:szCs w:val="22"/>
    </w:rPr>
  </w:style>
  <w:style w:type="paragraph" w:customStyle="1" w:styleId="CoverSubTitleE">
    <w:name w:val="Cover Sub Title (E)"/>
    <w:basedOn w:val="a"/>
    <w:qFormat/>
    <w:rsid w:val="007E57AE"/>
    <w:pPr>
      <w:wordWrap w:val="0"/>
      <w:autoSpaceDE w:val="0"/>
      <w:autoSpaceDN w:val="0"/>
      <w:adjustRightInd w:val="0"/>
      <w:snapToGrid w:val="0"/>
      <w:spacing w:before="96" w:after="168" w:line="320" w:lineRule="exact"/>
    </w:pPr>
    <w:rPr>
      <w:rFonts w:ascii="Georgia" w:eastAsia="삼성긴고딕 Regular" w:hAnsi="Georgia" w:cs="Arial"/>
      <w:color w:val="595959"/>
      <w:spacing w:val="-4"/>
      <w:w w:val="95"/>
      <w:sz w:val="28"/>
      <w:szCs w:val="28"/>
    </w:rPr>
  </w:style>
  <w:style w:type="paragraph" w:customStyle="1" w:styleId="CoverSubTitleK">
    <w:name w:val="Cover Sub Title (K)"/>
    <w:basedOn w:val="a"/>
    <w:qFormat/>
    <w:rsid w:val="007E57AE"/>
    <w:pPr>
      <w:wordWrap w:val="0"/>
      <w:autoSpaceDE w:val="0"/>
      <w:autoSpaceDN w:val="0"/>
      <w:adjustRightInd w:val="0"/>
      <w:snapToGrid w:val="0"/>
      <w:spacing w:before="96" w:after="168" w:line="320" w:lineRule="exact"/>
    </w:pPr>
    <w:rPr>
      <w:rFonts w:ascii="삼성금융체 Regular" w:eastAsia="삼성금융체 Regular" w:hAnsi="삼성금융체 Regular"/>
      <w:color w:val="595959"/>
      <w:spacing w:val="-8"/>
      <w:w w:val="98"/>
      <w:sz w:val="28"/>
      <w:szCs w:val="28"/>
    </w:rPr>
  </w:style>
  <w:style w:type="paragraph" w:customStyle="1" w:styleId="CoverTitleE">
    <w:name w:val="Cover Title (E)"/>
    <w:basedOn w:val="a"/>
    <w:qFormat/>
    <w:rsid w:val="007E57AE"/>
    <w:pPr>
      <w:wordWrap w:val="0"/>
      <w:autoSpaceDE w:val="0"/>
      <w:autoSpaceDN w:val="0"/>
      <w:adjustRightInd w:val="0"/>
      <w:snapToGrid w:val="0"/>
      <w:spacing w:line="560" w:lineRule="exact"/>
      <w:jc w:val="left"/>
    </w:pPr>
    <w:rPr>
      <w:rFonts w:ascii="Arial" w:eastAsia="삼성긴고딕 Bold" w:hAnsi="Arial" w:cs="Arial"/>
      <w:b/>
      <w:color w:val="000000" w:themeColor="text1"/>
      <w:spacing w:val="-4"/>
      <w:w w:val="95"/>
      <w:sz w:val="48"/>
      <w:szCs w:val="48"/>
    </w:rPr>
  </w:style>
  <w:style w:type="paragraph" w:customStyle="1" w:styleId="CoverTitleK">
    <w:name w:val="Cover Title (K)"/>
    <w:basedOn w:val="a"/>
    <w:qFormat/>
    <w:rsid w:val="007E57AE"/>
    <w:pPr>
      <w:wordWrap w:val="0"/>
      <w:autoSpaceDE w:val="0"/>
      <w:autoSpaceDN w:val="0"/>
      <w:adjustRightInd w:val="0"/>
      <w:snapToGrid w:val="0"/>
      <w:spacing w:line="560" w:lineRule="exact"/>
      <w:jc w:val="left"/>
    </w:pPr>
    <w:rPr>
      <w:rFonts w:ascii="삼성금융체 Bold" w:eastAsia="삼성금융체 Bold" w:hAnsi="삼성금융체 Bold"/>
      <w:color w:val="000000"/>
      <w:spacing w:val="-8"/>
      <w:w w:val="98"/>
      <w:sz w:val="48"/>
      <w:szCs w:val="48"/>
    </w:rPr>
  </w:style>
  <w:style w:type="paragraph" w:customStyle="1" w:styleId="DecimalAligned">
    <w:name w:val="Decimal Aligned"/>
    <w:basedOn w:val="a"/>
    <w:uiPriority w:val="40"/>
    <w:qFormat/>
    <w:rsid w:val="00371C29"/>
    <w:pPr>
      <w:tabs>
        <w:tab w:val="decimal" w:pos="360"/>
      </w:tabs>
      <w:jc w:val="left"/>
    </w:pPr>
    <w:rPr>
      <w:rFonts w:eastAsiaTheme="minorHAnsi"/>
      <w:kern w:val="0"/>
      <w:sz w:val="22"/>
    </w:rPr>
  </w:style>
  <w:style w:type="paragraph" w:customStyle="1" w:styleId="SourceE">
    <w:name w:val="Source (E)"/>
    <w:basedOn w:val="a"/>
    <w:qFormat/>
    <w:rsid w:val="007E57AE"/>
    <w:pPr>
      <w:wordWrap w:val="0"/>
      <w:autoSpaceDE w:val="0"/>
      <w:autoSpaceDN w:val="0"/>
      <w:adjustRightInd w:val="0"/>
      <w:snapToGrid w:val="0"/>
      <w:spacing w:before="20" w:line="200" w:lineRule="exact"/>
      <w:ind w:left="497" w:hangingChars="370" w:hanging="497"/>
    </w:pPr>
    <w:rPr>
      <w:rFonts w:ascii="Arial" w:hAnsi="Arial"/>
      <w:color w:val="000000" w:themeColor="text1"/>
      <w:spacing w:val="-4"/>
      <w:w w:val="95"/>
      <w:sz w:val="15"/>
    </w:rPr>
  </w:style>
  <w:style w:type="paragraph" w:customStyle="1" w:styleId="SourceK">
    <w:name w:val="Source (K)"/>
    <w:basedOn w:val="a"/>
    <w:qFormat/>
    <w:rsid w:val="007E57AE"/>
    <w:pPr>
      <w:tabs>
        <w:tab w:val="left" w:pos="440"/>
        <w:tab w:val="left" w:pos="540"/>
        <w:tab w:val="left" w:pos="620"/>
      </w:tabs>
      <w:wordWrap w:val="0"/>
      <w:autoSpaceDE w:val="0"/>
      <w:autoSpaceDN w:val="0"/>
      <w:adjustRightInd w:val="0"/>
      <w:snapToGrid w:val="0"/>
      <w:spacing w:before="20" w:line="200" w:lineRule="exact"/>
      <w:ind w:left="304" w:hangingChars="265" w:hanging="304"/>
      <w:jc w:val="left"/>
    </w:pPr>
    <w:rPr>
      <w:rFonts w:ascii="삼성금융체 Light" w:eastAsia="삼성금융체 Light" w:hAnsi="삼성금융체 Light"/>
      <w:color w:val="000000" w:themeColor="text1"/>
      <w:spacing w:val="-8"/>
      <w:w w:val="98"/>
      <w:sz w:val="15"/>
      <w:szCs w:val="15"/>
    </w:rPr>
  </w:style>
  <w:style w:type="paragraph" w:customStyle="1" w:styleId="SourcePE">
    <w:name w:val="Source (P) (E)"/>
    <w:basedOn w:val="SourceE"/>
    <w:qFormat/>
    <w:rsid w:val="007E57AE"/>
    <w:pPr>
      <w:ind w:leftChars="-565" w:left="-633" w:rightChars="-565" w:right="-1130"/>
    </w:pPr>
  </w:style>
  <w:style w:type="paragraph" w:customStyle="1" w:styleId="SourcePK">
    <w:name w:val="Source (P) (K)"/>
    <w:basedOn w:val="SourceK"/>
    <w:qFormat/>
    <w:rsid w:val="007E57AE"/>
    <w:pPr>
      <w:ind w:leftChars="-565" w:left="-826" w:rightChars="-565" w:right="-1130"/>
    </w:pPr>
  </w:style>
  <w:style w:type="paragraph" w:customStyle="1" w:styleId="SourceSE">
    <w:name w:val="Source (S) (E)"/>
    <w:basedOn w:val="SourceE"/>
    <w:qFormat/>
    <w:rsid w:val="007E57AE"/>
    <w:pPr>
      <w:spacing w:line="180" w:lineRule="exact"/>
      <w:ind w:left="381" w:hanging="381"/>
    </w:pPr>
    <w:rPr>
      <w:sz w:val="13"/>
      <w:szCs w:val="13"/>
    </w:rPr>
  </w:style>
  <w:style w:type="paragraph" w:customStyle="1" w:styleId="SourceSK">
    <w:name w:val="Source (S) (K)"/>
    <w:basedOn w:val="SourceK"/>
    <w:qFormat/>
    <w:rsid w:val="007E57AE"/>
    <w:pPr>
      <w:tabs>
        <w:tab w:val="clear" w:pos="440"/>
        <w:tab w:val="clear" w:pos="540"/>
        <w:tab w:val="clear" w:pos="620"/>
      </w:tabs>
      <w:spacing w:line="180" w:lineRule="exact"/>
      <w:ind w:left="258" w:hanging="258"/>
    </w:pPr>
    <w:rPr>
      <w:sz w:val="13"/>
      <w:szCs w:val="13"/>
    </w:rPr>
  </w:style>
  <w:style w:type="paragraph" w:customStyle="1" w:styleId="SummaryStyleE">
    <w:name w:val="Summary Style (E)"/>
    <w:basedOn w:val="a"/>
    <w:qFormat/>
    <w:rsid w:val="007E57AE"/>
    <w:pPr>
      <w:numPr>
        <w:numId w:val="49"/>
      </w:numPr>
      <w:wordWrap w:val="0"/>
      <w:autoSpaceDE w:val="0"/>
      <w:autoSpaceDN w:val="0"/>
      <w:adjustRightInd w:val="0"/>
      <w:snapToGrid w:val="0"/>
      <w:spacing w:after="80" w:line="290" w:lineRule="exact"/>
      <w:ind w:left="151" w:hangingChars="85" w:hanging="151"/>
      <w:textAlignment w:val="center"/>
    </w:pPr>
    <w:rPr>
      <w:rFonts w:ascii="Georgia" w:eastAsia="Arial" w:hAnsi="Georgia" w:cs="Arial"/>
      <w:color w:val="000000" w:themeColor="text1"/>
      <w:spacing w:val="-4"/>
      <w:w w:val="98"/>
      <w:sz w:val="19"/>
      <w:szCs w:val="19"/>
    </w:rPr>
  </w:style>
  <w:style w:type="paragraph" w:customStyle="1" w:styleId="SummaryStyleK">
    <w:name w:val="Summary Style (K)"/>
    <w:basedOn w:val="a"/>
    <w:qFormat/>
    <w:rsid w:val="007E57AE"/>
    <w:pPr>
      <w:numPr>
        <w:numId w:val="8"/>
      </w:numPr>
      <w:wordWrap w:val="0"/>
      <w:autoSpaceDE w:val="0"/>
      <w:autoSpaceDN w:val="0"/>
      <w:adjustRightInd w:val="0"/>
      <w:snapToGrid w:val="0"/>
      <w:spacing w:after="80" w:line="300" w:lineRule="exact"/>
      <w:ind w:left="130" w:hangingChars="85" w:hanging="130"/>
      <w:textAlignment w:val="center"/>
    </w:pPr>
    <w:rPr>
      <w:rFonts w:ascii="삼성금융체 Regular" w:eastAsia="삼성금융체 Regular" w:hAnsi="삼성금융체 Regular" w:cs="Arial"/>
      <w:color w:val="000000" w:themeColor="text1"/>
      <w:spacing w:val="-8"/>
      <w:w w:val="95"/>
      <w:kern w:val="0"/>
    </w:rPr>
  </w:style>
  <w:style w:type="paragraph" w:customStyle="1" w:styleId="TableLE">
    <w:name w:val="Table L (E)"/>
    <w:basedOn w:val="a"/>
    <w:qFormat/>
    <w:rsid w:val="007E57AE"/>
    <w:pPr>
      <w:wordWrap w:val="0"/>
      <w:autoSpaceDE w:val="0"/>
      <w:autoSpaceDN w:val="0"/>
      <w:adjustRightInd w:val="0"/>
      <w:snapToGrid w:val="0"/>
      <w:ind w:leftChars="10" w:left="20"/>
      <w:jc w:val="left"/>
    </w:pPr>
    <w:rPr>
      <w:rFonts w:ascii="Arial" w:eastAsia="Arial" w:hAnsi="Arial" w:cs="Arial"/>
      <w:color w:val="000000" w:themeColor="text1"/>
      <w:spacing w:val="-4"/>
      <w:w w:val="95"/>
      <w:sz w:val="16"/>
    </w:rPr>
  </w:style>
  <w:style w:type="paragraph" w:customStyle="1" w:styleId="TableLK">
    <w:name w:val="Table L (K)"/>
    <w:basedOn w:val="a"/>
    <w:qFormat/>
    <w:rsid w:val="007E57AE"/>
    <w:pPr>
      <w:wordWrap w:val="0"/>
      <w:autoSpaceDE w:val="0"/>
      <w:autoSpaceDN w:val="0"/>
      <w:adjustRightInd w:val="0"/>
      <w:snapToGrid w:val="0"/>
      <w:ind w:leftChars="10" w:left="20"/>
      <w:jc w:val="left"/>
    </w:pPr>
    <w:rPr>
      <w:rFonts w:ascii="삼성금융체 Light" w:eastAsia="삼성금융체 Light" w:hAnsi="삼성금융체 Light"/>
      <w:color w:val="000000" w:themeColor="text1"/>
      <w:spacing w:val="-8"/>
      <w:w w:val="95"/>
      <w:sz w:val="16"/>
      <w:szCs w:val="16"/>
    </w:rPr>
  </w:style>
  <w:style w:type="paragraph" w:customStyle="1" w:styleId="TableLSE">
    <w:name w:val="Table L (S) (E)"/>
    <w:basedOn w:val="TableLE"/>
    <w:qFormat/>
    <w:rsid w:val="007E57AE"/>
    <w:pPr>
      <w:ind w:left="10"/>
    </w:pPr>
    <w:rPr>
      <w:w w:val="90"/>
      <w:sz w:val="14"/>
      <w:szCs w:val="14"/>
    </w:rPr>
  </w:style>
  <w:style w:type="paragraph" w:customStyle="1" w:styleId="TableLSK">
    <w:name w:val="Table L (S) (K)"/>
    <w:basedOn w:val="TableLK"/>
    <w:qFormat/>
    <w:rsid w:val="007E57AE"/>
    <w:rPr>
      <w:w w:val="90"/>
      <w:sz w:val="15"/>
      <w:szCs w:val="14"/>
    </w:rPr>
  </w:style>
  <w:style w:type="paragraph" w:customStyle="1" w:styleId="TableLBE">
    <w:name w:val="Table LB (E)"/>
    <w:basedOn w:val="TableLE"/>
    <w:qFormat/>
    <w:rsid w:val="007E57AE"/>
    <w:rPr>
      <w:b/>
    </w:rPr>
  </w:style>
  <w:style w:type="paragraph" w:customStyle="1" w:styleId="TableLBK">
    <w:name w:val="Table LB (K)"/>
    <w:basedOn w:val="TableLK"/>
    <w:qFormat/>
    <w:rsid w:val="007E57AE"/>
    <w:rPr>
      <w:rFonts w:ascii="삼성금융체 SemiBold" w:eastAsia="삼성금융체 SemiBold" w:hAnsi="삼성금융체 SemiBold"/>
    </w:rPr>
  </w:style>
  <w:style w:type="paragraph" w:customStyle="1" w:styleId="TableLBSE">
    <w:name w:val="Table LB (S) (E)"/>
    <w:basedOn w:val="TableLBE"/>
    <w:qFormat/>
    <w:rsid w:val="007E57AE"/>
    <w:pPr>
      <w:ind w:left="10"/>
    </w:pPr>
    <w:rPr>
      <w:w w:val="90"/>
      <w:sz w:val="14"/>
      <w:szCs w:val="14"/>
    </w:rPr>
  </w:style>
  <w:style w:type="paragraph" w:customStyle="1" w:styleId="TableLBSK">
    <w:name w:val="Table LB (S) (K)"/>
    <w:basedOn w:val="TableLSK"/>
    <w:qFormat/>
    <w:rsid w:val="007E57AE"/>
    <w:rPr>
      <w:rFonts w:ascii="삼성금융체 SemiBold" w:eastAsia="삼성금융체 SemiBold" w:hAnsi="삼성금융체 SemiBold"/>
    </w:rPr>
  </w:style>
  <w:style w:type="paragraph" w:customStyle="1" w:styleId="TableRE">
    <w:name w:val="Table R (E)"/>
    <w:basedOn w:val="a"/>
    <w:qFormat/>
    <w:rsid w:val="007E57AE"/>
    <w:pPr>
      <w:wordWrap w:val="0"/>
      <w:autoSpaceDE w:val="0"/>
      <w:autoSpaceDN w:val="0"/>
      <w:adjustRightInd w:val="0"/>
      <w:snapToGrid w:val="0"/>
      <w:ind w:rightChars="10" w:right="20"/>
      <w:jc w:val="right"/>
    </w:pPr>
    <w:rPr>
      <w:rFonts w:ascii="Arial" w:eastAsia="Arial" w:hAnsi="Arial" w:cs="Arial"/>
      <w:color w:val="000000" w:themeColor="text1"/>
      <w:spacing w:val="-4"/>
      <w:w w:val="95"/>
      <w:sz w:val="16"/>
    </w:rPr>
  </w:style>
  <w:style w:type="paragraph" w:customStyle="1" w:styleId="TableRK">
    <w:name w:val="Table R (K)"/>
    <w:basedOn w:val="TableLK"/>
    <w:qFormat/>
    <w:rsid w:val="007E57AE"/>
    <w:pPr>
      <w:ind w:leftChars="0" w:left="0" w:rightChars="10" w:right="20"/>
      <w:jc w:val="right"/>
    </w:pPr>
  </w:style>
  <w:style w:type="paragraph" w:customStyle="1" w:styleId="TableRSE">
    <w:name w:val="Table R (S) (E)"/>
    <w:basedOn w:val="TableRE"/>
    <w:qFormat/>
    <w:rsid w:val="007E57AE"/>
    <w:pPr>
      <w:ind w:right="10"/>
    </w:pPr>
    <w:rPr>
      <w:w w:val="90"/>
      <w:sz w:val="14"/>
      <w:szCs w:val="14"/>
    </w:rPr>
  </w:style>
  <w:style w:type="paragraph" w:customStyle="1" w:styleId="TableRSK">
    <w:name w:val="Table R (S) (K)"/>
    <w:basedOn w:val="TableLSK"/>
    <w:qFormat/>
    <w:rsid w:val="007E57AE"/>
    <w:pPr>
      <w:ind w:leftChars="0" w:left="0" w:rightChars="10" w:right="20"/>
      <w:jc w:val="right"/>
    </w:pPr>
  </w:style>
  <w:style w:type="paragraph" w:customStyle="1" w:styleId="TableRBE">
    <w:name w:val="Table RB (E)"/>
    <w:basedOn w:val="TableRE"/>
    <w:qFormat/>
    <w:rsid w:val="007E57AE"/>
    <w:rPr>
      <w:b/>
    </w:rPr>
  </w:style>
  <w:style w:type="paragraph" w:customStyle="1" w:styleId="TableRBK">
    <w:name w:val="Table RB (K)"/>
    <w:basedOn w:val="TableRK"/>
    <w:qFormat/>
    <w:rsid w:val="007E57AE"/>
    <w:rPr>
      <w:rFonts w:ascii="삼성금융체 SemiBold" w:eastAsia="삼성금융체 SemiBold" w:hAnsi="삼성금융체 SemiBold" w:cs="맑은 고딕"/>
    </w:rPr>
  </w:style>
  <w:style w:type="paragraph" w:customStyle="1" w:styleId="TableRBSE">
    <w:name w:val="Table RB (S) (E)"/>
    <w:basedOn w:val="TableRBE"/>
    <w:qFormat/>
    <w:rsid w:val="007E57AE"/>
    <w:pPr>
      <w:ind w:right="10"/>
    </w:pPr>
    <w:rPr>
      <w:w w:val="90"/>
      <w:sz w:val="14"/>
      <w:szCs w:val="14"/>
    </w:rPr>
  </w:style>
  <w:style w:type="paragraph" w:customStyle="1" w:styleId="TableRBSK">
    <w:name w:val="Table RB (S) (K)"/>
    <w:basedOn w:val="TableLBSK"/>
    <w:qFormat/>
    <w:rsid w:val="007E57AE"/>
    <w:pPr>
      <w:ind w:leftChars="0" w:left="0" w:rightChars="10" w:right="20"/>
      <w:jc w:val="right"/>
    </w:pPr>
  </w:style>
  <w:style w:type="paragraph" w:customStyle="1" w:styleId="TableTitleNumberingE">
    <w:name w:val="Table Title (Numbering) (E)"/>
    <w:basedOn w:val="ChartTableTitleE"/>
    <w:qFormat/>
    <w:rsid w:val="007E57AE"/>
    <w:pPr>
      <w:numPr>
        <w:numId w:val="50"/>
      </w:numPr>
      <w:ind w:left="761" w:hangingChars="440" w:hanging="761"/>
    </w:pPr>
  </w:style>
  <w:style w:type="paragraph" w:customStyle="1" w:styleId="TableTitleNumberingK">
    <w:name w:val="Table Title (Numbering) (K)"/>
    <w:basedOn w:val="ChartTableTitleK"/>
    <w:qFormat/>
    <w:rsid w:val="007E57AE"/>
    <w:pPr>
      <w:numPr>
        <w:numId w:val="45"/>
      </w:numPr>
      <w:tabs>
        <w:tab w:val="num" w:pos="360"/>
      </w:tabs>
      <w:ind w:left="444" w:hangingChars="280" w:hanging="444"/>
    </w:pPr>
  </w:style>
  <w:style w:type="paragraph" w:customStyle="1" w:styleId="TableTitleNumberingPE">
    <w:name w:val="Table Title(Numbering) (P) (E)"/>
    <w:basedOn w:val="TableTitleNumberingE"/>
    <w:qFormat/>
    <w:rsid w:val="007E57AE"/>
    <w:pPr>
      <w:ind w:leftChars="-565" w:left="-369" w:rightChars="-565" w:right="-1130"/>
    </w:pPr>
  </w:style>
  <w:style w:type="paragraph" w:customStyle="1" w:styleId="TableTitleNumberingPK">
    <w:name w:val="Table Title(Numbering) (P) (K)"/>
    <w:basedOn w:val="TableTitleNumberingK"/>
    <w:qFormat/>
    <w:rsid w:val="007E57AE"/>
    <w:pPr>
      <w:ind w:leftChars="-565" w:left="-686" w:rightChars="-565" w:right="-1130"/>
    </w:pPr>
  </w:style>
  <w:style w:type="paragraph" w:customStyle="1" w:styleId="BodyTitle1-1E">
    <w:name w:val="Body Title 1-1 (E)"/>
    <w:basedOn w:val="a"/>
    <w:next w:val="BodyE"/>
    <w:qFormat/>
    <w:rsid w:val="007E57AE"/>
    <w:pPr>
      <w:wordWrap w:val="0"/>
      <w:autoSpaceDE w:val="0"/>
      <w:autoSpaceDN w:val="0"/>
      <w:spacing w:before="360" w:line="300" w:lineRule="exact"/>
    </w:pPr>
    <w:rPr>
      <w:rFonts w:ascii="Arial" w:eastAsia="Arial" w:hAnsi="Arial"/>
      <w:b/>
      <w:color w:val="0A78F5"/>
      <w:spacing w:val="-4"/>
      <w:w w:val="95"/>
    </w:rPr>
  </w:style>
  <w:style w:type="paragraph" w:customStyle="1" w:styleId="BodyTitle1-1K">
    <w:name w:val="Body Title 1-1 (K)"/>
    <w:basedOn w:val="a"/>
    <w:qFormat/>
    <w:rsid w:val="007E57AE"/>
    <w:pPr>
      <w:spacing w:before="400" w:line="310" w:lineRule="exact"/>
    </w:pPr>
    <w:rPr>
      <w:rFonts w:ascii="삼성금융체 SemiBold" w:eastAsia="삼성금융체 SemiBold" w:hAnsi="삼성금융체 SemiBold"/>
      <w:color w:val="0A78F5"/>
      <w:spacing w:val="-8"/>
      <w:w w:val="98"/>
      <w:sz w:val="22"/>
    </w:rPr>
  </w:style>
  <w:style w:type="paragraph" w:customStyle="1" w:styleId="BodyTitle1-2K">
    <w:name w:val="Body Title 1-2 (K)"/>
    <w:basedOn w:val="BodyTitle1-1K"/>
    <w:qFormat/>
    <w:rsid w:val="007E57AE"/>
    <w:rPr>
      <w:color w:val="00B5CD"/>
    </w:rPr>
  </w:style>
  <w:style w:type="paragraph" w:customStyle="1" w:styleId="BodyTitle1-2E">
    <w:name w:val="Body Title 1-2 (E)"/>
    <w:basedOn w:val="BodyTitle1-1E"/>
    <w:next w:val="BodyE"/>
    <w:qFormat/>
    <w:rsid w:val="007E57AE"/>
    <w:rPr>
      <w:color w:val="00B5CD"/>
    </w:rPr>
  </w:style>
  <w:style w:type="table" w:customStyle="1" w:styleId="11">
    <w:name w:val="표 구분선1"/>
    <w:basedOn w:val="a1"/>
    <w:uiPriority w:val="59"/>
    <w:rsid w:val="00F522AD"/>
    <w:pPr>
      <w:spacing w:after="0" w:line="240" w:lineRule="auto"/>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표 구분선2"/>
    <w:basedOn w:val="a1"/>
    <w:uiPriority w:val="59"/>
    <w:rsid w:val="00F522AD"/>
    <w:pPr>
      <w:spacing w:after="0" w:line="240" w:lineRule="auto"/>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07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FNGUIDE\RSWise_SAMSUNG\Templates_Word\SAMSUNG_WordTool.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2065158"/>
        <w:category>
          <w:name w:val="일반"/>
          <w:gallery w:val="placeholder"/>
        </w:category>
        <w:types>
          <w:type w:val="bbPlcHdr"/>
        </w:types>
        <w:behaviors>
          <w:behavior w:val="content"/>
        </w:behaviors>
        <w:guid w:val="{97CA67F8-5818-4907-87CB-3A6933C27BE7}"/>
      </w:docPartPr>
      <w:docPartBody>
        <w:p w:rsidR="002B15B5" w:rsidRDefault="00CF2D1F">
          <w:r w:rsidRPr="006056BE">
            <w:rPr>
              <w:rStyle w:val="a3"/>
            </w:rPr>
            <w:t>텍스트를 입력하려면 여기를 클릭하십시오.</w:t>
          </w:r>
        </w:p>
      </w:docPartBody>
    </w:docPart>
    <w:docPart>
      <w:docPartPr>
        <w:name w:val="DefaultPlaceholder_22675703"/>
        <w:category>
          <w:name w:val="일반"/>
          <w:gallery w:val="placeholder"/>
        </w:category>
        <w:types>
          <w:type w:val="bbPlcHdr"/>
        </w:types>
        <w:behaviors>
          <w:behavior w:val="content"/>
        </w:behaviors>
        <w:guid w:val="{379C7119-F23C-4BB3-8C63-14ECFCBCCD44}"/>
      </w:docPartPr>
      <w:docPartBody>
        <w:p w:rsidR="002E6F8D" w:rsidRDefault="00BC1781">
          <w:r w:rsidRPr="00F92D22">
            <w:rPr>
              <w:rStyle w:val="a3"/>
            </w:rPr>
            <w:t>텍스트를 입력하려면 여기를 클릭하십시오.</w:t>
          </w:r>
        </w:p>
      </w:docPartBody>
    </w:docPart>
    <w:docPart>
      <w:docPartPr>
        <w:name w:val="7437797F04B74E0DA5FD83EB43F1785B"/>
        <w:category>
          <w:name w:val="일반"/>
          <w:gallery w:val="placeholder"/>
        </w:category>
        <w:types>
          <w:type w:val="bbPlcHdr"/>
        </w:types>
        <w:behaviors>
          <w:behavior w:val="content"/>
        </w:behaviors>
        <w:guid w:val="{CA5945B8-D0B7-4D03-83EF-CFD768F705BD}"/>
      </w:docPartPr>
      <w:docPartBody>
        <w:p w:rsidR="00B17C6D" w:rsidRDefault="00B17C6D" w:rsidP="00B17C6D">
          <w:pPr>
            <w:pStyle w:val="7437797F04B74E0DA5FD83EB43F1785B"/>
          </w:pPr>
          <w:r w:rsidRPr="00F92D22">
            <w:rPr>
              <w:rStyle w:val="a3"/>
            </w:rPr>
            <w:t>텍스트를 입력하려면 여기를 클릭하십시오.</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윤고딕340">
    <w:altName w:val="바탕"/>
    <w:charset w:val="81"/>
    <w:family w:val="roman"/>
    <w:pitch w:val="variable"/>
    <w:sig w:usb0="800002A7" w:usb1="29D77CFB" w:usb2="00000010" w:usb3="00000000" w:csb0="00080000" w:csb1="00000000"/>
  </w:font>
  <w:font w:name="Wingdings 3">
    <w:panose1 w:val="050401020108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삼성긴고딕 Light">
    <w:panose1 w:val="020B0600000101010101"/>
    <w:charset w:val="81"/>
    <w:family w:val="modern"/>
    <w:pitch w:val="variable"/>
    <w:sig w:usb0="8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삼성금융체 Light">
    <w:panose1 w:val="02020303020101020101"/>
    <w:charset w:val="81"/>
    <w:family w:val="roman"/>
    <w:pitch w:val="variable"/>
    <w:sig w:usb0="800002A7" w:usb1="09D77CFB" w:usb2="00000010" w:usb3="00000000" w:csb0="00080001" w:csb1="00000000"/>
  </w:font>
  <w:font w:name="삼성긴고딕 Medium">
    <w:panose1 w:val="020B0600000101010101"/>
    <w:charset w:val="81"/>
    <w:family w:val="modern"/>
    <w:pitch w:val="variable"/>
    <w:sig w:usb0="800002A7" w:usb1="29D7FCFB" w:usb2="00000010" w:usb3="00000000" w:csb0="00080001" w:csb1="00000000"/>
  </w:font>
  <w:font w:name="삼성금융체 SemiBold">
    <w:panose1 w:val="02020703020101020101"/>
    <w:charset w:val="81"/>
    <w:family w:val="roman"/>
    <w:pitch w:val="variable"/>
    <w:sig w:usb0="800002A7" w:usb1="09D77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삼성금융체 Regular">
    <w:altName w:val="바탕"/>
    <w:panose1 w:val="02020503020101020101"/>
    <w:charset w:val="81"/>
    <w:family w:val="roman"/>
    <w:pitch w:val="variable"/>
    <w:sig w:usb0="800002A7" w:usb1="09D77CFB" w:usb2="00000010" w:usb3="00000000" w:csb0="00080001" w:csb1="00000000"/>
  </w:font>
  <w:font w:name="삼성금융체 Bold">
    <w:altName w:val="바탕"/>
    <w:panose1 w:val="02020803020101020101"/>
    <w:charset w:val="81"/>
    <w:family w:val="roman"/>
    <w:pitch w:val="variable"/>
    <w:sig w:usb0="800002A7" w:usb1="09D77CFB" w:usb2="00000010" w:usb3="00000000" w:csb0="00080001" w:csb1="00000000"/>
  </w:font>
  <w:font w:name="삼성긴고딕 Regular">
    <w:panose1 w:val="020B0600000101010101"/>
    <w:charset w:val="81"/>
    <w:family w:val="modern"/>
    <w:pitch w:val="variable"/>
    <w:sig w:usb0="800002A7" w:usb1="29D7FCFB" w:usb2="00000010" w:usb3="00000000" w:csb0="00080001" w:csb1="00000000"/>
  </w:font>
  <w:font w:name="삼성긴고딕 Bold">
    <w:panose1 w:val="020B0600000101010101"/>
    <w:charset w:val="81"/>
    <w:family w:val="modern"/>
    <w:pitch w:val="variable"/>
    <w:sig w:usb0="800002A7" w:usb1="29D7FCFB" w:usb2="00000010" w:usb3="00000000" w:csb0="00080001" w:csb1="00000000"/>
  </w:font>
  <w:font w:name="삼성긴고딕 Ultralight">
    <w:panose1 w:val="020B0600000101010101"/>
    <w:charset w:val="81"/>
    <w:family w:val="modern"/>
    <w:pitch w:val="variable"/>
    <w:sig w:usb0="800002A7" w:usb1="29D7FCFB" w:usb2="00000010" w:usb3="00000000" w:csb0="00080001" w:csb1="00000000"/>
  </w:font>
  <w:font w:name="삼성고딕 M">
    <w:altName w:val="맑은 고딕"/>
    <w:charset w:val="81"/>
    <w:family w:val="auto"/>
    <w:pitch w:val="variable"/>
    <w:sig w:usb0="900002E7" w:usb1="39D7FCFF" w:usb2="00000010" w:usb3="00000000" w:csb0="00080001" w:csb1="00000000"/>
  </w:font>
  <w:font w:name="-윤고딕320">
    <w:altName w:val="바탕"/>
    <w:charset w:val="81"/>
    <w:family w:val="roman"/>
    <w:pitch w:val="variable"/>
    <w:sig w:usb0="800002A7" w:usb1="2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나눔스퀘어OTF Light">
    <w:altName w:val="맑은 고딕"/>
    <w:panose1 w:val="00000000000000000000"/>
    <w:charset w:val="81"/>
    <w:family w:val="swiss"/>
    <w:notTrueType/>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나눔스퀘어OTF Bold">
    <w:altName w:val="맑은 고딕"/>
    <w:panose1 w:val="00000000000000000000"/>
    <w:charset w:val="81"/>
    <w:family w:val="swiss"/>
    <w:notTrueType/>
    <w:pitch w:val="variable"/>
    <w:sig w:usb0="00000203" w:usb1="29D72C10" w:usb2="00000010" w:usb3="00000000" w:csb0="00280005"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F2D1F"/>
    <w:rsid w:val="0000418E"/>
    <w:rsid w:val="00022CC4"/>
    <w:rsid w:val="0005416E"/>
    <w:rsid w:val="00066726"/>
    <w:rsid w:val="00073FBF"/>
    <w:rsid w:val="000B5CE3"/>
    <w:rsid w:val="000C57A6"/>
    <w:rsid w:val="000C75C2"/>
    <w:rsid w:val="000F2C48"/>
    <w:rsid w:val="00113D34"/>
    <w:rsid w:val="00116C44"/>
    <w:rsid w:val="00124611"/>
    <w:rsid w:val="0015430D"/>
    <w:rsid w:val="00154310"/>
    <w:rsid w:val="00197479"/>
    <w:rsid w:val="001D063B"/>
    <w:rsid w:val="001F391E"/>
    <w:rsid w:val="002168BE"/>
    <w:rsid w:val="002332D5"/>
    <w:rsid w:val="0024069E"/>
    <w:rsid w:val="00243780"/>
    <w:rsid w:val="00245E04"/>
    <w:rsid w:val="00246ED0"/>
    <w:rsid w:val="002603B9"/>
    <w:rsid w:val="00284740"/>
    <w:rsid w:val="002B15B5"/>
    <w:rsid w:val="002C012B"/>
    <w:rsid w:val="002E6F8D"/>
    <w:rsid w:val="00323D8F"/>
    <w:rsid w:val="00324CB0"/>
    <w:rsid w:val="00324DC5"/>
    <w:rsid w:val="0033316C"/>
    <w:rsid w:val="003438AE"/>
    <w:rsid w:val="0034480F"/>
    <w:rsid w:val="00367A7C"/>
    <w:rsid w:val="00375041"/>
    <w:rsid w:val="00376C5B"/>
    <w:rsid w:val="00390121"/>
    <w:rsid w:val="003907D9"/>
    <w:rsid w:val="003C27D5"/>
    <w:rsid w:val="003C41E0"/>
    <w:rsid w:val="003E5668"/>
    <w:rsid w:val="004021EB"/>
    <w:rsid w:val="004169D3"/>
    <w:rsid w:val="004208E5"/>
    <w:rsid w:val="004372D2"/>
    <w:rsid w:val="00441C96"/>
    <w:rsid w:val="0045418D"/>
    <w:rsid w:val="004546FE"/>
    <w:rsid w:val="00467F79"/>
    <w:rsid w:val="00481074"/>
    <w:rsid w:val="004A6BC8"/>
    <w:rsid w:val="004C17DD"/>
    <w:rsid w:val="004D08A2"/>
    <w:rsid w:val="004D2424"/>
    <w:rsid w:val="004F4C7F"/>
    <w:rsid w:val="00527420"/>
    <w:rsid w:val="00531E00"/>
    <w:rsid w:val="00544C9A"/>
    <w:rsid w:val="0055424E"/>
    <w:rsid w:val="005813C1"/>
    <w:rsid w:val="00586C5F"/>
    <w:rsid w:val="005947EC"/>
    <w:rsid w:val="005B024C"/>
    <w:rsid w:val="005B6EBC"/>
    <w:rsid w:val="005D6509"/>
    <w:rsid w:val="005D6F5B"/>
    <w:rsid w:val="005D7D78"/>
    <w:rsid w:val="005E2A87"/>
    <w:rsid w:val="005E4E1C"/>
    <w:rsid w:val="005F6FF2"/>
    <w:rsid w:val="00603754"/>
    <w:rsid w:val="00631814"/>
    <w:rsid w:val="006537C4"/>
    <w:rsid w:val="006C2AF3"/>
    <w:rsid w:val="006D6129"/>
    <w:rsid w:val="006E7446"/>
    <w:rsid w:val="0072010A"/>
    <w:rsid w:val="00724A32"/>
    <w:rsid w:val="00726A98"/>
    <w:rsid w:val="00731B29"/>
    <w:rsid w:val="007474D1"/>
    <w:rsid w:val="00765AD9"/>
    <w:rsid w:val="00785AE3"/>
    <w:rsid w:val="0079253C"/>
    <w:rsid w:val="007A17C6"/>
    <w:rsid w:val="007C7B02"/>
    <w:rsid w:val="00801FFC"/>
    <w:rsid w:val="00814722"/>
    <w:rsid w:val="00822379"/>
    <w:rsid w:val="008276D6"/>
    <w:rsid w:val="0083107F"/>
    <w:rsid w:val="008523B1"/>
    <w:rsid w:val="00852407"/>
    <w:rsid w:val="00872F91"/>
    <w:rsid w:val="00881193"/>
    <w:rsid w:val="008F2FC3"/>
    <w:rsid w:val="00914CA6"/>
    <w:rsid w:val="009220E3"/>
    <w:rsid w:val="009251EE"/>
    <w:rsid w:val="00950A0A"/>
    <w:rsid w:val="00955126"/>
    <w:rsid w:val="00963A09"/>
    <w:rsid w:val="009C44E0"/>
    <w:rsid w:val="009C6FCF"/>
    <w:rsid w:val="009D0197"/>
    <w:rsid w:val="009F60BB"/>
    <w:rsid w:val="00A260D8"/>
    <w:rsid w:val="00A3158A"/>
    <w:rsid w:val="00A4035F"/>
    <w:rsid w:val="00A57705"/>
    <w:rsid w:val="00A77B22"/>
    <w:rsid w:val="00A82793"/>
    <w:rsid w:val="00A9718E"/>
    <w:rsid w:val="00AA1F5D"/>
    <w:rsid w:val="00AC1402"/>
    <w:rsid w:val="00AD728F"/>
    <w:rsid w:val="00B06DC5"/>
    <w:rsid w:val="00B17C6D"/>
    <w:rsid w:val="00B32116"/>
    <w:rsid w:val="00B94E5E"/>
    <w:rsid w:val="00B95E9A"/>
    <w:rsid w:val="00B95EDD"/>
    <w:rsid w:val="00BC1781"/>
    <w:rsid w:val="00BE7E70"/>
    <w:rsid w:val="00BF503D"/>
    <w:rsid w:val="00C1546B"/>
    <w:rsid w:val="00C15A4B"/>
    <w:rsid w:val="00C47262"/>
    <w:rsid w:val="00C55556"/>
    <w:rsid w:val="00C765C5"/>
    <w:rsid w:val="00C878C1"/>
    <w:rsid w:val="00C87991"/>
    <w:rsid w:val="00C97184"/>
    <w:rsid w:val="00CA5105"/>
    <w:rsid w:val="00CA51DB"/>
    <w:rsid w:val="00CE0AF8"/>
    <w:rsid w:val="00CE4E7D"/>
    <w:rsid w:val="00CF1AF0"/>
    <w:rsid w:val="00CF2D1F"/>
    <w:rsid w:val="00D25DF9"/>
    <w:rsid w:val="00D34244"/>
    <w:rsid w:val="00D5241F"/>
    <w:rsid w:val="00D61AA2"/>
    <w:rsid w:val="00D678ED"/>
    <w:rsid w:val="00D91722"/>
    <w:rsid w:val="00DA0CB2"/>
    <w:rsid w:val="00DA4CE2"/>
    <w:rsid w:val="00DC4828"/>
    <w:rsid w:val="00DE147F"/>
    <w:rsid w:val="00DE3EC8"/>
    <w:rsid w:val="00DE5894"/>
    <w:rsid w:val="00DF1FA0"/>
    <w:rsid w:val="00DF2C3E"/>
    <w:rsid w:val="00DF44D4"/>
    <w:rsid w:val="00E05376"/>
    <w:rsid w:val="00E2425B"/>
    <w:rsid w:val="00E3515F"/>
    <w:rsid w:val="00E66F97"/>
    <w:rsid w:val="00ED3958"/>
    <w:rsid w:val="00F554F1"/>
    <w:rsid w:val="00F71310"/>
    <w:rsid w:val="00F84048"/>
    <w:rsid w:val="00F925B4"/>
    <w:rsid w:val="00F97811"/>
    <w:rsid w:val="00FB09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C178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90121"/>
    <w:rPr>
      <w:color w:val="808080"/>
    </w:rPr>
  </w:style>
  <w:style w:type="paragraph" w:customStyle="1" w:styleId="8F87B54FEF7646D2A2B361732C1625E9">
    <w:name w:val="8F87B54FEF7646D2A2B361732C1625E9"/>
    <w:rsid w:val="00E66F97"/>
    <w:pPr>
      <w:widowControl w:val="0"/>
      <w:wordWrap w:val="0"/>
      <w:autoSpaceDE w:val="0"/>
      <w:autoSpaceDN w:val="0"/>
    </w:pPr>
  </w:style>
  <w:style w:type="paragraph" w:customStyle="1" w:styleId="8F9BD0551BFF4E42A02DC713613FD147">
    <w:name w:val="8F9BD0551BFF4E42A02DC713613FD147"/>
    <w:rsid w:val="00E66F97"/>
    <w:pPr>
      <w:widowControl w:val="0"/>
      <w:wordWrap w:val="0"/>
      <w:autoSpaceDE w:val="0"/>
      <w:autoSpaceDN w:val="0"/>
    </w:pPr>
  </w:style>
  <w:style w:type="paragraph" w:customStyle="1" w:styleId="D11F0C1BE25B4269BF54953800D7D889">
    <w:name w:val="D11F0C1BE25B4269BF54953800D7D889"/>
    <w:rsid w:val="00A9718E"/>
    <w:pPr>
      <w:widowControl w:val="0"/>
      <w:wordWrap w:val="0"/>
      <w:autoSpaceDE w:val="0"/>
      <w:autoSpaceDN w:val="0"/>
    </w:pPr>
  </w:style>
  <w:style w:type="paragraph" w:customStyle="1" w:styleId="2160EEF697D445BD84690A176FE8999A">
    <w:name w:val="2160EEF697D445BD84690A176FE8999A"/>
    <w:rsid w:val="00963A09"/>
    <w:pPr>
      <w:widowControl w:val="0"/>
      <w:wordWrap w:val="0"/>
      <w:autoSpaceDE w:val="0"/>
      <w:autoSpaceDN w:val="0"/>
    </w:pPr>
  </w:style>
  <w:style w:type="paragraph" w:customStyle="1" w:styleId="7437797F04B74E0DA5FD83EB43F1785B">
    <w:name w:val="7437797F04B74E0DA5FD83EB43F1785B"/>
    <w:rsid w:val="00B17C6D"/>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FA3B1-B596-4D4F-AE11-A742BC692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SAMSUNG_WordTool.dotm</Template>
  <TotalTime>3</TotalTime>
  <Pages>7</Pages>
  <Words>3513</Words>
  <Characters>18274</Characters>
  <Application>Microsoft Office Word</Application>
  <DocSecurity>0</DocSecurity>
  <Lines>1314</Lines>
  <Paragraphs>1054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삼성증권</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서지현</cp:lastModifiedBy>
  <cp:revision>4</cp:revision>
  <cp:lastPrinted>2025-01-02T08:47:00Z</cp:lastPrinted>
  <dcterms:created xsi:type="dcterms:W3CDTF">2025-04-25T03:53:00Z</dcterms:created>
  <dcterms:modified xsi:type="dcterms:W3CDTF">2025-04-25T03:59:00Z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Language">
    <vt:lpwstr>E</vt:lpwstr>
  </property>
  <property fmtid="{D5CDD505-2E9C-101B-9397-08002B2CF9AE}" pid="4" name="DOCUMENT_ID">
    <vt:lpwstr>2025042510224551E</vt:lpwstr>
  </property>
  <property fmtid="{D5CDD505-2E9C-101B-9397-08002B2CF9AE}" pid="5" name="LANG">
    <vt:lpwstr>EN</vt:lpwstr>
  </property>
</Properties>
</file>